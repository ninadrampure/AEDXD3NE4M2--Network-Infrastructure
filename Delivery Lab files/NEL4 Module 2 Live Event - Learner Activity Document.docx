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2DA00" w14:textId="1D7A7AA1" w:rsidR="005F0B6B" w:rsidRDefault="000669F6" w:rsidP="00306CC8">
      <w:pPr>
        <w:pStyle w:val="Title"/>
        <w:ind w:left="2410"/>
      </w:pPr>
      <w:r>
        <w:t>NEL4 Module 2:</w:t>
      </w:r>
      <w:r>
        <w:br/>
        <w:t>Network Infrastructure</w:t>
      </w:r>
    </w:p>
    <w:p w14:paraId="62331D6C" w14:textId="77777777" w:rsidR="00306CC8" w:rsidRDefault="00306CC8" w:rsidP="00306CC8">
      <w:pPr>
        <w:ind w:left="2410"/>
      </w:pPr>
    </w:p>
    <w:p w14:paraId="42B55870" w14:textId="681D1A11" w:rsidR="00306CC8" w:rsidRPr="00306CC8" w:rsidRDefault="000669F6" w:rsidP="00306CC8">
      <w:pPr>
        <w:pStyle w:val="Subtitle"/>
        <w:ind w:left="2410"/>
      </w:pPr>
      <w:r>
        <w:t>Live Event: Learner Activity Document</w:t>
      </w:r>
    </w:p>
    <w:p w14:paraId="69050321" w14:textId="7A084196" w:rsidR="002A3720" w:rsidRPr="002920C8" w:rsidRDefault="00B14693" w:rsidP="00A31043">
      <w:pPr>
        <w:pStyle w:val="Subtitle"/>
        <w:ind w:left="2268"/>
        <w:sectPr w:rsidR="002A3720" w:rsidRPr="002920C8" w:rsidSect="002920C8">
          <w:headerReference w:type="default" r:id="rId11"/>
          <w:footerReference w:type="even" r:id="rId12"/>
          <w:footerReference w:type="default" r:id="rId13"/>
          <w:pgSz w:w="11906" w:h="16838"/>
          <w:pgMar w:top="1701" w:right="851" w:bottom="1134" w:left="851" w:header="567" w:footer="567" w:gutter="0"/>
          <w:pgNumType w:start="1"/>
          <w:cols w:space="708"/>
          <w:titlePg/>
          <w:docGrid w:linePitch="360"/>
        </w:sectPr>
      </w:pPr>
      <w:r>
        <w:rPr>
          <w:noProof/>
        </w:rPr>
        <w:drawing>
          <wp:anchor distT="0" distB="0" distL="114300" distR="114300" simplePos="0" relativeHeight="251661312" behindDoc="1" locked="1" layoutInCell="1" allowOverlap="1" wp14:anchorId="29C906B0" wp14:editId="60B3B519">
            <wp:simplePos x="0" y="0"/>
            <wp:positionH relativeFrom="margin">
              <wp:align>right</wp:align>
            </wp:positionH>
            <wp:positionV relativeFrom="paragraph">
              <wp:posOffset>5498465</wp:posOffset>
            </wp:positionV>
            <wp:extent cx="2133600" cy="1079500"/>
            <wp:effectExtent l="0" t="0" r="0" b="6350"/>
            <wp:wrapNone/>
            <wp:docPr id="6462112" name="Picture 11" descr="A black background with yellow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12" name="Picture 11" descr="A black background with yellow circl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133600" cy="1079500"/>
                    </a:xfrm>
                    <a:prstGeom prst="rect">
                      <a:avLst/>
                    </a:prstGeom>
                  </pic:spPr>
                </pic:pic>
              </a:graphicData>
            </a:graphic>
            <wp14:sizeRelH relativeFrom="page">
              <wp14:pctWidth>0</wp14:pctWidth>
            </wp14:sizeRelH>
            <wp14:sizeRelV relativeFrom="page">
              <wp14:pctHeight>0</wp14:pctHeight>
            </wp14:sizeRelV>
          </wp:anchor>
        </w:drawing>
      </w:r>
      <w:r w:rsidR="002920C8">
        <w:rPr>
          <w:noProof/>
        </w:rPr>
        <w:drawing>
          <wp:anchor distT="0" distB="0" distL="114300" distR="114300" simplePos="0" relativeHeight="251659264" behindDoc="1" locked="1" layoutInCell="1" allowOverlap="1" wp14:anchorId="44742A25" wp14:editId="05CC804E">
            <wp:simplePos x="0" y="0"/>
            <wp:positionH relativeFrom="column">
              <wp:posOffset>-131931</wp:posOffset>
            </wp:positionH>
            <wp:positionV relativeFrom="margin">
              <wp:posOffset>-668020</wp:posOffset>
            </wp:positionV>
            <wp:extent cx="1188462" cy="9900000"/>
            <wp:effectExtent l="0" t="0" r="5715" b="0"/>
            <wp:wrapNone/>
            <wp:docPr id="8937797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9791" name="Picture 893779791"/>
                    <pic:cNvPicPr/>
                  </pic:nvPicPr>
                  <pic:blipFill>
                    <a:blip r:embed="rId15">
                      <a:extLst>
                        <a:ext uri="{28A0092B-C50C-407E-A947-70E740481C1C}">
                          <a14:useLocalDpi xmlns:a14="http://schemas.microsoft.com/office/drawing/2010/main" val="0"/>
                        </a:ext>
                      </a:extLst>
                    </a:blip>
                    <a:stretch>
                      <a:fillRect/>
                    </a:stretch>
                  </pic:blipFill>
                  <pic:spPr>
                    <a:xfrm>
                      <a:off x="0" y="0"/>
                      <a:ext cx="1188462" cy="9900000"/>
                    </a:xfrm>
                    <a:prstGeom prst="rect">
                      <a:avLst/>
                    </a:prstGeom>
                  </pic:spPr>
                </pic:pic>
              </a:graphicData>
            </a:graphic>
            <wp14:sizeRelH relativeFrom="page">
              <wp14:pctWidth>0</wp14:pctWidth>
            </wp14:sizeRelH>
            <wp14:sizeRelV relativeFrom="page">
              <wp14:pctHeight>0</wp14:pctHeight>
            </wp14:sizeRelV>
          </wp:anchor>
        </w:drawing>
      </w:r>
    </w:p>
    <w:sdt>
      <w:sdtPr>
        <w:rPr>
          <w:rFonts w:asciiTheme="minorHAnsi" w:eastAsiaTheme="minorEastAsia" w:hAnsiTheme="minorHAnsi" w:cstheme="minorBidi"/>
          <w:kern w:val="2"/>
          <w:sz w:val="24"/>
          <w:szCs w:val="24"/>
          <w:lang w:val="en-GB"/>
          <w14:ligatures w14:val="standardContextual"/>
        </w:rPr>
        <w:id w:val="-329068841"/>
        <w:docPartObj>
          <w:docPartGallery w:val="Table of Contents"/>
          <w:docPartUnique/>
        </w:docPartObj>
      </w:sdtPr>
      <w:sdtEndPr>
        <w:rPr>
          <w:b/>
          <w:bCs/>
          <w:noProof/>
        </w:rPr>
      </w:sdtEndPr>
      <w:sdtContent>
        <w:p w14:paraId="0055FC15" w14:textId="31FC3552" w:rsidR="009D3007" w:rsidRDefault="009D3007" w:rsidP="00A21BA0">
          <w:pPr>
            <w:pStyle w:val="TOCHeading"/>
          </w:pPr>
          <w:r>
            <w:t>Contents</w:t>
          </w:r>
        </w:p>
        <w:p w14:paraId="4A3DA748" w14:textId="62452400" w:rsidR="003A427B" w:rsidRDefault="002B7966">
          <w:pPr>
            <w:pStyle w:val="TOC1"/>
            <w:tabs>
              <w:tab w:val="right" w:leader="dot" w:pos="10194"/>
            </w:tabs>
            <w:rPr>
              <w:rFonts w:eastAsiaTheme="minorEastAsia"/>
              <w:noProof/>
              <w:color w:val="auto"/>
              <w:lang w:eastAsia="en-GB"/>
            </w:rPr>
          </w:pPr>
          <w:r>
            <w:fldChar w:fldCharType="begin"/>
          </w:r>
          <w:r>
            <w:instrText xml:space="preserve"> TOC \o "1-2" \h \z \u </w:instrText>
          </w:r>
          <w:r>
            <w:fldChar w:fldCharType="separate"/>
          </w:r>
          <w:hyperlink w:anchor="_Toc215661018" w:history="1">
            <w:r w:rsidR="003A427B" w:rsidRPr="00A53597">
              <w:rPr>
                <w:rStyle w:val="Hyperlink"/>
                <w:noProof/>
              </w:rPr>
              <w:t>Activity 1: Network types</w:t>
            </w:r>
            <w:r w:rsidR="003A427B">
              <w:rPr>
                <w:noProof/>
                <w:webHidden/>
              </w:rPr>
              <w:tab/>
            </w:r>
            <w:r w:rsidR="003A427B">
              <w:rPr>
                <w:noProof/>
                <w:webHidden/>
              </w:rPr>
              <w:fldChar w:fldCharType="begin"/>
            </w:r>
            <w:r w:rsidR="003A427B">
              <w:rPr>
                <w:noProof/>
                <w:webHidden/>
              </w:rPr>
              <w:instrText xml:space="preserve"> PAGEREF _Toc215661018 \h </w:instrText>
            </w:r>
            <w:r w:rsidR="003A427B">
              <w:rPr>
                <w:noProof/>
                <w:webHidden/>
              </w:rPr>
            </w:r>
            <w:r w:rsidR="003A427B">
              <w:rPr>
                <w:noProof/>
                <w:webHidden/>
              </w:rPr>
              <w:fldChar w:fldCharType="separate"/>
            </w:r>
            <w:r w:rsidR="003A427B">
              <w:rPr>
                <w:noProof/>
                <w:webHidden/>
              </w:rPr>
              <w:t>1</w:t>
            </w:r>
            <w:r w:rsidR="003A427B">
              <w:rPr>
                <w:noProof/>
                <w:webHidden/>
              </w:rPr>
              <w:fldChar w:fldCharType="end"/>
            </w:r>
          </w:hyperlink>
        </w:p>
        <w:p w14:paraId="3A4763D3" w14:textId="6ACDB607" w:rsidR="003A427B" w:rsidRDefault="003A427B">
          <w:pPr>
            <w:pStyle w:val="TOC2"/>
            <w:tabs>
              <w:tab w:val="right" w:leader="dot" w:pos="10194"/>
            </w:tabs>
            <w:rPr>
              <w:rFonts w:eastAsiaTheme="minorEastAsia"/>
              <w:noProof/>
              <w:color w:val="auto"/>
              <w:lang w:eastAsia="en-GB"/>
            </w:rPr>
          </w:pPr>
          <w:hyperlink w:anchor="_Toc215661019" w:history="1">
            <w:r w:rsidRPr="00A53597">
              <w:rPr>
                <w:rStyle w:val="Hyperlink"/>
                <w:noProof/>
              </w:rPr>
              <w:t>Scenario background</w:t>
            </w:r>
            <w:r>
              <w:rPr>
                <w:noProof/>
                <w:webHidden/>
              </w:rPr>
              <w:tab/>
            </w:r>
            <w:r>
              <w:rPr>
                <w:noProof/>
                <w:webHidden/>
              </w:rPr>
              <w:fldChar w:fldCharType="begin"/>
            </w:r>
            <w:r>
              <w:rPr>
                <w:noProof/>
                <w:webHidden/>
              </w:rPr>
              <w:instrText xml:space="preserve"> PAGEREF _Toc215661019 \h </w:instrText>
            </w:r>
            <w:r>
              <w:rPr>
                <w:noProof/>
                <w:webHidden/>
              </w:rPr>
            </w:r>
            <w:r>
              <w:rPr>
                <w:noProof/>
                <w:webHidden/>
              </w:rPr>
              <w:fldChar w:fldCharType="separate"/>
            </w:r>
            <w:r>
              <w:rPr>
                <w:noProof/>
                <w:webHidden/>
              </w:rPr>
              <w:t>1</w:t>
            </w:r>
            <w:r>
              <w:rPr>
                <w:noProof/>
                <w:webHidden/>
              </w:rPr>
              <w:fldChar w:fldCharType="end"/>
            </w:r>
          </w:hyperlink>
        </w:p>
        <w:p w14:paraId="5FCD7A5B" w14:textId="08E53F09" w:rsidR="003A427B" w:rsidRDefault="003A427B">
          <w:pPr>
            <w:pStyle w:val="TOC2"/>
            <w:tabs>
              <w:tab w:val="right" w:leader="dot" w:pos="10194"/>
            </w:tabs>
            <w:rPr>
              <w:rFonts w:eastAsiaTheme="minorEastAsia"/>
              <w:noProof/>
              <w:color w:val="auto"/>
              <w:lang w:eastAsia="en-GB"/>
            </w:rPr>
          </w:pPr>
          <w:hyperlink w:anchor="_Toc215661020" w:history="1">
            <w:r w:rsidRPr="00A53597">
              <w:rPr>
                <w:rStyle w:val="Hyperlink"/>
                <w:noProof/>
              </w:rPr>
              <w:t>Instructions</w:t>
            </w:r>
            <w:r>
              <w:rPr>
                <w:noProof/>
                <w:webHidden/>
              </w:rPr>
              <w:tab/>
            </w:r>
            <w:r>
              <w:rPr>
                <w:noProof/>
                <w:webHidden/>
              </w:rPr>
              <w:fldChar w:fldCharType="begin"/>
            </w:r>
            <w:r>
              <w:rPr>
                <w:noProof/>
                <w:webHidden/>
              </w:rPr>
              <w:instrText xml:space="preserve"> PAGEREF _Toc215661020 \h </w:instrText>
            </w:r>
            <w:r>
              <w:rPr>
                <w:noProof/>
                <w:webHidden/>
              </w:rPr>
            </w:r>
            <w:r>
              <w:rPr>
                <w:noProof/>
                <w:webHidden/>
              </w:rPr>
              <w:fldChar w:fldCharType="separate"/>
            </w:r>
            <w:r>
              <w:rPr>
                <w:noProof/>
                <w:webHidden/>
              </w:rPr>
              <w:t>1</w:t>
            </w:r>
            <w:r>
              <w:rPr>
                <w:noProof/>
                <w:webHidden/>
              </w:rPr>
              <w:fldChar w:fldCharType="end"/>
            </w:r>
          </w:hyperlink>
        </w:p>
        <w:p w14:paraId="68DBD3B1" w14:textId="41DDC070" w:rsidR="003A427B" w:rsidRDefault="003A427B">
          <w:pPr>
            <w:pStyle w:val="TOC1"/>
            <w:tabs>
              <w:tab w:val="right" w:leader="dot" w:pos="10194"/>
            </w:tabs>
            <w:rPr>
              <w:rFonts w:eastAsiaTheme="minorEastAsia"/>
              <w:noProof/>
              <w:color w:val="auto"/>
              <w:lang w:eastAsia="en-GB"/>
            </w:rPr>
          </w:pPr>
          <w:hyperlink w:anchor="_Toc215661021" w:history="1">
            <w:r w:rsidRPr="00A53597">
              <w:rPr>
                <w:rStyle w:val="Hyperlink"/>
                <w:noProof/>
              </w:rPr>
              <w:t>Activity 2: Network zones</w:t>
            </w:r>
            <w:r>
              <w:rPr>
                <w:noProof/>
                <w:webHidden/>
              </w:rPr>
              <w:tab/>
            </w:r>
            <w:r>
              <w:rPr>
                <w:noProof/>
                <w:webHidden/>
              </w:rPr>
              <w:fldChar w:fldCharType="begin"/>
            </w:r>
            <w:r>
              <w:rPr>
                <w:noProof/>
                <w:webHidden/>
              </w:rPr>
              <w:instrText xml:space="preserve"> PAGEREF _Toc215661021 \h </w:instrText>
            </w:r>
            <w:r>
              <w:rPr>
                <w:noProof/>
                <w:webHidden/>
              </w:rPr>
            </w:r>
            <w:r>
              <w:rPr>
                <w:noProof/>
                <w:webHidden/>
              </w:rPr>
              <w:fldChar w:fldCharType="separate"/>
            </w:r>
            <w:r>
              <w:rPr>
                <w:noProof/>
                <w:webHidden/>
              </w:rPr>
              <w:t>2</w:t>
            </w:r>
            <w:r>
              <w:rPr>
                <w:noProof/>
                <w:webHidden/>
              </w:rPr>
              <w:fldChar w:fldCharType="end"/>
            </w:r>
          </w:hyperlink>
        </w:p>
        <w:p w14:paraId="545516F3" w14:textId="08AFE803" w:rsidR="003A427B" w:rsidRDefault="003A427B">
          <w:pPr>
            <w:pStyle w:val="TOC2"/>
            <w:tabs>
              <w:tab w:val="right" w:leader="dot" w:pos="10194"/>
            </w:tabs>
            <w:rPr>
              <w:rFonts w:eastAsiaTheme="minorEastAsia"/>
              <w:noProof/>
              <w:color w:val="auto"/>
              <w:lang w:eastAsia="en-GB"/>
            </w:rPr>
          </w:pPr>
          <w:hyperlink w:anchor="_Toc215661022" w:history="1">
            <w:r w:rsidRPr="00A53597">
              <w:rPr>
                <w:rStyle w:val="Hyperlink"/>
                <w:noProof/>
              </w:rPr>
              <w:t>Scenario background</w:t>
            </w:r>
            <w:r>
              <w:rPr>
                <w:noProof/>
                <w:webHidden/>
              </w:rPr>
              <w:tab/>
            </w:r>
            <w:r>
              <w:rPr>
                <w:noProof/>
                <w:webHidden/>
              </w:rPr>
              <w:fldChar w:fldCharType="begin"/>
            </w:r>
            <w:r>
              <w:rPr>
                <w:noProof/>
                <w:webHidden/>
              </w:rPr>
              <w:instrText xml:space="preserve"> PAGEREF _Toc215661022 \h </w:instrText>
            </w:r>
            <w:r>
              <w:rPr>
                <w:noProof/>
                <w:webHidden/>
              </w:rPr>
            </w:r>
            <w:r>
              <w:rPr>
                <w:noProof/>
                <w:webHidden/>
              </w:rPr>
              <w:fldChar w:fldCharType="separate"/>
            </w:r>
            <w:r>
              <w:rPr>
                <w:noProof/>
                <w:webHidden/>
              </w:rPr>
              <w:t>2</w:t>
            </w:r>
            <w:r>
              <w:rPr>
                <w:noProof/>
                <w:webHidden/>
              </w:rPr>
              <w:fldChar w:fldCharType="end"/>
            </w:r>
          </w:hyperlink>
        </w:p>
        <w:p w14:paraId="5F5E4676" w14:textId="2B4E7E36" w:rsidR="003A427B" w:rsidRDefault="003A427B">
          <w:pPr>
            <w:pStyle w:val="TOC2"/>
            <w:tabs>
              <w:tab w:val="right" w:leader="dot" w:pos="10194"/>
            </w:tabs>
            <w:rPr>
              <w:rFonts w:eastAsiaTheme="minorEastAsia"/>
              <w:noProof/>
              <w:color w:val="auto"/>
              <w:lang w:eastAsia="en-GB"/>
            </w:rPr>
          </w:pPr>
          <w:hyperlink w:anchor="_Toc215661023" w:history="1">
            <w:r w:rsidRPr="00A53597">
              <w:rPr>
                <w:rStyle w:val="Hyperlink"/>
                <w:noProof/>
              </w:rPr>
              <w:t>Instructions</w:t>
            </w:r>
            <w:r>
              <w:rPr>
                <w:noProof/>
                <w:webHidden/>
              </w:rPr>
              <w:tab/>
            </w:r>
            <w:r>
              <w:rPr>
                <w:noProof/>
                <w:webHidden/>
              </w:rPr>
              <w:fldChar w:fldCharType="begin"/>
            </w:r>
            <w:r>
              <w:rPr>
                <w:noProof/>
                <w:webHidden/>
              </w:rPr>
              <w:instrText xml:space="preserve"> PAGEREF _Toc215661023 \h </w:instrText>
            </w:r>
            <w:r>
              <w:rPr>
                <w:noProof/>
                <w:webHidden/>
              </w:rPr>
            </w:r>
            <w:r>
              <w:rPr>
                <w:noProof/>
                <w:webHidden/>
              </w:rPr>
              <w:fldChar w:fldCharType="separate"/>
            </w:r>
            <w:r>
              <w:rPr>
                <w:noProof/>
                <w:webHidden/>
              </w:rPr>
              <w:t>3</w:t>
            </w:r>
            <w:r>
              <w:rPr>
                <w:noProof/>
                <w:webHidden/>
              </w:rPr>
              <w:fldChar w:fldCharType="end"/>
            </w:r>
          </w:hyperlink>
        </w:p>
        <w:p w14:paraId="3EC20312" w14:textId="0091B2ED" w:rsidR="003A427B" w:rsidRDefault="003A427B">
          <w:pPr>
            <w:pStyle w:val="TOC1"/>
            <w:tabs>
              <w:tab w:val="right" w:leader="dot" w:pos="10194"/>
            </w:tabs>
            <w:rPr>
              <w:rFonts w:eastAsiaTheme="minorEastAsia"/>
              <w:noProof/>
              <w:color w:val="auto"/>
              <w:lang w:eastAsia="en-GB"/>
            </w:rPr>
          </w:pPr>
          <w:hyperlink w:anchor="_Toc215661024" w:history="1">
            <w:r w:rsidRPr="00A53597">
              <w:rPr>
                <w:rStyle w:val="Hyperlink"/>
                <w:noProof/>
              </w:rPr>
              <w:t>Activity 3: Network design activity</w:t>
            </w:r>
            <w:r>
              <w:rPr>
                <w:noProof/>
                <w:webHidden/>
              </w:rPr>
              <w:tab/>
            </w:r>
            <w:r>
              <w:rPr>
                <w:noProof/>
                <w:webHidden/>
              </w:rPr>
              <w:fldChar w:fldCharType="begin"/>
            </w:r>
            <w:r>
              <w:rPr>
                <w:noProof/>
                <w:webHidden/>
              </w:rPr>
              <w:instrText xml:space="preserve"> PAGEREF _Toc215661024 \h </w:instrText>
            </w:r>
            <w:r>
              <w:rPr>
                <w:noProof/>
                <w:webHidden/>
              </w:rPr>
            </w:r>
            <w:r>
              <w:rPr>
                <w:noProof/>
                <w:webHidden/>
              </w:rPr>
              <w:fldChar w:fldCharType="separate"/>
            </w:r>
            <w:r>
              <w:rPr>
                <w:noProof/>
                <w:webHidden/>
              </w:rPr>
              <w:t>4</w:t>
            </w:r>
            <w:r>
              <w:rPr>
                <w:noProof/>
                <w:webHidden/>
              </w:rPr>
              <w:fldChar w:fldCharType="end"/>
            </w:r>
          </w:hyperlink>
        </w:p>
        <w:p w14:paraId="33FC9A17" w14:textId="72DF2A3F" w:rsidR="003A427B" w:rsidRDefault="003A427B">
          <w:pPr>
            <w:pStyle w:val="TOC2"/>
            <w:tabs>
              <w:tab w:val="right" w:leader="dot" w:pos="10194"/>
            </w:tabs>
            <w:rPr>
              <w:rFonts w:eastAsiaTheme="minorEastAsia"/>
              <w:noProof/>
              <w:color w:val="auto"/>
              <w:lang w:eastAsia="en-GB"/>
            </w:rPr>
          </w:pPr>
          <w:hyperlink w:anchor="_Toc215661025" w:history="1">
            <w:r w:rsidRPr="00A53597">
              <w:rPr>
                <w:rStyle w:val="Hyperlink"/>
                <w:noProof/>
              </w:rPr>
              <w:t>Instructions</w:t>
            </w:r>
            <w:r>
              <w:rPr>
                <w:noProof/>
                <w:webHidden/>
              </w:rPr>
              <w:tab/>
            </w:r>
            <w:r>
              <w:rPr>
                <w:noProof/>
                <w:webHidden/>
              </w:rPr>
              <w:fldChar w:fldCharType="begin"/>
            </w:r>
            <w:r>
              <w:rPr>
                <w:noProof/>
                <w:webHidden/>
              </w:rPr>
              <w:instrText xml:space="preserve"> PAGEREF _Toc215661025 \h </w:instrText>
            </w:r>
            <w:r>
              <w:rPr>
                <w:noProof/>
                <w:webHidden/>
              </w:rPr>
            </w:r>
            <w:r>
              <w:rPr>
                <w:noProof/>
                <w:webHidden/>
              </w:rPr>
              <w:fldChar w:fldCharType="separate"/>
            </w:r>
            <w:r>
              <w:rPr>
                <w:noProof/>
                <w:webHidden/>
              </w:rPr>
              <w:t>4</w:t>
            </w:r>
            <w:r>
              <w:rPr>
                <w:noProof/>
                <w:webHidden/>
              </w:rPr>
              <w:fldChar w:fldCharType="end"/>
            </w:r>
          </w:hyperlink>
        </w:p>
        <w:p w14:paraId="7CB021F1" w14:textId="107C4800" w:rsidR="003A427B" w:rsidRDefault="003A427B">
          <w:pPr>
            <w:pStyle w:val="TOC1"/>
            <w:tabs>
              <w:tab w:val="right" w:leader="dot" w:pos="10194"/>
            </w:tabs>
            <w:rPr>
              <w:rFonts w:eastAsiaTheme="minorEastAsia"/>
              <w:noProof/>
              <w:color w:val="auto"/>
              <w:lang w:eastAsia="en-GB"/>
            </w:rPr>
          </w:pPr>
          <w:hyperlink w:anchor="_Toc215661026" w:history="1">
            <w:r w:rsidRPr="00A53597">
              <w:rPr>
                <w:rStyle w:val="Hyperlink"/>
                <w:noProof/>
              </w:rPr>
              <w:t>Activity 4: VLAN configuration</w:t>
            </w:r>
            <w:r>
              <w:rPr>
                <w:noProof/>
                <w:webHidden/>
              </w:rPr>
              <w:tab/>
            </w:r>
            <w:r>
              <w:rPr>
                <w:noProof/>
                <w:webHidden/>
              </w:rPr>
              <w:fldChar w:fldCharType="begin"/>
            </w:r>
            <w:r>
              <w:rPr>
                <w:noProof/>
                <w:webHidden/>
              </w:rPr>
              <w:instrText xml:space="preserve"> PAGEREF _Toc215661026 \h </w:instrText>
            </w:r>
            <w:r>
              <w:rPr>
                <w:noProof/>
                <w:webHidden/>
              </w:rPr>
            </w:r>
            <w:r>
              <w:rPr>
                <w:noProof/>
                <w:webHidden/>
              </w:rPr>
              <w:fldChar w:fldCharType="separate"/>
            </w:r>
            <w:r>
              <w:rPr>
                <w:noProof/>
                <w:webHidden/>
              </w:rPr>
              <w:t>5</w:t>
            </w:r>
            <w:r>
              <w:rPr>
                <w:noProof/>
                <w:webHidden/>
              </w:rPr>
              <w:fldChar w:fldCharType="end"/>
            </w:r>
          </w:hyperlink>
        </w:p>
        <w:p w14:paraId="0C132698" w14:textId="3F7481AD" w:rsidR="003A427B" w:rsidRDefault="003A427B">
          <w:pPr>
            <w:pStyle w:val="TOC2"/>
            <w:tabs>
              <w:tab w:val="right" w:leader="dot" w:pos="10194"/>
            </w:tabs>
            <w:rPr>
              <w:rFonts w:eastAsiaTheme="minorEastAsia"/>
              <w:noProof/>
              <w:color w:val="auto"/>
              <w:lang w:eastAsia="en-GB"/>
            </w:rPr>
          </w:pPr>
          <w:hyperlink w:anchor="_Toc215661027" w:history="1">
            <w:r w:rsidRPr="00A53597">
              <w:rPr>
                <w:rStyle w:val="Hyperlink"/>
                <w:noProof/>
              </w:rPr>
              <w:t>Background</w:t>
            </w:r>
            <w:r>
              <w:rPr>
                <w:noProof/>
                <w:webHidden/>
              </w:rPr>
              <w:tab/>
            </w:r>
            <w:r>
              <w:rPr>
                <w:noProof/>
                <w:webHidden/>
              </w:rPr>
              <w:fldChar w:fldCharType="begin"/>
            </w:r>
            <w:r>
              <w:rPr>
                <w:noProof/>
                <w:webHidden/>
              </w:rPr>
              <w:instrText xml:space="preserve"> PAGEREF _Toc215661027 \h </w:instrText>
            </w:r>
            <w:r>
              <w:rPr>
                <w:noProof/>
                <w:webHidden/>
              </w:rPr>
            </w:r>
            <w:r>
              <w:rPr>
                <w:noProof/>
                <w:webHidden/>
              </w:rPr>
              <w:fldChar w:fldCharType="separate"/>
            </w:r>
            <w:r>
              <w:rPr>
                <w:noProof/>
                <w:webHidden/>
              </w:rPr>
              <w:t>5</w:t>
            </w:r>
            <w:r>
              <w:rPr>
                <w:noProof/>
                <w:webHidden/>
              </w:rPr>
              <w:fldChar w:fldCharType="end"/>
            </w:r>
          </w:hyperlink>
        </w:p>
        <w:p w14:paraId="55BC5B6D" w14:textId="504012A0" w:rsidR="003A427B" w:rsidRDefault="003A427B">
          <w:pPr>
            <w:pStyle w:val="TOC2"/>
            <w:tabs>
              <w:tab w:val="right" w:leader="dot" w:pos="10194"/>
            </w:tabs>
            <w:rPr>
              <w:rFonts w:eastAsiaTheme="minorEastAsia"/>
              <w:noProof/>
              <w:color w:val="auto"/>
              <w:lang w:eastAsia="en-GB"/>
            </w:rPr>
          </w:pPr>
          <w:hyperlink w:anchor="_Toc215661028" w:history="1">
            <w:r w:rsidRPr="00A53597">
              <w:rPr>
                <w:rStyle w:val="Hyperlink"/>
                <w:noProof/>
              </w:rPr>
              <w:t>Scenario</w:t>
            </w:r>
            <w:r>
              <w:rPr>
                <w:noProof/>
                <w:webHidden/>
              </w:rPr>
              <w:tab/>
            </w:r>
            <w:r>
              <w:rPr>
                <w:noProof/>
                <w:webHidden/>
              </w:rPr>
              <w:fldChar w:fldCharType="begin"/>
            </w:r>
            <w:r>
              <w:rPr>
                <w:noProof/>
                <w:webHidden/>
              </w:rPr>
              <w:instrText xml:space="preserve"> PAGEREF _Toc215661028 \h </w:instrText>
            </w:r>
            <w:r>
              <w:rPr>
                <w:noProof/>
                <w:webHidden/>
              </w:rPr>
            </w:r>
            <w:r>
              <w:rPr>
                <w:noProof/>
                <w:webHidden/>
              </w:rPr>
              <w:fldChar w:fldCharType="separate"/>
            </w:r>
            <w:r>
              <w:rPr>
                <w:noProof/>
                <w:webHidden/>
              </w:rPr>
              <w:t>5</w:t>
            </w:r>
            <w:r>
              <w:rPr>
                <w:noProof/>
                <w:webHidden/>
              </w:rPr>
              <w:fldChar w:fldCharType="end"/>
            </w:r>
          </w:hyperlink>
        </w:p>
        <w:p w14:paraId="360C4601" w14:textId="2AEA3082" w:rsidR="003A427B" w:rsidRDefault="003A427B">
          <w:pPr>
            <w:pStyle w:val="TOC2"/>
            <w:tabs>
              <w:tab w:val="right" w:leader="dot" w:pos="10194"/>
            </w:tabs>
            <w:rPr>
              <w:rFonts w:eastAsiaTheme="minorEastAsia"/>
              <w:noProof/>
              <w:color w:val="auto"/>
              <w:lang w:eastAsia="en-GB"/>
            </w:rPr>
          </w:pPr>
          <w:hyperlink w:anchor="_Toc215661029" w:history="1">
            <w:r w:rsidRPr="00A53597">
              <w:rPr>
                <w:rStyle w:val="Hyperlink"/>
                <w:noProof/>
              </w:rPr>
              <w:t>Instructions</w:t>
            </w:r>
            <w:r>
              <w:rPr>
                <w:noProof/>
                <w:webHidden/>
              </w:rPr>
              <w:tab/>
            </w:r>
            <w:r>
              <w:rPr>
                <w:noProof/>
                <w:webHidden/>
              </w:rPr>
              <w:fldChar w:fldCharType="begin"/>
            </w:r>
            <w:r>
              <w:rPr>
                <w:noProof/>
                <w:webHidden/>
              </w:rPr>
              <w:instrText xml:space="preserve"> PAGEREF _Toc215661029 \h </w:instrText>
            </w:r>
            <w:r>
              <w:rPr>
                <w:noProof/>
                <w:webHidden/>
              </w:rPr>
            </w:r>
            <w:r>
              <w:rPr>
                <w:noProof/>
                <w:webHidden/>
              </w:rPr>
              <w:fldChar w:fldCharType="separate"/>
            </w:r>
            <w:r>
              <w:rPr>
                <w:noProof/>
                <w:webHidden/>
              </w:rPr>
              <w:t>6</w:t>
            </w:r>
            <w:r>
              <w:rPr>
                <w:noProof/>
                <w:webHidden/>
              </w:rPr>
              <w:fldChar w:fldCharType="end"/>
            </w:r>
          </w:hyperlink>
        </w:p>
        <w:p w14:paraId="0FE6734D" w14:textId="29E42D0A" w:rsidR="003A427B" w:rsidRDefault="003A427B">
          <w:pPr>
            <w:pStyle w:val="TOC2"/>
            <w:tabs>
              <w:tab w:val="right" w:leader="dot" w:pos="10194"/>
            </w:tabs>
            <w:rPr>
              <w:rFonts w:eastAsiaTheme="minorEastAsia"/>
              <w:noProof/>
              <w:color w:val="auto"/>
              <w:lang w:eastAsia="en-GB"/>
            </w:rPr>
          </w:pPr>
          <w:hyperlink w:anchor="_Toc215661030" w:history="1">
            <w:r w:rsidRPr="00A53597">
              <w:rPr>
                <w:rStyle w:val="Hyperlink"/>
                <w:noProof/>
              </w:rPr>
              <w:t>Reflection</w:t>
            </w:r>
            <w:r>
              <w:rPr>
                <w:noProof/>
                <w:webHidden/>
              </w:rPr>
              <w:tab/>
            </w:r>
            <w:r>
              <w:rPr>
                <w:noProof/>
                <w:webHidden/>
              </w:rPr>
              <w:fldChar w:fldCharType="begin"/>
            </w:r>
            <w:r>
              <w:rPr>
                <w:noProof/>
                <w:webHidden/>
              </w:rPr>
              <w:instrText xml:space="preserve"> PAGEREF _Toc215661030 \h </w:instrText>
            </w:r>
            <w:r>
              <w:rPr>
                <w:noProof/>
                <w:webHidden/>
              </w:rPr>
            </w:r>
            <w:r>
              <w:rPr>
                <w:noProof/>
                <w:webHidden/>
              </w:rPr>
              <w:fldChar w:fldCharType="separate"/>
            </w:r>
            <w:r>
              <w:rPr>
                <w:noProof/>
                <w:webHidden/>
              </w:rPr>
              <w:t>9</w:t>
            </w:r>
            <w:r>
              <w:rPr>
                <w:noProof/>
                <w:webHidden/>
              </w:rPr>
              <w:fldChar w:fldCharType="end"/>
            </w:r>
          </w:hyperlink>
        </w:p>
        <w:p w14:paraId="16E209C5" w14:textId="79F4BFC5" w:rsidR="003A427B" w:rsidRDefault="003A427B">
          <w:pPr>
            <w:pStyle w:val="TOC1"/>
            <w:tabs>
              <w:tab w:val="right" w:leader="dot" w:pos="10194"/>
            </w:tabs>
            <w:rPr>
              <w:rFonts w:eastAsiaTheme="minorEastAsia"/>
              <w:noProof/>
              <w:color w:val="auto"/>
              <w:lang w:eastAsia="en-GB"/>
            </w:rPr>
          </w:pPr>
          <w:hyperlink w:anchor="_Toc215661031" w:history="1">
            <w:r w:rsidRPr="00A53597">
              <w:rPr>
                <w:rStyle w:val="Hyperlink"/>
                <w:noProof/>
              </w:rPr>
              <w:t>Activity 5: Identify collision domains and broadcast domains</w:t>
            </w:r>
            <w:r>
              <w:rPr>
                <w:noProof/>
                <w:webHidden/>
              </w:rPr>
              <w:tab/>
            </w:r>
            <w:r>
              <w:rPr>
                <w:noProof/>
                <w:webHidden/>
              </w:rPr>
              <w:fldChar w:fldCharType="begin"/>
            </w:r>
            <w:r>
              <w:rPr>
                <w:noProof/>
                <w:webHidden/>
              </w:rPr>
              <w:instrText xml:space="preserve"> PAGEREF _Toc215661031 \h </w:instrText>
            </w:r>
            <w:r>
              <w:rPr>
                <w:noProof/>
                <w:webHidden/>
              </w:rPr>
            </w:r>
            <w:r>
              <w:rPr>
                <w:noProof/>
                <w:webHidden/>
              </w:rPr>
              <w:fldChar w:fldCharType="separate"/>
            </w:r>
            <w:r>
              <w:rPr>
                <w:noProof/>
                <w:webHidden/>
              </w:rPr>
              <w:t>10</w:t>
            </w:r>
            <w:r>
              <w:rPr>
                <w:noProof/>
                <w:webHidden/>
              </w:rPr>
              <w:fldChar w:fldCharType="end"/>
            </w:r>
          </w:hyperlink>
        </w:p>
        <w:p w14:paraId="789D9844" w14:textId="38C78A82" w:rsidR="003A427B" w:rsidRDefault="003A427B">
          <w:pPr>
            <w:pStyle w:val="TOC2"/>
            <w:tabs>
              <w:tab w:val="right" w:leader="dot" w:pos="10194"/>
            </w:tabs>
            <w:rPr>
              <w:rFonts w:eastAsiaTheme="minorEastAsia"/>
              <w:noProof/>
              <w:color w:val="auto"/>
              <w:lang w:eastAsia="en-GB"/>
            </w:rPr>
          </w:pPr>
          <w:hyperlink w:anchor="_Toc215661032" w:history="1">
            <w:r w:rsidRPr="00A53597">
              <w:rPr>
                <w:rStyle w:val="Hyperlink"/>
                <w:noProof/>
              </w:rPr>
              <w:t>Instructions</w:t>
            </w:r>
            <w:r>
              <w:rPr>
                <w:noProof/>
                <w:webHidden/>
              </w:rPr>
              <w:tab/>
            </w:r>
            <w:r>
              <w:rPr>
                <w:noProof/>
                <w:webHidden/>
              </w:rPr>
              <w:fldChar w:fldCharType="begin"/>
            </w:r>
            <w:r>
              <w:rPr>
                <w:noProof/>
                <w:webHidden/>
              </w:rPr>
              <w:instrText xml:space="preserve"> PAGEREF _Toc215661032 \h </w:instrText>
            </w:r>
            <w:r>
              <w:rPr>
                <w:noProof/>
                <w:webHidden/>
              </w:rPr>
            </w:r>
            <w:r>
              <w:rPr>
                <w:noProof/>
                <w:webHidden/>
              </w:rPr>
              <w:fldChar w:fldCharType="separate"/>
            </w:r>
            <w:r>
              <w:rPr>
                <w:noProof/>
                <w:webHidden/>
              </w:rPr>
              <w:t>10</w:t>
            </w:r>
            <w:r>
              <w:rPr>
                <w:noProof/>
                <w:webHidden/>
              </w:rPr>
              <w:fldChar w:fldCharType="end"/>
            </w:r>
          </w:hyperlink>
        </w:p>
        <w:p w14:paraId="50E75067" w14:textId="1E41759E" w:rsidR="003A427B" w:rsidRDefault="003A427B">
          <w:pPr>
            <w:pStyle w:val="TOC2"/>
            <w:tabs>
              <w:tab w:val="right" w:leader="dot" w:pos="10194"/>
            </w:tabs>
            <w:rPr>
              <w:rFonts w:eastAsiaTheme="minorEastAsia"/>
              <w:noProof/>
              <w:color w:val="auto"/>
              <w:lang w:eastAsia="en-GB"/>
            </w:rPr>
          </w:pPr>
          <w:hyperlink w:anchor="_Toc215661033" w:history="1">
            <w:r w:rsidRPr="00A53597">
              <w:rPr>
                <w:rStyle w:val="Hyperlink"/>
                <w:noProof/>
              </w:rPr>
              <w:t>Reflection</w:t>
            </w:r>
            <w:r>
              <w:rPr>
                <w:noProof/>
                <w:webHidden/>
              </w:rPr>
              <w:tab/>
            </w:r>
            <w:r>
              <w:rPr>
                <w:noProof/>
                <w:webHidden/>
              </w:rPr>
              <w:fldChar w:fldCharType="begin"/>
            </w:r>
            <w:r>
              <w:rPr>
                <w:noProof/>
                <w:webHidden/>
              </w:rPr>
              <w:instrText xml:space="preserve"> PAGEREF _Toc215661033 \h </w:instrText>
            </w:r>
            <w:r>
              <w:rPr>
                <w:noProof/>
                <w:webHidden/>
              </w:rPr>
            </w:r>
            <w:r>
              <w:rPr>
                <w:noProof/>
                <w:webHidden/>
              </w:rPr>
              <w:fldChar w:fldCharType="separate"/>
            </w:r>
            <w:r>
              <w:rPr>
                <w:noProof/>
                <w:webHidden/>
              </w:rPr>
              <w:t>14</w:t>
            </w:r>
            <w:r>
              <w:rPr>
                <w:noProof/>
                <w:webHidden/>
              </w:rPr>
              <w:fldChar w:fldCharType="end"/>
            </w:r>
          </w:hyperlink>
        </w:p>
        <w:p w14:paraId="5504683E" w14:textId="3F28AC00" w:rsidR="003A427B" w:rsidRDefault="003A427B">
          <w:pPr>
            <w:pStyle w:val="TOC1"/>
            <w:tabs>
              <w:tab w:val="right" w:leader="dot" w:pos="10194"/>
            </w:tabs>
            <w:rPr>
              <w:rFonts w:eastAsiaTheme="minorEastAsia"/>
              <w:noProof/>
              <w:color w:val="auto"/>
              <w:lang w:eastAsia="en-GB"/>
            </w:rPr>
          </w:pPr>
          <w:hyperlink w:anchor="_Toc215661034" w:history="1">
            <w:r w:rsidRPr="00A53597">
              <w:rPr>
                <w:rStyle w:val="Hyperlink"/>
                <w:noProof/>
              </w:rPr>
              <w:t>Activity 6: VLAN trunking protocol (VTP) configuration</w:t>
            </w:r>
            <w:r>
              <w:rPr>
                <w:noProof/>
                <w:webHidden/>
              </w:rPr>
              <w:tab/>
            </w:r>
            <w:r>
              <w:rPr>
                <w:noProof/>
                <w:webHidden/>
              </w:rPr>
              <w:fldChar w:fldCharType="begin"/>
            </w:r>
            <w:r>
              <w:rPr>
                <w:noProof/>
                <w:webHidden/>
              </w:rPr>
              <w:instrText xml:space="preserve"> PAGEREF _Toc215661034 \h </w:instrText>
            </w:r>
            <w:r>
              <w:rPr>
                <w:noProof/>
                <w:webHidden/>
              </w:rPr>
            </w:r>
            <w:r>
              <w:rPr>
                <w:noProof/>
                <w:webHidden/>
              </w:rPr>
              <w:fldChar w:fldCharType="separate"/>
            </w:r>
            <w:r>
              <w:rPr>
                <w:noProof/>
                <w:webHidden/>
              </w:rPr>
              <w:t>15</w:t>
            </w:r>
            <w:r>
              <w:rPr>
                <w:noProof/>
                <w:webHidden/>
              </w:rPr>
              <w:fldChar w:fldCharType="end"/>
            </w:r>
          </w:hyperlink>
        </w:p>
        <w:p w14:paraId="251FF0C9" w14:textId="4AEA3467" w:rsidR="003A427B" w:rsidRDefault="003A427B">
          <w:pPr>
            <w:pStyle w:val="TOC2"/>
            <w:tabs>
              <w:tab w:val="right" w:leader="dot" w:pos="10194"/>
            </w:tabs>
            <w:rPr>
              <w:rFonts w:eastAsiaTheme="minorEastAsia"/>
              <w:noProof/>
              <w:color w:val="auto"/>
              <w:lang w:eastAsia="en-GB"/>
            </w:rPr>
          </w:pPr>
          <w:hyperlink w:anchor="_Toc215661035" w:history="1">
            <w:r w:rsidRPr="00A53597">
              <w:rPr>
                <w:rStyle w:val="Hyperlink"/>
                <w:noProof/>
              </w:rPr>
              <w:t>Background</w:t>
            </w:r>
            <w:r>
              <w:rPr>
                <w:noProof/>
                <w:webHidden/>
              </w:rPr>
              <w:tab/>
            </w:r>
            <w:r>
              <w:rPr>
                <w:noProof/>
                <w:webHidden/>
              </w:rPr>
              <w:fldChar w:fldCharType="begin"/>
            </w:r>
            <w:r>
              <w:rPr>
                <w:noProof/>
                <w:webHidden/>
              </w:rPr>
              <w:instrText xml:space="preserve"> PAGEREF _Toc215661035 \h </w:instrText>
            </w:r>
            <w:r>
              <w:rPr>
                <w:noProof/>
                <w:webHidden/>
              </w:rPr>
            </w:r>
            <w:r>
              <w:rPr>
                <w:noProof/>
                <w:webHidden/>
              </w:rPr>
              <w:fldChar w:fldCharType="separate"/>
            </w:r>
            <w:r>
              <w:rPr>
                <w:noProof/>
                <w:webHidden/>
              </w:rPr>
              <w:t>15</w:t>
            </w:r>
            <w:r>
              <w:rPr>
                <w:noProof/>
                <w:webHidden/>
              </w:rPr>
              <w:fldChar w:fldCharType="end"/>
            </w:r>
          </w:hyperlink>
        </w:p>
        <w:p w14:paraId="556515D3" w14:textId="2FCD13E1" w:rsidR="003A427B" w:rsidRDefault="003A427B">
          <w:pPr>
            <w:pStyle w:val="TOC2"/>
            <w:tabs>
              <w:tab w:val="right" w:leader="dot" w:pos="10194"/>
            </w:tabs>
            <w:rPr>
              <w:rFonts w:eastAsiaTheme="minorEastAsia"/>
              <w:noProof/>
              <w:color w:val="auto"/>
              <w:lang w:eastAsia="en-GB"/>
            </w:rPr>
          </w:pPr>
          <w:hyperlink w:anchor="_Toc215661036" w:history="1">
            <w:r w:rsidRPr="00A53597">
              <w:rPr>
                <w:rStyle w:val="Hyperlink"/>
                <w:noProof/>
              </w:rPr>
              <w:t>Instructions</w:t>
            </w:r>
            <w:r>
              <w:rPr>
                <w:noProof/>
                <w:webHidden/>
              </w:rPr>
              <w:tab/>
            </w:r>
            <w:r>
              <w:rPr>
                <w:noProof/>
                <w:webHidden/>
              </w:rPr>
              <w:fldChar w:fldCharType="begin"/>
            </w:r>
            <w:r>
              <w:rPr>
                <w:noProof/>
                <w:webHidden/>
              </w:rPr>
              <w:instrText xml:space="preserve"> PAGEREF _Toc215661036 \h </w:instrText>
            </w:r>
            <w:r>
              <w:rPr>
                <w:noProof/>
                <w:webHidden/>
              </w:rPr>
            </w:r>
            <w:r>
              <w:rPr>
                <w:noProof/>
                <w:webHidden/>
              </w:rPr>
              <w:fldChar w:fldCharType="separate"/>
            </w:r>
            <w:r>
              <w:rPr>
                <w:noProof/>
                <w:webHidden/>
              </w:rPr>
              <w:t>16</w:t>
            </w:r>
            <w:r>
              <w:rPr>
                <w:noProof/>
                <w:webHidden/>
              </w:rPr>
              <w:fldChar w:fldCharType="end"/>
            </w:r>
          </w:hyperlink>
        </w:p>
        <w:p w14:paraId="22033272" w14:textId="7F3187DC" w:rsidR="003A427B" w:rsidRDefault="003A427B">
          <w:pPr>
            <w:pStyle w:val="TOC2"/>
            <w:tabs>
              <w:tab w:val="right" w:leader="dot" w:pos="10194"/>
            </w:tabs>
            <w:rPr>
              <w:rFonts w:eastAsiaTheme="minorEastAsia"/>
              <w:noProof/>
              <w:color w:val="auto"/>
              <w:lang w:eastAsia="en-GB"/>
            </w:rPr>
          </w:pPr>
          <w:hyperlink w:anchor="_Toc215661037" w:history="1">
            <w:r w:rsidRPr="00A53597">
              <w:rPr>
                <w:rStyle w:val="Hyperlink"/>
                <w:noProof/>
              </w:rPr>
              <w:t>Reflection</w:t>
            </w:r>
            <w:r>
              <w:rPr>
                <w:noProof/>
                <w:webHidden/>
              </w:rPr>
              <w:tab/>
            </w:r>
            <w:r>
              <w:rPr>
                <w:noProof/>
                <w:webHidden/>
              </w:rPr>
              <w:fldChar w:fldCharType="begin"/>
            </w:r>
            <w:r>
              <w:rPr>
                <w:noProof/>
                <w:webHidden/>
              </w:rPr>
              <w:instrText xml:space="preserve"> PAGEREF _Toc215661037 \h </w:instrText>
            </w:r>
            <w:r>
              <w:rPr>
                <w:noProof/>
                <w:webHidden/>
              </w:rPr>
            </w:r>
            <w:r>
              <w:rPr>
                <w:noProof/>
                <w:webHidden/>
              </w:rPr>
              <w:fldChar w:fldCharType="separate"/>
            </w:r>
            <w:r>
              <w:rPr>
                <w:noProof/>
                <w:webHidden/>
              </w:rPr>
              <w:t>19</w:t>
            </w:r>
            <w:r>
              <w:rPr>
                <w:noProof/>
                <w:webHidden/>
              </w:rPr>
              <w:fldChar w:fldCharType="end"/>
            </w:r>
          </w:hyperlink>
        </w:p>
        <w:p w14:paraId="6FB2FD61" w14:textId="73036CE3" w:rsidR="003A427B" w:rsidRDefault="003A427B">
          <w:pPr>
            <w:pStyle w:val="TOC1"/>
            <w:tabs>
              <w:tab w:val="right" w:leader="dot" w:pos="10194"/>
            </w:tabs>
            <w:rPr>
              <w:rFonts w:eastAsiaTheme="minorEastAsia"/>
              <w:noProof/>
              <w:color w:val="auto"/>
              <w:lang w:eastAsia="en-GB"/>
            </w:rPr>
          </w:pPr>
          <w:hyperlink w:anchor="_Toc215661038" w:history="1">
            <w:r w:rsidRPr="00A53597">
              <w:rPr>
                <w:rStyle w:val="Hyperlink"/>
                <w:noProof/>
              </w:rPr>
              <w:t>Activity 7: Inter-VLAN routing</w:t>
            </w:r>
            <w:r>
              <w:rPr>
                <w:noProof/>
                <w:webHidden/>
              </w:rPr>
              <w:tab/>
            </w:r>
            <w:r>
              <w:rPr>
                <w:noProof/>
                <w:webHidden/>
              </w:rPr>
              <w:fldChar w:fldCharType="begin"/>
            </w:r>
            <w:r>
              <w:rPr>
                <w:noProof/>
                <w:webHidden/>
              </w:rPr>
              <w:instrText xml:space="preserve"> PAGEREF _Toc215661038 \h </w:instrText>
            </w:r>
            <w:r>
              <w:rPr>
                <w:noProof/>
                <w:webHidden/>
              </w:rPr>
            </w:r>
            <w:r>
              <w:rPr>
                <w:noProof/>
                <w:webHidden/>
              </w:rPr>
              <w:fldChar w:fldCharType="separate"/>
            </w:r>
            <w:r>
              <w:rPr>
                <w:noProof/>
                <w:webHidden/>
              </w:rPr>
              <w:t>21</w:t>
            </w:r>
            <w:r>
              <w:rPr>
                <w:noProof/>
                <w:webHidden/>
              </w:rPr>
              <w:fldChar w:fldCharType="end"/>
            </w:r>
          </w:hyperlink>
        </w:p>
        <w:p w14:paraId="40AF5465" w14:textId="5C41E8D5" w:rsidR="003A427B" w:rsidRDefault="003A427B">
          <w:pPr>
            <w:pStyle w:val="TOC2"/>
            <w:tabs>
              <w:tab w:val="right" w:leader="dot" w:pos="10194"/>
            </w:tabs>
            <w:rPr>
              <w:rFonts w:eastAsiaTheme="minorEastAsia"/>
              <w:noProof/>
              <w:color w:val="auto"/>
              <w:lang w:eastAsia="en-GB"/>
            </w:rPr>
          </w:pPr>
          <w:hyperlink w:anchor="_Toc215661039" w:history="1">
            <w:r w:rsidRPr="00A53597">
              <w:rPr>
                <w:rStyle w:val="Hyperlink"/>
                <w:noProof/>
              </w:rPr>
              <w:t>Scenario background</w:t>
            </w:r>
            <w:r>
              <w:rPr>
                <w:noProof/>
                <w:webHidden/>
              </w:rPr>
              <w:tab/>
            </w:r>
            <w:r>
              <w:rPr>
                <w:noProof/>
                <w:webHidden/>
              </w:rPr>
              <w:fldChar w:fldCharType="begin"/>
            </w:r>
            <w:r>
              <w:rPr>
                <w:noProof/>
                <w:webHidden/>
              </w:rPr>
              <w:instrText xml:space="preserve"> PAGEREF _Toc215661039 \h </w:instrText>
            </w:r>
            <w:r>
              <w:rPr>
                <w:noProof/>
                <w:webHidden/>
              </w:rPr>
            </w:r>
            <w:r>
              <w:rPr>
                <w:noProof/>
                <w:webHidden/>
              </w:rPr>
              <w:fldChar w:fldCharType="separate"/>
            </w:r>
            <w:r>
              <w:rPr>
                <w:noProof/>
                <w:webHidden/>
              </w:rPr>
              <w:t>21</w:t>
            </w:r>
            <w:r>
              <w:rPr>
                <w:noProof/>
                <w:webHidden/>
              </w:rPr>
              <w:fldChar w:fldCharType="end"/>
            </w:r>
          </w:hyperlink>
        </w:p>
        <w:p w14:paraId="21457EBC" w14:textId="51B776D5" w:rsidR="003A427B" w:rsidRDefault="003A427B">
          <w:pPr>
            <w:pStyle w:val="TOC2"/>
            <w:tabs>
              <w:tab w:val="right" w:leader="dot" w:pos="10194"/>
            </w:tabs>
            <w:rPr>
              <w:rFonts w:eastAsiaTheme="minorEastAsia"/>
              <w:noProof/>
              <w:color w:val="auto"/>
              <w:lang w:eastAsia="en-GB"/>
            </w:rPr>
          </w:pPr>
          <w:hyperlink w:anchor="_Toc215661040" w:history="1">
            <w:r w:rsidRPr="00A53597">
              <w:rPr>
                <w:rStyle w:val="Hyperlink"/>
                <w:noProof/>
              </w:rPr>
              <w:t>Instructions</w:t>
            </w:r>
            <w:r>
              <w:rPr>
                <w:noProof/>
                <w:webHidden/>
              </w:rPr>
              <w:tab/>
            </w:r>
            <w:r>
              <w:rPr>
                <w:noProof/>
                <w:webHidden/>
              </w:rPr>
              <w:fldChar w:fldCharType="begin"/>
            </w:r>
            <w:r>
              <w:rPr>
                <w:noProof/>
                <w:webHidden/>
              </w:rPr>
              <w:instrText xml:space="preserve"> PAGEREF _Toc215661040 \h </w:instrText>
            </w:r>
            <w:r>
              <w:rPr>
                <w:noProof/>
                <w:webHidden/>
              </w:rPr>
            </w:r>
            <w:r>
              <w:rPr>
                <w:noProof/>
                <w:webHidden/>
              </w:rPr>
              <w:fldChar w:fldCharType="separate"/>
            </w:r>
            <w:r>
              <w:rPr>
                <w:noProof/>
                <w:webHidden/>
              </w:rPr>
              <w:t>21</w:t>
            </w:r>
            <w:r>
              <w:rPr>
                <w:noProof/>
                <w:webHidden/>
              </w:rPr>
              <w:fldChar w:fldCharType="end"/>
            </w:r>
          </w:hyperlink>
        </w:p>
        <w:p w14:paraId="021BB630" w14:textId="442DD39C" w:rsidR="003A427B" w:rsidRDefault="003A427B">
          <w:pPr>
            <w:pStyle w:val="TOC2"/>
            <w:tabs>
              <w:tab w:val="right" w:leader="dot" w:pos="10194"/>
            </w:tabs>
            <w:rPr>
              <w:rFonts w:eastAsiaTheme="minorEastAsia"/>
              <w:noProof/>
              <w:color w:val="auto"/>
              <w:lang w:eastAsia="en-GB"/>
            </w:rPr>
          </w:pPr>
          <w:hyperlink w:anchor="_Toc215661041" w:history="1">
            <w:r w:rsidRPr="00A53597">
              <w:rPr>
                <w:rStyle w:val="Hyperlink"/>
                <w:noProof/>
              </w:rPr>
              <w:t>Reflection</w:t>
            </w:r>
            <w:r>
              <w:rPr>
                <w:noProof/>
                <w:webHidden/>
              </w:rPr>
              <w:tab/>
            </w:r>
            <w:r>
              <w:rPr>
                <w:noProof/>
                <w:webHidden/>
              </w:rPr>
              <w:fldChar w:fldCharType="begin"/>
            </w:r>
            <w:r>
              <w:rPr>
                <w:noProof/>
                <w:webHidden/>
              </w:rPr>
              <w:instrText xml:space="preserve"> PAGEREF _Toc215661041 \h </w:instrText>
            </w:r>
            <w:r>
              <w:rPr>
                <w:noProof/>
                <w:webHidden/>
              </w:rPr>
            </w:r>
            <w:r>
              <w:rPr>
                <w:noProof/>
                <w:webHidden/>
              </w:rPr>
              <w:fldChar w:fldCharType="separate"/>
            </w:r>
            <w:r>
              <w:rPr>
                <w:noProof/>
                <w:webHidden/>
              </w:rPr>
              <w:t>23</w:t>
            </w:r>
            <w:r>
              <w:rPr>
                <w:noProof/>
                <w:webHidden/>
              </w:rPr>
              <w:fldChar w:fldCharType="end"/>
            </w:r>
          </w:hyperlink>
        </w:p>
        <w:p w14:paraId="7C28F247" w14:textId="2456315B" w:rsidR="003A427B" w:rsidRDefault="003A427B">
          <w:pPr>
            <w:pStyle w:val="TOC1"/>
            <w:tabs>
              <w:tab w:val="right" w:leader="dot" w:pos="10194"/>
            </w:tabs>
            <w:rPr>
              <w:rFonts w:eastAsiaTheme="minorEastAsia"/>
              <w:noProof/>
              <w:color w:val="auto"/>
              <w:lang w:eastAsia="en-GB"/>
            </w:rPr>
          </w:pPr>
          <w:hyperlink w:anchor="_Toc215661042" w:history="1">
            <w:r w:rsidRPr="00A53597">
              <w:rPr>
                <w:rStyle w:val="Hyperlink"/>
                <w:noProof/>
              </w:rPr>
              <w:t>Activity 8: Select appropriate cabling</w:t>
            </w:r>
            <w:r>
              <w:rPr>
                <w:noProof/>
                <w:webHidden/>
              </w:rPr>
              <w:tab/>
            </w:r>
            <w:r>
              <w:rPr>
                <w:noProof/>
                <w:webHidden/>
              </w:rPr>
              <w:fldChar w:fldCharType="begin"/>
            </w:r>
            <w:r>
              <w:rPr>
                <w:noProof/>
                <w:webHidden/>
              </w:rPr>
              <w:instrText xml:space="preserve"> PAGEREF _Toc215661042 \h </w:instrText>
            </w:r>
            <w:r>
              <w:rPr>
                <w:noProof/>
                <w:webHidden/>
              </w:rPr>
            </w:r>
            <w:r>
              <w:rPr>
                <w:noProof/>
                <w:webHidden/>
              </w:rPr>
              <w:fldChar w:fldCharType="separate"/>
            </w:r>
            <w:r>
              <w:rPr>
                <w:noProof/>
                <w:webHidden/>
              </w:rPr>
              <w:t>25</w:t>
            </w:r>
            <w:r>
              <w:rPr>
                <w:noProof/>
                <w:webHidden/>
              </w:rPr>
              <w:fldChar w:fldCharType="end"/>
            </w:r>
          </w:hyperlink>
        </w:p>
        <w:p w14:paraId="49E37964" w14:textId="171EDB9F" w:rsidR="003A427B" w:rsidRDefault="003A427B">
          <w:pPr>
            <w:pStyle w:val="TOC2"/>
            <w:tabs>
              <w:tab w:val="right" w:leader="dot" w:pos="10194"/>
            </w:tabs>
            <w:rPr>
              <w:rFonts w:eastAsiaTheme="minorEastAsia"/>
              <w:noProof/>
              <w:color w:val="auto"/>
              <w:lang w:eastAsia="en-GB"/>
            </w:rPr>
          </w:pPr>
          <w:hyperlink w:anchor="_Toc215661043" w:history="1">
            <w:r w:rsidRPr="00A53597">
              <w:rPr>
                <w:rStyle w:val="Hyperlink"/>
                <w:noProof/>
              </w:rPr>
              <w:t>Scenario background</w:t>
            </w:r>
            <w:r>
              <w:rPr>
                <w:noProof/>
                <w:webHidden/>
              </w:rPr>
              <w:tab/>
            </w:r>
            <w:r>
              <w:rPr>
                <w:noProof/>
                <w:webHidden/>
              </w:rPr>
              <w:fldChar w:fldCharType="begin"/>
            </w:r>
            <w:r>
              <w:rPr>
                <w:noProof/>
                <w:webHidden/>
              </w:rPr>
              <w:instrText xml:space="preserve"> PAGEREF _Toc215661043 \h </w:instrText>
            </w:r>
            <w:r>
              <w:rPr>
                <w:noProof/>
                <w:webHidden/>
              </w:rPr>
            </w:r>
            <w:r>
              <w:rPr>
                <w:noProof/>
                <w:webHidden/>
              </w:rPr>
              <w:fldChar w:fldCharType="separate"/>
            </w:r>
            <w:r>
              <w:rPr>
                <w:noProof/>
                <w:webHidden/>
              </w:rPr>
              <w:t>25</w:t>
            </w:r>
            <w:r>
              <w:rPr>
                <w:noProof/>
                <w:webHidden/>
              </w:rPr>
              <w:fldChar w:fldCharType="end"/>
            </w:r>
          </w:hyperlink>
        </w:p>
        <w:p w14:paraId="36B4DBF4" w14:textId="3B4A65EC" w:rsidR="003A427B" w:rsidRDefault="003A427B">
          <w:pPr>
            <w:pStyle w:val="TOC2"/>
            <w:tabs>
              <w:tab w:val="right" w:leader="dot" w:pos="10194"/>
            </w:tabs>
            <w:rPr>
              <w:rFonts w:eastAsiaTheme="minorEastAsia"/>
              <w:noProof/>
              <w:color w:val="auto"/>
              <w:lang w:eastAsia="en-GB"/>
            </w:rPr>
          </w:pPr>
          <w:hyperlink w:anchor="_Toc215661044" w:history="1">
            <w:r w:rsidRPr="00A53597">
              <w:rPr>
                <w:rStyle w:val="Hyperlink"/>
                <w:noProof/>
              </w:rPr>
              <w:t>Instructions</w:t>
            </w:r>
            <w:r>
              <w:rPr>
                <w:noProof/>
                <w:webHidden/>
              </w:rPr>
              <w:tab/>
            </w:r>
            <w:r>
              <w:rPr>
                <w:noProof/>
                <w:webHidden/>
              </w:rPr>
              <w:fldChar w:fldCharType="begin"/>
            </w:r>
            <w:r>
              <w:rPr>
                <w:noProof/>
                <w:webHidden/>
              </w:rPr>
              <w:instrText xml:space="preserve"> PAGEREF _Toc215661044 \h </w:instrText>
            </w:r>
            <w:r>
              <w:rPr>
                <w:noProof/>
                <w:webHidden/>
              </w:rPr>
            </w:r>
            <w:r>
              <w:rPr>
                <w:noProof/>
                <w:webHidden/>
              </w:rPr>
              <w:fldChar w:fldCharType="separate"/>
            </w:r>
            <w:r>
              <w:rPr>
                <w:noProof/>
                <w:webHidden/>
              </w:rPr>
              <w:t>25</w:t>
            </w:r>
            <w:r>
              <w:rPr>
                <w:noProof/>
                <w:webHidden/>
              </w:rPr>
              <w:fldChar w:fldCharType="end"/>
            </w:r>
          </w:hyperlink>
        </w:p>
        <w:p w14:paraId="5366E553" w14:textId="77F38AC5" w:rsidR="003A427B" w:rsidRDefault="003A427B">
          <w:pPr>
            <w:pStyle w:val="TOC1"/>
            <w:tabs>
              <w:tab w:val="right" w:leader="dot" w:pos="10194"/>
            </w:tabs>
            <w:rPr>
              <w:rFonts w:eastAsiaTheme="minorEastAsia"/>
              <w:noProof/>
              <w:color w:val="auto"/>
              <w:lang w:eastAsia="en-GB"/>
            </w:rPr>
          </w:pPr>
          <w:hyperlink w:anchor="_Toc215661045" w:history="1">
            <w:r w:rsidRPr="00A53597">
              <w:rPr>
                <w:rStyle w:val="Hyperlink"/>
                <w:noProof/>
              </w:rPr>
              <w:t>Activity 9: Evaluate and compare network devices</w:t>
            </w:r>
            <w:r>
              <w:rPr>
                <w:noProof/>
                <w:webHidden/>
              </w:rPr>
              <w:tab/>
            </w:r>
            <w:r>
              <w:rPr>
                <w:noProof/>
                <w:webHidden/>
              </w:rPr>
              <w:fldChar w:fldCharType="begin"/>
            </w:r>
            <w:r>
              <w:rPr>
                <w:noProof/>
                <w:webHidden/>
              </w:rPr>
              <w:instrText xml:space="preserve"> PAGEREF _Toc215661045 \h </w:instrText>
            </w:r>
            <w:r>
              <w:rPr>
                <w:noProof/>
                <w:webHidden/>
              </w:rPr>
            </w:r>
            <w:r>
              <w:rPr>
                <w:noProof/>
                <w:webHidden/>
              </w:rPr>
              <w:fldChar w:fldCharType="separate"/>
            </w:r>
            <w:r>
              <w:rPr>
                <w:noProof/>
                <w:webHidden/>
              </w:rPr>
              <w:t>27</w:t>
            </w:r>
            <w:r>
              <w:rPr>
                <w:noProof/>
                <w:webHidden/>
              </w:rPr>
              <w:fldChar w:fldCharType="end"/>
            </w:r>
          </w:hyperlink>
        </w:p>
        <w:p w14:paraId="2D787825" w14:textId="3AB61F6A" w:rsidR="003A427B" w:rsidRDefault="003A427B">
          <w:pPr>
            <w:pStyle w:val="TOC2"/>
            <w:tabs>
              <w:tab w:val="right" w:leader="dot" w:pos="10194"/>
            </w:tabs>
            <w:rPr>
              <w:rFonts w:eastAsiaTheme="minorEastAsia"/>
              <w:noProof/>
              <w:color w:val="auto"/>
              <w:lang w:eastAsia="en-GB"/>
            </w:rPr>
          </w:pPr>
          <w:hyperlink w:anchor="_Toc215661046" w:history="1">
            <w:r w:rsidRPr="00A53597">
              <w:rPr>
                <w:rStyle w:val="Hyperlink"/>
                <w:noProof/>
              </w:rPr>
              <w:t>Scenario background</w:t>
            </w:r>
            <w:r>
              <w:rPr>
                <w:noProof/>
                <w:webHidden/>
              </w:rPr>
              <w:tab/>
            </w:r>
            <w:r>
              <w:rPr>
                <w:noProof/>
                <w:webHidden/>
              </w:rPr>
              <w:fldChar w:fldCharType="begin"/>
            </w:r>
            <w:r>
              <w:rPr>
                <w:noProof/>
                <w:webHidden/>
              </w:rPr>
              <w:instrText xml:space="preserve"> PAGEREF _Toc215661046 \h </w:instrText>
            </w:r>
            <w:r>
              <w:rPr>
                <w:noProof/>
                <w:webHidden/>
              </w:rPr>
            </w:r>
            <w:r>
              <w:rPr>
                <w:noProof/>
                <w:webHidden/>
              </w:rPr>
              <w:fldChar w:fldCharType="separate"/>
            </w:r>
            <w:r>
              <w:rPr>
                <w:noProof/>
                <w:webHidden/>
              </w:rPr>
              <w:t>27</w:t>
            </w:r>
            <w:r>
              <w:rPr>
                <w:noProof/>
                <w:webHidden/>
              </w:rPr>
              <w:fldChar w:fldCharType="end"/>
            </w:r>
          </w:hyperlink>
        </w:p>
        <w:p w14:paraId="01A5F8DD" w14:textId="66A472E4" w:rsidR="003A427B" w:rsidRDefault="003A427B">
          <w:pPr>
            <w:pStyle w:val="TOC2"/>
            <w:tabs>
              <w:tab w:val="right" w:leader="dot" w:pos="10194"/>
            </w:tabs>
            <w:rPr>
              <w:rFonts w:eastAsiaTheme="minorEastAsia"/>
              <w:noProof/>
              <w:color w:val="auto"/>
              <w:lang w:eastAsia="en-GB"/>
            </w:rPr>
          </w:pPr>
          <w:hyperlink w:anchor="_Toc215661047" w:history="1">
            <w:r w:rsidRPr="00A53597">
              <w:rPr>
                <w:rStyle w:val="Hyperlink"/>
                <w:noProof/>
              </w:rPr>
              <w:t>Instructions</w:t>
            </w:r>
            <w:r>
              <w:rPr>
                <w:noProof/>
                <w:webHidden/>
              </w:rPr>
              <w:tab/>
            </w:r>
            <w:r>
              <w:rPr>
                <w:noProof/>
                <w:webHidden/>
              </w:rPr>
              <w:fldChar w:fldCharType="begin"/>
            </w:r>
            <w:r>
              <w:rPr>
                <w:noProof/>
                <w:webHidden/>
              </w:rPr>
              <w:instrText xml:space="preserve"> PAGEREF _Toc215661047 \h </w:instrText>
            </w:r>
            <w:r>
              <w:rPr>
                <w:noProof/>
                <w:webHidden/>
              </w:rPr>
            </w:r>
            <w:r>
              <w:rPr>
                <w:noProof/>
                <w:webHidden/>
              </w:rPr>
              <w:fldChar w:fldCharType="separate"/>
            </w:r>
            <w:r>
              <w:rPr>
                <w:noProof/>
                <w:webHidden/>
              </w:rPr>
              <w:t>27</w:t>
            </w:r>
            <w:r>
              <w:rPr>
                <w:noProof/>
                <w:webHidden/>
              </w:rPr>
              <w:fldChar w:fldCharType="end"/>
            </w:r>
          </w:hyperlink>
        </w:p>
        <w:p w14:paraId="5748EC75" w14:textId="063983D8" w:rsidR="003A427B" w:rsidRDefault="003A427B">
          <w:pPr>
            <w:pStyle w:val="TOC1"/>
            <w:tabs>
              <w:tab w:val="right" w:leader="dot" w:pos="10194"/>
            </w:tabs>
            <w:rPr>
              <w:rFonts w:eastAsiaTheme="minorEastAsia"/>
              <w:noProof/>
              <w:color w:val="auto"/>
              <w:lang w:eastAsia="en-GB"/>
            </w:rPr>
          </w:pPr>
          <w:hyperlink w:anchor="_Toc215661048" w:history="1">
            <w:r w:rsidRPr="00A53597">
              <w:rPr>
                <w:rStyle w:val="Hyperlink"/>
                <w:noProof/>
              </w:rPr>
              <w:t>Activity 10: The OSI model</w:t>
            </w:r>
            <w:r>
              <w:rPr>
                <w:noProof/>
                <w:webHidden/>
              </w:rPr>
              <w:tab/>
            </w:r>
            <w:r>
              <w:rPr>
                <w:noProof/>
                <w:webHidden/>
              </w:rPr>
              <w:fldChar w:fldCharType="begin"/>
            </w:r>
            <w:r>
              <w:rPr>
                <w:noProof/>
                <w:webHidden/>
              </w:rPr>
              <w:instrText xml:space="preserve"> PAGEREF _Toc215661048 \h </w:instrText>
            </w:r>
            <w:r>
              <w:rPr>
                <w:noProof/>
                <w:webHidden/>
              </w:rPr>
            </w:r>
            <w:r>
              <w:rPr>
                <w:noProof/>
                <w:webHidden/>
              </w:rPr>
              <w:fldChar w:fldCharType="separate"/>
            </w:r>
            <w:r>
              <w:rPr>
                <w:noProof/>
                <w:webHidden/>
              </w:rPr>
              <w:t>29</w:t>
            </w:r>
            <w:r>
              <w:rPr>
                <w:noProof/>
                <w:webHidden/>
              </w:rPr>
              <w:fldChar w:fldCharType="end"/>
            </w:r>
          </w:hyperlink>
        </w:p>
        <w:p w14:paraId="23A42ADC" w14:textId="41AD154F" w:rsidR="003A427B" w:rsidRDefault="003A427B">
          <w:pPr>
            <w:pStyle w:val="TOC2"/>
            <w:tabs>
              <w:tab w:val="right" w:leader="dot" w:pos="10194"/>
            </w:tabs>
            <w:rPr>
              <w:rFonts w:eastAsiaTheme="minorEastAsia"/>
              <w:noProof/>
              <w:color w:val="auto"/>
              <w:lang w:eastAsia="en-GB"/>
            </w:rPr>
          </w:pPr>
          <w:hyperlink w:anchor="_Toc215661049" w:history="1">
            <w:r w:rsidRPr="00A53597">
              <w:rPr>
                <w:rStyle w:val="Hyperlink"/>
                <w:noProof/>
              </w:rPr>
              <w:t>Scenario background</w:t>
            </w:r>
            <w:r>
              <w:rPr>
                <w:noProof/>
                <w:webHidden/>
              </w:rPr>
              <w:tab/>
            </w:r>
            <w:r>
              <w:rPr>
                <w:noProof/>
                <w:webHidden/>
              </w:rPr>
              <w:fldChar w:fldCharType="begin"/>
            </w:r>
            <w:r>
              <w:rPr>
                <w:noProof/>
                <w:webHidden/>
              </w:rPr>
              <w:instrText xml:space="preserve"> PAGEREF _Toc215661049 \h </w:instrText>
            </w:r>
            <w:r>
              <w:rPr>
                <w:noProof/>
                <w:webHidden/>
              </w:rPr>
            </w:r>
            <w:r>
              <w:rPr>
                <w:noProof/>
                <w:webHidden/>
              </w:rPr>
              <w:fldChar w:fldCharType="separate"/>
            </w:r>
            <w:r>
              <w:rPr>
                <w:noProof/>
                <w:webHidden/>
              </w:rPr>
              <w:t>29</w:t>
            </w:r>
            <w:r>
              <w:rPr>
                <w:noProof/>
                <w:webHidden/>
              </w:rPr>
              <w:fldChar w:fldCharType="end"/>
            </w:r>
          </w:hyperlink>
        </w:p>
        <w:p w14:paraId="6C0CFD81" w14:textId="2246A54E" w:rsidR="003A427B" w:rsidRDefault="003A427B">
          <w:pPr>
            <w:pStyle w:val="TOC2"/>
            <w:tabs>
              <w:tab w:val="right" w:leader="dot" w:pos="10194"/>
            </w:tabs>
            <w:rPr>
              <w:rFonts w:eastAsiaTheme="minorEastAsia"/>
              <w:noProof/>
              <w:color w:val="auto"/>
              <w:lang w:eastAsia="en-GB"/>
            </w:rPr>
          </w:pPr>
          <w:hyperlink w:anchor="_Toc215661050" w:history="1">
            <w:r w:rsidRPr="00A53597">
              <w:rPr>
                <w:rStyle w:val="Hyperlink"/>
                <w:noProof/>
              </w:rPr>
              <w:t>Instructions</w:t>
            </w:r>
            <w:r>
              <w:rPr>
                <w:noProof/>
                <w:webHidden/>
              </w:rPr>
              <w:tab/>
            </w:r>
            <w:r>
              <w:rPr>
                <w:noProof/>
                <w:webHidden/>
              </w:rPr>
              <w:fldChar w:fldCharType="begin"/>
            </w:r>
            <w:r>
              <w:rPr>
                <w:noProof/>
                <w:webHidden/>
              </w:rPr>
              <w:instrText xml:space="preserve"> PAGEREF _Toc215661050 \h </w:instrText>
            </w:r>
            <w:r>
              <w:rPr>
                <w:noProof/>
                <w:webHidden/>
              </w:rPr>
            </w:r>
            <w:r>
              <w:rPr>
                <w:noProof/>
                <w:webHidden/>
              </w:rPr>
              <w:fldChar w:fldCharType="separate"/>
            </w:r>
            <w:r>
              <w:rPr>
                <w:noProof/>
                <w:webHidden/>
              </w:rPr>
              <w:t>29</w:t>
            </w:r>
            <w:r>
              <w:rPr>
                <w:noProof/>
                <w:webHidden/>
              </w:rPr>
              <w:fldChar w:fldCharType="end"/>
            </w:r>
          </w:hyperlink>
        </w:p>
        <w:p w14:paraId="496637EC" w14:textId="425DCF0E" w:rsidR="003A427B" w:rsidRDefault="003A427B">
          <w:pPr>
            <w:pStyle w:val="TOC2"/>
            <w:tabs>
              <w:tab w:val="right" w:leader="dot" w:pos="10194"/>
            </w:tabs>
            <w:rPr>
              <w:rFonts w:eastAsiaTheme="minorEastAsia"/>
              <w:noProof/>
              <w:color w:val="auto"/>
              <w:lang w:eastAsia="en-GB"/>
            </w:rPr>
          </w:pPr>
          <w:hyperlink w:anchor="_Toc215661051" w:history="1">
            <w:r w:rsidRPr="00A53597">
              <w:rPr>
                <w:rStyle w:val="Hyperlink"/>
                <w:noProof/>
                <w:lang w:val="en-US"/>
              </w:rPr>
              <w:t>Instructions</w:t>
            </w:r>
            <w:r>
              <w:rPr>
                <w:noProof/>
                <w:webHidden/>
              </w:rPr>
              <w:tab/>
            </w:r>
            <w:r>
              <w:rPr>
                <w:noProof/>
                <w:webHidden/>
              </w:rPr>
              <w:fldChar w:fldCharType="begin"/>
            </w:r>
            <w:r>
              <w:rPr>
                <w:noProof/>
                <w:webHidden/>
              </w:rPr>
              <w:instrText xml:space="preserve"> PAGEREF _Toc215661051 \h </w:instrText>
            </w:r>
            <w:r>
              <w:rPr>
                <w:noProof/>
                <w:webHidden/>
              </w:rPr>
            </w:r>
            <w:r>
              <w:rPr>
                <w:noProof/>
                <w:webHidden/>
              </w:rPr>
              <w:fldChar w:fldCharType="separate"/>
            </w:r>
            <w:r>
              <w:rPr>
                <w:noProof/>
                <w:webHidden/>
              </w:rPr>
              <w:t>30</w:t>
            </w:r>
            <w:r>
              <w:rPr>
                <w:noProof/>
                <w:webHidden/>
              </w:rPr>
              <w:fldChar w:fldCharType="end"/>
            </w:r>
          </w:hyperlink>
        </w:p>
        <w:p w14:paraId="717C2E86" w14:textId="77CAF255" w:rsidR="003A427B" w:rsidRDefault="003A427B">
          <w:pPr>
            <w:pStyle w:val="TOC1"/>
            <w:tabs>
              <w:tab w:val="right" w:leader="dot" w:pos="10194"/>
            </w:tabs>
            <w:rPr>
              <w:rFonts w:eastAsiaTheme="minorEastAsia"/>
              <w:noProof/>
              <w:color w:val="auto"/>
              <w:lang w:eastAsia="en-GB"/>
            </w:rPr>
          </w:pPr>
          <w:hyperlink w:anchor="_Toc215661052" w:history="1">
            <w:r w:rsidRPr="00A53597">
              <w:rPr>
                <w:rStyle w:val="Hyperlink"/>
                <w:noProof/>
                <w:lang w:val="en-US"/>
              </w:rPr>
              <w:t>Activity 12: IPv4 addressing</w:t>
            </w:r>
            <w:r>
              <w:rPr>
                <w:noProof/>
                <w:webHidden/>
              </w:rPr>
              <w:tab/>
            </w:r>
            <w:r>
              <w:rPr>
                <w:noProof/>
                <w:webHidden/>
              </w:rPr>
              <w:fldChar w:fldCharType="begin"/>
            </w:r>
            <w:r>
              <w:rPr>
                <w:noProof/>
                <w:webHidden/>
              </w:rPr>
              <w:instrText xml:space="preserve"> PAGEREF _Toc215661052 \h </w:instrText>
            </w:r>
            <w:r>
              <w:rPr>
                <w:noProof/>
                <w:webHidden/>
              </w:rPr>
            </w:r>
            <w:r>
              <w:rPr>
                <w:noProof/>
                <w:webHidden/>
              </w:rPr>
              <w:fldChar w:fldCharType="separate"/>
            </w:r>
            <w:r>
              <w:rPr>
                <w:noProof/>
                <w:webHidden/>
              </w:rPr>
              <w:t>35</w:t>
            </w:r>
            <w:r>
              <w:rPr>
                <w:noProof/>
                <w:webHidden/>
              </w:rPr>
              <w:fldChar w:fldCharType="end"/>
            </w:r>
          </w:hyperlink>
        </w:p>
        <w:p w14:paraId="4411CA0F" w14:textId="3690A158" w:rsidR="003A427B" w:rsidRDefault="003A427B">
          <w:pPr>
            <w:pStyle w:val="TOC2"/>
            <w:tabs>
              <w:tab w:val="right" w:leader="dot" w:pos="10194"/>
            </w:tabs>
            <w:rPr>
              <w:rFonts w:eastAsiaTheme="minorEastAsia"/>
              <w:noProof/>
              <w:color w:val="auto"/>
              <w:lang w:eastAsia="en-GB"/>
            </w:rPr>
          </w:pPr>
          <w:hyperlink w:anchor="_Toc215661053" w:history="1">
            <w:r w:rsidRPr="00A53597">
              <w:rPr>
                <w:rStyle w:val="Hyperlink"/>
                <w:noProof/>
              </w:rPr>
              <w:t>Introduction</w:t>
            </w:r>
            <w:r>
              <w:rPr>
                <w:noProof/>
                <w:webHidden/>
              </w:rPr>
              <w:tab/>
            </w:r>
            <w:r>
              <w:rPr>
                <w:noProof/>
                <w:webHidden/>
              </w:rPr>
              <w:fldChar w:fldCharType="begin"/>
            </w:r>
            <w:r>
              <w:rPr>
                <w:noProof/>
                <w:webHidden/>
              </w:rPr>
              <w:instrText xml:space="preserve"> PAGEREF _Toc215661053 \h </w:instrText>
            </w:r>
            <w:r>
              <w:rPr>
                <w:noProof/>
                <w:webHidden/>
              </w:rPr>
            </w:r>
            <w:r>
              <w:rPr>
                <w:noProof/>
                <w:webHidden/>
              </w:rPr>
              <w:fldChar w:fldCharType="separate"/>
            </w:r>
            <w:r>
              <w:rPr>
                <w:noProof/>
                <w:webHidden/>
              </w:rPr>
              <w:t>35</w:t>
            </w:r>
            <w:r>
              <w:rPr>
                <w:noProof/>
                <w:webHidden/>
              </w:rPr>
              <w:fldChar w:fldCharType="end"/>
            </w:r>
          </w:hyperlink>
        </w:p>
        <w:p w14:paraId="79817331" w14:textId="0A6BD287" w:rsidR="003A427B" w:rsidRDefault="003A427B">
          <w:pPr>
            <w:pStyle w:val="TOC2"/>
            <w:tabs>
              <w:tab w:val="right" w:leader="dot" w:pos="10194"/>
            </w:tabs>
            <w:rPr>
              <w:rFonts w:eastAsiaTheme="minorEastAsia"/>
              <w:noProof/>
              <w:color w:val="auto"/>
              <w:lang w:eastAsia="en-GB"/>
            </w:rPr>
          </w:pPr>
          <w:hyperlink w:anchor="_Toc215661054" w:history="1">
            <w:r w:rsidRPr="00A53597">
              <w:rPr>
                <w:rStyle w:val="Hyperlink"/>
                <w:noProof/>
              </w:rPr>
              <w:t>Instructions</w:t>
            </w:r>
            <w:r>
              <w:rPr>
                <w:noProof/>
                <w:webHidden/>
              </w:rPr>
              <w:tab/>
            </w:r>
            <w:r>
              <w:rPr>
                <w:noProof/>
                <w:webHidden/>
              </w:rPr>
              <w:fldChar w:fldCharType="begin"/>
            </w:r>
            <w:r>
              <w:rPr>
                <w:noProof/>
                <w:webHidden/>
              </w:rPr>
              <w:instrText xml:space="preserve"> PAGEREF _Toc215661054 \h </w:instrText>
            </w:r>
            <w:r>
              <w:rPr>
                <w:noProof/>
                <w:webHidden/>
              </w:rPr>
            </w:r>
            <w:r>
              <w:rPr>
                <w:noProof/>
                <w:webHidden/>
              </w:rPr>
              <w:fldChar w:fldCharType="separate"/>
            </w:r>
            <w:r>
              <w:rPr>
                <w:noProof/>
                <w:webHidden/>
              </w:rPr>
              <w:t>35</w:t>
            </w:r>
            <w:r>
              <w:rPr>
                <w:noProof/>
                <w:webHidden/>
              </w:rPr>
              <w:fldChar w:fldCharType="end"/>
            </w:r>
          </w:hyperlink>
        </w:p>
        <w:p w14:paraId="762D2585" w14:textId="4F95FE11" w:rsidR="003A427B" w:rsidRDefault="003A427B">
          <w:pPr>
            <w:pStyle w:val="TOC1"/>
            <w:tabs>
              <w:tab w:val="right" w:leader="dot" w:pos="10194"/>
            </w:tabs>
            <w:rPr>
              <w:rFonts w:eastAsiaTheme="minorEastAsia"/>
              <w:noProof/>
              <w:color w:val="auto"/>
              <w:lang w:eastAsia="en-GB"/>
            </w:rPr>
          </w:pPr>
          <w:hyperlink w:anchor="_Toc215661055" w:history="1">
            <w:r w:rsidRPr="00A53597">
              <w:rPr>
                <w:rStyle w:val="Hyperlink"/>
                <w:noProof/>
                <w:lang w:val="en-US"/>
              </w:rPr>
              <w:t>Activity 13: NAT and PAT</w:t>
            </w:r>
            <w:r>
              <w:rPr>
                <w:noProof/>
                <w:webHidden/>
              </w:rPr>
              <w:tab/>
            </w:r>
            <w:r>
              <w:rPr>
                <w:noProof/>
                <w:webHidden/>
              </w:rPr>
              <w:fldChar w:fldCharType="begin"/>
            </w:r>
            <w:r>
              <w:rPr>
                <w:noProof/>
                <w:webHidden/>
              </w:rPr>
              <w:instrText xml:space="preserve"> PAGEREF _Toc215661055 \h </w:instrText>
            </w:r>
            <w:r>
              <w:rPr>
                <w:noProof/>
                <w:webHidden/>
              </w:rPr>
            </w:r>
            <w:r>
              <w:rPr>
                <w:noProof/>
                <w:webHidden/>
              </w:rPr>
              <w:fldChar w:fldCharType="separate"/>
            </w:r>
            <w:r>
              <w:rPr>
                <w:noProof/>
                <w:webHidden/>
              </w:rPr>
              <w:t>40</w:t>
            </w:r>
            <w:r>
              <w:rPr>
                <w:noProof/>
                <w:webHidden/>
              </w:rPr>
              <w:fldChar w:fldCharType="end"/>
            </w:r>
          </w:hyperlink>
        </w:p>
        <w:p w14:paraId="3D054FEF" w14:textId="744A84AA" w:rsidR="003A427B" w:rsidRDefault="003A427B">
          <w:pPr>
            <w:pStyle w:val="TOC2"/>
            <w:tabs>
              <w:tab w:val="right" w:leader="dot" w:pos="10194"/>
            </w:tabs>
            <w:rPr>
              <w:rFonts w:eastAsiaTheme="minorEastAsia"/>
              <w:noProof/>
              <w:color w:val="auto"/>
              <w:lang w:eastAsia="en-GB"/>
            </w:rPr>
          </w:pPr>
          <w:hyperlink w:anchor="_Toc215661056" w:history="1">
            <w:r w:rsidRPr="00A53597">
              <w:rPr>
                <w:rStyle w:val="Hyperlink"/>
                <w:noProof/>
              </w:rPr>
              <w:t>Introduction</w:t>
            </w:r>
            <w:r>
              <w:rPr>
                <w:noProof/>
                <w:webHidden/>
              </w:rPr>
              <w:tab/>
            </w:r>
            <w:r>
              <w:rPr>
                <w:noProof/>
                <w:webHidden/>
              </w:rPr>
              <w:fldChar w:fldCharType="begin"/>
            </w:r>
            <w:r>
              <w:rPr>
                <w:noProof/>
                <w:webHidden/>
              </w:rPr>
              <w:instrText xml:space="preserve"> PAGEREF _Toc215661056 \h </w:instrText>
            </w:r>
            <w:r>
              <w:rPr>
                <w:noProof/>
                <w:webHidden/>
              </w:rPr>
            </w:r>
            <w:r>
              <w:rPr>
                <w:noProof/>
                <w:webHidden/>
              </w:rPr>
              <w:fldChar w:fldCharType="separate"/>
            </w:r>
            <w:r>
              <w:rPr>
                <w:noProof/>
                <w:webHidden/>
              </w:rPr>
              <w:t>40</w:t>
            </w:r>
            <w:r>
              <w:rPr>
                <w:noProof/>
                <w:webHidden/>
              </w:rPr>
              <w:fldChar w:fldCharType="end"/>
            </w:r>
          </w:hyperlink>
        </w:p>
        <w:p w14:paraId="0FD85DF7" w14:textId="7BC9AB87" w:rsidR="003A427B" w:rsidRDefault="003A427B">
          <w:pPr>
            <w:pStyle w:val="TOC2"/>
            <w:tabs>
              <w:tab w:val="right" w:leader="dot" w:pos="10194"/>
            </w:tabs>
            <w:rPr>
              <w:rFonts w:eastAsiaTheme="minorEastAsia"/>
              <w:noProof/>
              <w:color w:val="auto"/>
              <w:lang w:eastAsia="en-GB"/>
            </w:rPr>
          </w:pPr>
          <w:hyperlink w:anchor="_Toc215661057" w:history="1">
            <w:r w:rsidRPr="00A53597">
              <w:rPr>
                <w:rStyle w:val="Hyperlink"/>
                <w:noProof/>
                <w:lang w:val="en-US"/>
              </w:rPr>
              <w:t>Instructions</w:t>
            </w:r>
            <w:r>
              <w:rPr>
                <w:noProof/>
                <w:webHidden/>
              </w:rPr>
              <w:tab/>
            </w:r>
            <w:r>
              <w:rPr>
                <w:noProof/>
                <w:webHidden/>
              </w:rPr>
              <w:fldChar w:fldCharType="begin"/>
            </w:r>
            <w:r>
              <w:rPr>
                <w:noProof/>
                <w:webHidden/>
              </w:rPr>
              <w:instrText xml:space="preserve"> PAGEREF _Toc215661057 \h </w:instrText>
            </w:r>
            <w:r>
              <w:rPr>
                <w:noProof/>
                <w:webHidden/>
              </w:rPr>
            </w:r>
            <w:r>
              <w:rPr>
                <w:noProof/>
                <w:webHidden/>
              </w:rPr>
              <w:fldChar w:fldCharType="separate"/>
            </w:r>
            <w:r>
              <w:rPr>
                <w:noProof/>
                <w:webHidden/>
              </w:rPr>
              <w:t>41</w:t>
            </w:r>
            <w:r>
              <w:rPr>
                <w:noProof/>
                <w:webHidden/>
              </w:rPr>
              <w:fldChar w:fldCharType="end"/>
            </w:r>
          </w:hyperlink>
        </w:p>
        <w:p w14:paraId="7A9993E9" w14:textId="0DDD1C15" w:rsidR="003A427B" w:rsidRDefault="003A427B">
          <w:pPr>
            <w:pStyle w:val="TOC1"/>
            <w:tabs>
              <w:tab w:val="right" w:leader="dot" w:pos="10194"/>
            </w:tabs>
            <w:rPr>
              <w:rFonts w:eastAsiaTheme="minorEastAsia"/>
              <w:noProof/>
              <w:color w:val="auto"/>
              <w:lang w:eastAsia="en-GB"/>
            </w:rPr>
          </w:pPr>
          <w:hyperlink w:anchor="_Toc215661058" w:history="1">
            <w:r w:rsidRPr="00A53597">
              <w:rPr>
                <w:rStyle w:val="Hyperlink"/>
                <w:noProof/>
                <w:lang w:val="en-US"/>
              </w:rPr>
              <w:t>Activity 14: Subnetting practice</w:t>
            </w:r>
            <w:r>
              <w:rPr>
                <w:noProof/>
                <w:webHidden/>
              </w:rPr>
              <w:tab/>
            </w:r>
            <w:r>
              <w:rPr>
                <w:noProof/>
                <w:webHidden/>
              </w:rPr>
              <w:fldChar w:fldCharType="begin"/>
            </w:r>
            <w:r>
              <w:rPr>
                <w:noProof/>
                <w:webHidden/>
              </w:rPr>
              <w:instrText xml:space="preserve"> PAGEREF _Toc215661058 \h </w:instrText>
            </w:r>
            <w:r>
              <w:rPr>
                <w:noProof/>
                <w:webHidden/>
              </w:rPr>
            </w:r>
            <w:r>
              <w:rPr>
                <w:noProof/>
                <w:webHidden/>
              </w:rPr>
              <w:fldChar w:fldCharType="separate"/>
            </w:r>
            <w:r>
              <w:rPr>
                <w:noProof/>
                <w:webHidden/>
              </w:rPr>
              <w:t>44</w:t>
            </w:r>
            <w:r>
              <w:rPr>
                <w:noProof/>
                <w:webHidden/>
              </w:rPr>
              <w:fldChar w:fldCharType="end"/>
            </w:r>
          </w:hyperlink>
        </w:p>
        <w:p w14:paraId="70CC40E9" w14:textId="510A460E" w:rsidR="003A427B" w:rsidRDefault="003A427B">
          <w:pPr>
            <w:pStyle w:val="TOC2"/>
            <w:tabs>
              <w:tab w:val="right" w:leader="dot" w:pos="10194"/>
            </w:tabs>
            <w:rPr>
              <w:rFonts w:eastAsiaTheme="minorEastAsia"/>
              <w:noProof/>
              <w:color w:val="auto"/>
              <w:lang w:eastAsia="en-GB"/>
            </w:rPr>
          </w:pPr>
          <w:hyperlink w:anchor="_Toc215661059" w:history="1">
            <w:r w:rsidRPr="00A53597">
              <w:rPr>
                <w:rStyle w:val="Hyperlink"/>
                <w:noProof/>
              </w:rPr>
              <w:t>Instructions</w:t>
            </w:r>
            <w:r>
              <w:rPr>
                <w:noProof/>
                <w:webHidden/>
              </w:rPr>
              <w:tab/>
            </w:r>
            <w:r>
              <w:rPr>
                <w:noProof/>
                <w:webHidden/>
              </w:rPr>
              <w:fldChar w:fldCharType="begin"/>
            </w:r>
            <w:r>
              <w:rPr>
                <w:noProof/>
                <w:webHidden/>
              </w:rPr>
              <w:instrText xml:space="preserve"> PAGEREF _Toc215661059 \h </w:instrText>
            </w:r>
            <w:r>
              <w:rPr>
                <w:noProof/>
                <w:webHidden/>
              </w:rPr>
            </w:r>
            <w:r>
              <w:rPr>
                <w:noProof/>
                <w:webHidden/>
              </w:rPr>
              <w:fldChar w:fldCharType="separate"/>
            </w:r>
            <w:r>
              <w:rPr>
                <w:noProof/>
                <w:webHidden/>
              </w:rPr>
              <w:t>44</w:t>
            </w:r>
            <w:r>
              <w:rPr>
                <w:noProof/>
                <w:webHidden/>
              </w:rPr>
              <w:fldChar w:fldCharType="end"/>
            </w:r>
          </w:hyperlink>
        </w:p>
        <w:p w14:paraId="66E320CE" w14:textId="1C038AD6" w:rsidR="003A427B" w:rsidRDefault="003A427B">
          <w:pPr>
            <w:pStyle w:val="TOC2"/>
            <w:tabs>
              <w:tab w:val="right" w:leader="dot" w:pos="10194"/>
            </w:tabs>
            <w:rPr>
              <w:rFonts w:eastAsiaTheme="minorEastAsia"/>
              <w:noProof/>
              <w:color w:val="auto"/>
              <w:lang w:eastAsia="en-GB"/>
            </w:rPr>
          </w:pPr>
          <w:hyperlink w:anchor="_Toc215661060" w:history="1">
            <w:r w:rsidRPr="00A53597">
              <w:rPr>
                <w:rStyle w:val="Hyperlink"/>
                <w:noProof/>
              </w:rPr>
              <w:t>Reflection</w:t>
            </w:r>
            <w:r>
              <w:rPr>
                <w:noProof/>
                <w:webHidden/>
              </w:rPr>
              <w:tab/>
            </w:r>
            <w:r>
              <w:rPr>
                <w:noProof/>
                <w:webHidden/>
              </w:rPr>
              <w:fldChar w:fldCharType="begin"/>
            </w:r>
            <w:r>
              <w:rPr>
                <w:noProof/>
                <w:webHidden/>
              </w:rPr>
              <w:instrText xml:space="preserve"> PAGEREF _Toc215661060 \h </w:instrText>
            </w:r>
            <w:r>
              <w:rPr>
                <w:noProof/>
                <w:webHidden/>
              </w:rPr>
            </w:r>
            <w:r>
              <w:rPr>
                <w:noProof/>
                <w:webHidden/>
              </w:rPr>
              <w:fldChar w:fldCharType="separate"/>
            </w:r>
            <w:r>
              <w:rPr>
                <w:noProof/>
                <w:webHidden/>
              </w:rPr>
              <w:t>53</w:t>
            </w:r>
            <w:r>
              <w:rPr>
                <w:noProof/>
                <w:webHidden/>
              </w:rPr>
              <w:fldChar w:fldCharType="end"/>
            </w:r>
          </w:hyperlink>
        </w:p>
        <w:p w14:paraId="326E69E9" w14:textId="331D4B8C" w:rsidR="003A427B" w:rsidRDefault="003A427B">
          <w:pPr>
            <w:pStyle w:val="TOC1"/>
            <w:tabs>
              <w:tab w:val="right" w:leader="dot" w:pos="10194"/>
            </w:tabs>
            <w:rPr>
              <w:rFonts w:eastAsiaTheme="minorEastAsia"/>
              <w:noProof/>
              <w:color w:val="auto"/>
              <w:lang w:eastAsia="en-GB"/>
            </w:rPr>
          </w:pPr>
          <w:hyperlink w:anchor="_Toc215661061" w:history="1">
            <w:r w:rsidRPr="00A53597">
              <w:rPr>
                <w:rStyle w:val="Hyperlink"/>
                <w:noProof/>
                <w:lang w:val="en-US"/>
              </w:rPr>
              <w:t>Activity 15: Variable length subnet masks practice: Challenge</w:t>
            </w:r>
            <w:r>
              <w:rPr>
                <w:noProof/>
                <w:webHidden/>
              </w:rPr>
              <w:tab/>
            </w:r>
            <w:r>
              <w:rPr>
                <w:noProof/>
                <w:webHidden/>
              </w:rPr>
              <w:fldChar w:fldCharType="begin"/>
            </w:r>
            <w:r>
              <w:rPr>
                <w:noProof/>
                <w:webHidden/>
              </w:rPr>
              <w:instrText xml:space="preserve"> PAGEREF _Toc215661061 \h </w:instrText>
            </w:r>
            <w:r>
              <w:rPr>
                <w:noProof/>
                <w:webHidden/>
              </w:rPr>
            </w:r>
            <w:r>
              <w:rPr>
                <w:noProof/>
                <w:webHidden/>
              </w:rPr>
              <w:fldChar w:fldCharType="separate"/>
            </w:r>
            <w:r>
              <w:rPr>
                <w:noProof/>
                <w:webHidden/>
              </w:rPr>
              <w:t>54</w:t>
            </w:r>
            <w:r>
              <w:rPr>
                <w:noProof/>
                <w:webHidden/>
              </w:rPr>
              <w:fldChar w:fldCharType="end"/>
            </w:r>
          </w:hyperlink>
        </w:p>
        <w:p w14:paraId="50E1D8C6" w14:textId="342E815B" w:rsidR="003A427B" w:rsidRDefault="003A427B">
          <w:pPr>
            <w:pStyle w:val="TOC2"/>
            <w:tabs>
              <w:tab w:val="right" w:leader="dot" w:pos="10194"/>
            </w:tabs>
            <w:rPr>
              <w:rFonts w:eastAsiaTheme="minorEastAsia"/>
              <w:noProof/>
              <w:color w:val="auto"/>
              <w:lang w:eastAsia="en-GB"/>
            </w:rPr>
          </w:pPr>
          <w:hyperlink w:anchor="_Toc215661062" w:history="1">
            <w:r w:rsidRPr="00A53597">
              <w:rPr>
                <w:rStyle w:val="Hyperlink"/>
                <w:noProof/>
              </w:rPr>
              <w:t>Instructions</w:t>
            </w:r>
            <w:r>
              <w:rPr>
                <w:noProof/>
                <w:webHidden/>
              </w:rPr>
              <w:tab/>
            </w:r>
            <w:r>
              <w:rPr>
                <w:noProof/>
                <w:webHidden/>
              </w:rPr>
              <w:fldChar w:fldCharType="begin"/>
            </w:r>
            <w:r>
              <w:rPr>
                <w:noProof/>
                <w:webHidden/>
              </w:rPr>
              <w:instrText xml:space="preserve"> PAGEREF _Toc215661062 \h </w:instrText>
            </w:r>
            <w:r>
              <w:rPr>
                <w:noProof/>
                <w:webHidden/>
              </w:rPr>
            </w:r>
            <w:r>
              <w:rPr>
                <w:noProof/>
                <w:webHidden/>
              </w:rPr>
              <w:fldChar w:fldCharType="separate"/>
            </w:r>
            <w:r>
              <w:rPr>
                <w:noProof/>
                <w:webHidden/>
              </w:rPr>
              <w:t>55</w:t>
            </w:r>
            <w:r>
              <w:rPr>
                <w:noProof/>
                <w:webHidden/>
              </w:rPr>
              <w:fldChar w:fldCharType="end"/>
            </w:r>
          </w:hyperlink>
        </w:p>
        <w:p w14:paraId="03460890" w14:textId="6B7B8651" w:rsidR="003A427B" w:rsidRDefault="003A427B">
          <w:pPr>
            <w:pStyle w:val="TOC1"/>
            <w:tabs>
              <w:tab w:val="right" w:leader="dot" w:pos="10194"/>
            </w:tabs>
            <w:rPr>
              <w:rFonts w:eastAsiaTheme="minorEastAsia"/>
              <w:noProof/>
              <w:color w:val="auto"/>
              <w:lang w:eastAsia="en-GB"/>
            </w:rPr>
          </w:pPr>
          <w:hyperlink w:anchor="_Toc215661063" w:history="1">
            <w:r w:rsidRPr="00A53597">
              <w:rPr>
                <w:rStyle w:val="Hyperlink"/>
                <w:noProof/>
              </w:rPr>
              <w:t>Activity 16: Configure DHCP</w:t>
            </w:r>
            <w:r>
              <w:rPr>
                <w:noProof/>
                <w:webHidden/>
              </w:rPr>
              <w:tab/>
            </w:r>
            <w:r>
              <w:rPr>
                <w:noProof/>
                <w:webHidden/>
              </w:rPr>
              <w:fldChar w:fldCharType="begin"/>
            </w:r>
            <w:r>
              <w:rPr>
                <w:noProof/>
                <w:webHidden/>
              </w:rPr>
              <w:instrText xml:space="preserve"> PAGEREF _Toc215661063 \h </w:instrText>
            </w:r>
            <w:r>
              <w:rPr>
                <w:noProof/>
                <w:webHidden/>
              </w:rPr>
            </w:r>
            <w:r>
              <w:rPr>
                <w:noProof/>
                <w:webHidden/>
              </w:rPr>
              <w:fldChar w:fldCharType="separate"/>
            </w:r>
            <w:r>
              <w:rPr>
                <w:noProof/>
                <w:webHidden/>
              </w:rPr>
              <w:t>59</w:t>
            </w:r>
            <w:r>
              <w:rPr>
                <w:noProof/>
                <w:webHidden/>
              </w:rPr>
              <w:fldChar w:fldCharType="end"/>
            </w:r>
          </w:hyperlink>
        </w:p>
        <w:p w14:paraId="30C32D9E" w14:textId="3A4C8E4F" w:rsidR="003A427B" w:rsidRDefault="003A427B">
          <w:pPr>
            <w:pStyle w:val="TOC2"/>
            <w:tabs>
              <w:tab w:val="right" w:leader="dot" w:pos="10194"/>
            </w:tabs>
            <w:rPr>
              <w:rFonts w:eastAsiaTheme="minorEastAsia"/>
              <w:noProof/>
              <w:color w:val="auto"/>
              <w:lang w:eastAsia="en-GB"/>
            </w:rPr>
          </w:pPr>
          <w:hyperlink w:anchor="_Toc215661064" w:history="1">
            <w:r w:rsidRPr="00A53597">
              <w:rPr>
                <w:rStyle w:val="Hyperlink"/>
                <w:noProof/>
                <w:lang w:val="en-US"/>
              </w:rPr>
              <w:t>Scenario background</w:t>
            </w:r>
            <w:r>
              <w:rPr>
                <w:noProof/>
                <w:webHidden/>
              </w:rPr>
              <w:tab/>
            </w:r>
            <w:r>
              <w:rPr>
                <w:noProof/>
                <w:webHidden/>
              </w:rPr>
              <w:fldChar w:fldCharType="begin"/>
            </w:r>
            <w:r>
              <w:rPr>
                <w:noProof/>
                <w:webHidden/>
              </w:rPr>
              <w:instrText xml:space="preserve"> PAGEREF _Toc215661064 \h </w:instrText>
            </w:r>
            <w:r>
              <w:rPr>
                <w:noProof/>
                <w:webHidden/>
              </w:rPr>
            </w:r>
            <w:r>
              <w:rPr>
                <w:noProof/>
                <w:webHidden/>
              </w:rPr>
              <w:fldChar w:fldCharType="separate"/>
            </w:r>
            <w:r>
              <w:rPr>
                <w:noProof/>
                <w:webHidden/>
              </w:rPr>
              <w:t>59</w:t>
            </w:r>
            <w:r>
              <w:rPr>
                <w:noProof/>
                <w:webHidden/>
              </w:rPr>
              <w:fldChar w:fldCharType="end"/>
            </w:r>
          </w:hyperlink>
        </w:p>
        <w:p w14:paraId="4AB9CDCF" w14:textId="5BBD5BB3" w:rsidR="003A427B" w:rsidRDefault="003A427B">
          <w:pPr>
            <w:pStyle w:val="TOC2"/>
            <w:tabs>
              <w:tab w:val="right" w:leader="dot" w:pos="10194"/>
            </w:tabs>
            <w:rPr>
              <w:rFonts w:eastAsiaTheme="minorEastAsia"/>
              <w:noProof/>
              <w:color w:val="auto"/>
              <w:lang w:eastAsia="en-GB"/>
            </w:rPr>
          </w:pPr>
          <w:hyperlink w:anchor="_Toc215661065" w:history="1">
            <w:r w:rsidRPr="00A53597">
              <w:rPr>
                <w:rStyle w:val="Hyperlink"/>
                <w:noProof/>
                <w:lang w:val="en-US"/>
              </w:rPr>
              <w:t>Instructions</w:t>
            </w:r>
            <w:r>
              <w:rPr>
                <w:noProof/>
                <w:webHidden/>
              </w:rPr>
              <w:tab/>
            </w:r>
            <w:r>
              <w:rPr>
                <w:noProof/>
                <w:webHidden/>
              </w:rPr>
              <w:fldChar w:fldCharType="begin"/>
            </w:r>
            <w:r>
              <w:rPr>
                <w:noProof/>
                <w:webHidden/>
              </w:rPr>
              <w:instrText xml:space="preserve"> PAGEREF _Toc215661065 \h </w:instrText>
            </w:r>
            <w:r>
              <w:rPr>
                <w:noProof/>
                <w:webHidden/>
              </w:rPr>
            </w:r>
            <w:r>
              <w:rPr>
                <w:noProof/>
                <w:webHidden/>
              </w:rPr>
              <w:fldChar w:fldCharType="separate"/>
            </w:r>
            <w:r>
              <w:rPr>
                <w:noProof/>
                <w:webHidden/>
              </w:rPr>
              <w:t>59</w:t>
            </w:r>
            <w:r>
              <w:rPr>
                <w:noProof/>
                <w:webHidden/>
              </w:rPr>
              <w:fldChar w:fldCharType="end"/>
            </w:r>
          </w:hyperlink>
        </w:p>
        <w:p w14:paraId="55194CA6" w14:textId="14B048B0" w:rsidR="003A427B" w:rsidRDefault="003A427B">
          <w:pPr>
            <w:pStyle w:val="TOC2"/>
            <w:tabs>
              <w:tab w:val="right" w:leader="dot" w:pos="10194"/>
            </w:tabs>
            <w:rPr>
              <w:rFonts w:eastAsiaTheme="minorEastAsia"/>
              <w:noProof/>
              <w:color w:val="auto"/>
              <w:lang w:eastAsia="en-GB"/>
            </w:rPr>
          </w:pPr>
          <w:hyperlink w:anchor="_Toc215661066" w:history="1">
            <w:r w:rsidRPr="00A53597">
              <w:rPr>
                <w:rStyle w:val="Hyperlink"/>
                <w:noProof/>
              </w:rPr>
              <w:t>Extension</w:t>
            </w:r>
            <w:r>
              <w:rPr>
                <w:noProof/>
                <w:webHidden/>
              </w:rPr>
              <w:tab/>
            </w:r>
            <w:r>
              <w:rPr>
                <w:noProof/>
                <w:webHidden/>
              </w:rPr>
              <w:fldChar w:fldCharType="begin"/>
            </w:r>
            <w:r>
              <w:rPr>
                <w:noProof/>
                <w:webHidden/>
              </w:rPr>
              <w:instrText xml:space="preserve"> PAGEREF _Toc215661066 \h </w:instrText>
            </w:r>
            <w:r>
              <w:rPr>
                <w:noProof/>
                <w:webHidden/>
              </w:rPr>
            </w:r>
            <w:r>
              <w:rPr>
                <w:noProof/>
                <w:webHidden/>
              </w:rPr>
              <w:fldChar w:fldCharType="separate"/>
            </w:r>
            <w:r>
              <w:rPr>
                <w:noProof/>
                <w:webHidden/>
              </w:rPr>
              <w:t>62</w:t>
            </w:r>
            <w:r>
              <w:rPr>
                <w:noProof/>
                <w:webHidden/>
              </w:rPr>
              <w:fldChar w:fldCharType="end"/>
            </w:r>
          </w:hyperlink>
        </w:p>
        <w:p w14:paraId="469E5CF6" w14:textId="5F6F31AA" w:rsidR="003A427B" w:rsidRDefault="003A427B">
          <w:pPr>
            <w:pStyle w:val="TOC2"/>
            <w:tabs>
              <w:tab w:val="right" w:leader="dot" w:pos="10194"/>
            </w:tabs>
            <w:rPr>
              <w:rFonts w:eastAsiaTheme="minorEastAsia"/>
              <w:noProof/>
              <w:color w:val="auto"/>
              <w:lang w:eastAsia="en-GB"/>
            </w:rPr>
          </w:pPr>
          <w:hyperlink w:anchor="_Toc215661067" w:history="1">
            <w:r w:rsidRPr="00A53597">
              <w:rPr>
                <w:rStyle w:val="Hyperlink"/>
                <w:noProof/>
                <w:lang w:val="en-US"/>
              </w:rPr>
              <w:t>Challenge</w:t>
            </w:r>
            <w:r>
              <w:rPr>
                <w:noProof/>
                <w:webHidden/>
              </w:rPr>
              <w:tab/>
            </w:r>
            <w:r>
              <w:rPr>
                <w:noProof/>
                <w:webHidden/>
              </w:rPr>
              <w:fldChar w:fldCharType="begin"/>
            </w:r>
            <w:r>
              <w:rPr>
                <w:noProof/>
                <w:webHidden/>
              </w:rPr>
              <w:instrText xml:space="preserve"> PAGEREF _Toc215661067 \h </w:instrText>
            </w:r>
            <w:r>
              <w:rPr>
                <w:noProof/>
                <w:webHidden/>
              </w:rPr>
            </w:r>
            <w:r>
              <w:rPr>
                <w:noProof/>
                <w:webHidden/>
              </w:rPr>
              <w:fldChar w:fldCharType="separate"/>
            </w:r>
            <w:r>
              <w:rPr>
                <w:noProof/>
                <w:webHidden/>
              </w:rPr>
              <w:t>62</w:t>
            </w:r>
            <w:r>
              <w:rPr>
                <w:noProof/>
                <w:webHidden/>
              </w:rPr>
              <w:fldChar w:fldCharType="end"/>
            </w:r>
          </w:hyperlink>
        </w:p>
        <w:p w14:paraId="44612F58" w14:textId="3CF91DF6" w:rsidR="003A427B" w:rsidRDefault="003A427B">
          <w:pPr>
            <w:pStyle w:val="TOC1"/>
            <w:tabs>
              <w:tab w:val="right" w:leader="dot" w:pos="10194"/>
            </w:tabs>
            <w:rPr>
              <w:rFonts w:eastAsiaTheme="minorEastAsia"/>
              <w:noProof/>
              <w:color w:val="auto"/>
              <w:lang w:eastAsia="en-GB"/>
            </w:rPr>
          </w:pPr>
          <w:hyperlink w:anchor="_Toc215661068" w:history="1">
            <w:r w:rsidRPr="00A53597">
              <w:rPr>
                <w:rStyle w:val="Hyperlink"/>
                <w:noProof/>
              </w:rPr>
              <w:t>Activity 17: DNS</w:t>
            </w:r>
            <w:r>
              <w:rPr>
                <w:noProof/>
                <w:webHidden/>
              </w:rPr>
              <w:tab/>
            </w:r>
            <w:r>
              <w:rPr>
                <w:noProof/>
                <w:webHidden/>
              </w:rPr>
              <w:fldChar w:fldCharType="begin"/>
            </w:r>
            <w:r>
              <w:rPr>
                <w:noProof/>
                <w:webHidden/>
              </w:rPr>
              <w:instrText xml:space="preserve"> PAGEREF _Toc215661068 \h </w:instrText>
            </w:r>
            <w:r>
              <w:rPr>
                <w:noProof/>
                <w:webHidden/>
              </w:rPr>
            </w:r>
            <w:r>
              <w:rPr>
                <w:noProof/>
                <w:webHidden/>
              </w:rPr>
              <w:fldChar w:fldCharType="separate"/>
            </w:r>
            <w:r>
              <w:rPr>
                <w:noProof/>
                <w:webHidden/>
              </w:rPr>
              <w:t>63</w:t>
            </w:r>
            <w:r>
              <w:rPr>
                <w:noProof/>
                <w:webHidden/>
              </w:rPr>
              <w:fldChar w:fldCharType="end"/>
            </w:r>
          </w:hyperlink>
        </w:p>
        <w:p w14:paraId="5F6224F9" w14:textId="49D0889E" w:rsidR="003A427B" w:rsidRDefault="003A427B">
          <w:pPr>
            <w:pStyle w:val="TOC2"/>
            <w:tabs>
              <w:tab w:val="right" w:leader="dot" w:pos="10194"/>
            </w:tabs>
            <w:rPr>
              <w:rFonts w:eastAsiaTheme="minorEastAsia"/>
              <w:noProof/>
              <w:color w:val="auto"/>
              <w:lang w:eastAsia="en-GB"/>
            </w:rPr>
          </w:pPr>
          <w:hyperlink w:anchor="_Toc215661069" w:history="1">
            <w:r w:rsidRPr="00A53597">
              <w:rPr>
                <w:rStyle w:val="Hyperlink"/>
                <w:noProof/>
              </w:rPr>
              <w:t>Scenario background</w:t>
            </w:r>
            <w:r>
              <w:rPr>
                <w:noProof/>
                <w:webHidden/>
              </w:rPr>
              <w:tab/>
            </w:r>
            <w:r>
              <w:rPr>
                <w:noProof/>
                <w:webHidden/>
              </w:rPr>
              <w:fldChar w:fldCharType="begin"/>
            </w:r>
            <w:r>
              <w:rPr>
                <w:noProof/>
                <w:webHidden/>
              </w:rPr>
              <w:instrText xml:space="preserve"> PAGEREF _Toc215661069 \h </w:instrText>
            </w:r>
            <w:r>
              <w:rPr>
                <w:noProof/>
                <w:webHidden/>
              </w:rPr>
            </w:r>
            <w:r>
              <w:rPr>
                <w:noProof/>
                <w:webHidden/>
              </w:rPr>
              <w:fldChar w:fldCharType="separate"/>
            </w:r>
            <w:r>
              <w:rPr>
                <w:noProof/>
                <w:webHidden/>
              </w:rPr>
              <w:t>63</w:t>
            </w:r>
            <w:r>
              <w:rPr>
                <w:noProof/>
                <w:webHidden/>
              </w:rPr>
              <w:fldChar w:fldCharType="end"/>
            </w:r>
          </w:hyperlink>
        </w:p>
        <w:p w14:paraId="533154C6" w14:textId="42E41BB7" w:rsidR="003A427B" w:rsidRDefault="003A427B">
          <w:pPr>
            <w:pStyle w:val="TOC2"/>
            <w:tabs>
              <w:tab w:val="right" w:leader="dot" w:pos="10194"/>
            </w:tabs>
            <w:rPr>
              <w:rFonts w:eastAsiaTheme="minorEastAsia"/>
              <w:noProof/>
              <w:color w:val="auto"/>
              <w:lang w:eastAsia="en-GB"/>
            </w:rPr>
          </w:pPr>
          <w:hyperlink w:anchor="_Toc215661070" w:history="1">
            <w:r w:rsidRPr="00A53597">
              <w:rPr>
                <w:rStyle w:val="Hyperlink"/>
                <w:noProof/>
              </w:rPr>
              <w:t>Instructions</w:t>
            </w:r>
            <w:r>
              <w:rPr>
                <w:noProof/>
                <w:webHidden/>
              </w:rPr>
              <w:tab/>
            </w:r>
            <w:r>
              <w:rPr>
                <w:noProof/>
                <w:webHidden/>
              </w:rPr>
              <w:fldChar w:fldCharType="begin"/>
            </w:r>
            <w:r>
              <w:rPr>
                <w:noProof/>
                <w:webHidden/>
              </w:rPr>
              <w:instrText xml:space="preserve"> PAGEREF _Toc215661070 \h </w:instrText>
            </w:r>
            <w:r>
              <w:rPr>
                <w:noProof/>
                <w:webHidden/>
              </w:rPr>
            </w:r>
            <w:r>
              <w:rPr>
                <w:noProof/>
                <w:webHidden/>
              </w:rPr>
              <w:fldChar w:fldCharType="separate"/>
            </w:r>
            <w:r>
              <w:rPr>
                <w:noProof/>
                <w:webHidden/>
              </w:rPr>
              <w:t>63</w:t>
            </w:r>
            <w:r>
              <w:rPr>
                <w:noProof/>
                <w:webHidden/>
              </w:rPr>
              <w:fldChar w:fldCharType="end"/>
            </w:r>
          </w:hyperlink>
        </w:p>
        <w:p w14:paraId="268E147C" w14:textId="0343D231" w:rsidR="003A427B" w:rsidRDefault="003A427B">
          <w:pPr>
            <w:pStyle w:val="TOC2"/>
            <w:tabs>
              <w:tab w:val="right" w:leader="dot" w:pos="10194"/>
            </w:tabs>
            <w:rPr>
              <w:rFonts w:eastAsiaTheme="minorEastAsia"/>
              <w:noProof/>
              <w:color w:val="auto"/>
              <w:lang w:eastAsia="en-GB"/>
            </w:rPr>
          </w:pPr>
          <w:hyperlink w:anchor="_Toc215661071" w:history="1">
            <w:r w:rsidRPr="00A53597">
              <w:rPr>
                <w:rStyle w:val="Hyperlink"/>
                <w:noProof/>
              </w:rPr>
              <w:t>Extension</w:t>
            </w:r>
            <w:r>
              <w:rPr>
                <w:noProof/>
                <w:webHidden/>
              </w:rPr>
              <w:tab/>
            </w:r>
            <w:r>
              <w:rPr>
                <w:noProof/>
                <w:webHidden/>
              </w:rPr>
              <w:fldChar w:fldCharType="begin"/>
            </w:r>
            <w:r>
              <w:rPr>
                <w:noProof/>
                <w:webHidden/>
              </w:rPr>
              <w:instrText xml:space="preserve"> PAGEREF _Toc215661071 \h </w:instrText>
            </w:r>
            <w:r>
              <w:rPr>
                <w:noProof/>
                <w:webHidden/>
              </w:rPr>
            </w:r>
            <w:r>
              <w:rPr>
                <w:noProof/>
                <w:webHidden/>
              </w:rPr>
              <w:fldChar w:fldCharType="separate"/>
            </w:r>
            <w:r>
              <w:rPr>
                <w:noProof/>
                <w:webHidden/>
              </w:rPr>
              <w:t>65</w:t>
            </w:r>
            <w:r>
              <w:rPr>
                <w:noProof/>
                <w:webHidden/>
              </w:rPr>
              <w:fldChar w:fldCharType="end"/>
            </w:r>
          </w:hyperlink>
        </w:p>
        <w:p w14:paraId="33B4A9BF" w14:textId="3B7F1424" w:rsidR="003A427B" w:rsidRDefault="003A427B">
          <w:pPr>
            <w:pStyle w:val="TOC1"/>
            <w:tabs>
              <w:tab w:val="right" w:leader="dot" w:pos="10194"/>
            </w:tabs>
            <w:rPr>
              <w:rFonts w:eastAsiaTheme="minorEastAsia"/>
              <w:noProof/>
              <w:color w:val="auto"/>
              <w:lang w:eastAsia="en-GB"/>
            </w:rPr>
          </w:pPr>
          <w:hyperlink w:anchor="_Toc215661072" w:history="1">
            <w:r w:rsidRPr="00A53597">
              <w:rPr>
                <w:rStyle w:val="Hyperlink"/>
                <w:noProof/>
              </w:rPr>
              <w:t>Activity 18: Static routing</w:t>
            </w:r>
            <w:r>
              <w:rPr>
                <w:noProof/>
                <w:webHidden/>
              </w:rPr>
              <w:tab/>
            </w:r>
            <w:r>
              <w:rPr>
                <w:noProof/>
                <w:webHidden/>
              </w:rPr>
              <w:fldChar w:fldCharType="begin"/>
            </w:r>
            <w:r>
              <w:rPr>
                <w:noProof/>
                <w:webHidden/>
              </w:rPr>
              <w:instrText xml:space="preserve"> PAGEREF _Toc215661072 \h </w:instrText>
            </w:r>
            <w:r>
              <w:rPr>
                <w:noProof/>
                <w:webHidden/>
              </w:rPr>
            </w:r>
            <w:r>
              <w:rPr>
                <w:noProof/>
                <w:webHidden/>
              </w:rPr>
              <w:fldChar w:fldCharType="separate"/>
            </w:r>
            <w:r>
              <w:rPr>
                <w:noProof/>
                <w:webHidden/>
              </w:rPr>
              <w:t>66</w:t>
            </w:r>
            <w:r>
              <w:rPr>
                <w:noProof/>
                <w:webHidden/>
              </w:rPr>
              <w:fldChar w:fldCharType="end"/>
            </w:r>
          </w:hyperlink>
        </w:p>
        <w:p w14:paraId="34E0CFEA" w14:textId="189279F0" w:rsidR="003A427B" w:rsidRDefault="003A427B">
          <w:pPr>
            <w:pStyle w:val="TOC2"/>
            <w:tabs>
              <w:tab w:val="right" w:leader="dot" w:pos="10194"/>
            </w:tabs>
            <w:rPr>
              <w:rFonts w:eastAsiaTheme="minorEastAsia"/>
              <w:noProof/>
              <w:color w:val="auto"/>
              <w:lang w:eastAsia="en-GB"/>
            </w:rPr>
          </w:pPr>
          <w:hyperlink w:anchor="_Toc215661073" w:history="1">
            <w:r w:rsidRPr="00A53597">
              <w:rPr>
                <w:rStyle w:val="Hyperlink"/>
                <w:noProof/>
              </w:rPr>
              <w:t>Background</w:t>
            </w:r>
            <w:r>
              <w:rPr>
                <w:noProof/>
                <w:webHidden/>
              </w:rPr>
              <w:tab/>
            </w:r>
            <w:r>
              <w:rPr>
                <w:noProof/>
                <w:webHidden/>
              </w:rPr>
              <w:fldChar w:fldCharType="begin"/>
            </w:r>
            <w:r>
              <w:rPr>
                <w:noProof/>
                <w:webHidden/>
              </w:rPr>
              <w:instrText xml:space="preserve"> PAGEREF _Toc215661073 \h </w:instrText>
            </w:r>
            <w:r>
              <w:rPr>
                <w:noProof/>
                <w:webHidden/>
              </w:rPr>
            </w:r>
            <w:r>
              <w:rPr>
                <w:noProof/>
                <w:webHidden/>
              </w:rPr>
              <w:fldChar w:fldCharType="separate"/>
            </w:r>
            <w:r>
              <w:rPr>
                <w:noProof/>
                <w:webHidden/>
              </w:rPr>
              <w:t>66</w:t>
            </w:r>
            <w:r>
              <w:rPr>
                <w:noProof/>
                <w:webHidden/>
              </w:rPr>
              <w:fldChar w:fldCharType="end"/>
            </w:r>
          </w:hyperlink>
        </w:p>
        <w:p w14:paraId="2F952172" w14:textId="6A68EE4C" w:rsidR="003A427B" w:rsidRDefault="003A427B">
          <w:pPr>
            <w:pStyle w:val="TOC2"/>
            <w:tabs>
              <w:tab w:val="right" w:leader="dot" w:pos="10194"/>
            </w:tabs>
            <w:rPr>
              <w:rFonts w:eastAsiaTheme="minorEastAsia"/>
              <w:noProof/>
              <w:color w:val="auto"/>
              <w:lang w:eastAsia="en-GB"/>
            </w:rPr>
          </w:pPr>
          <w:hyperlink w:anchor="_Toc215661074" w:history="1">
            <w:r w:rsidRPr="00A53597">
              <w:rPr>
                <w:rStyle w:val="Hyperlink"/>
                <w:noProof/>
              </w:rPr>
              <w:t>Instructions</w:t>
            </w:r>
            <w:r>
              <w:rPr>
                <w:noProof/>
                <w:webHidden/>
              </w:rPr>
              <w:tab/>
            </w:r>
            <w:r>
              <w:rPr>
                <w:noProof/>
                <w:webHidden/>
              </w:rPr>
              <w:fldChar w:fldCharType="begin"/>
            </w:r>
            <w:r>
              <w:rPr>
                <w:noProof/>
                <w:webHidden/>
              </w:rPr>
              <w:instrText xml:space="preserve"> PAGEREF _Toc215661074 \h </w:instrText>
            </w:r>
            <w:r>
              <w:rPr>
                <w:noProof/>
                <w:webHidden/>
              </w:rPr>
            </w:r>
            <w:r>
              <w:rPr>
                <w:noProof/>
                <w:webHidden/>
              </w:rPr>
              <w:fldChar w:fldCharType="separate"/>
            </w:r>
            <w:r>
              <w:rPr>
                <w:noProof/>
                <w:webHidden/>
              </w:rPr>
              <w:t>66</w:t>
            </w:r>
            <w:r>
              <w:rPr>
                <w:noProof/>
                <w:webHidden/>
              </w:rPr>
              <w:fldChar w:fldCharType="end"/>
            </w:r>
          </w:hyperlink>
        </w:p>
        <w:p w14:paraId="0730D94D" w14:textId="27237A20" w:rsidR="003A427B" w:rsidRDefault="003A427B">
          <w:pPr>
            <w:pStyle w:val="TOC1"/>
            <w:tabs>
              <w:tab w:val="right" w:leader="dot" w:pos="10194"/>
            </w:tabs>
            <w:rPr>
              <w:rFonts w:eastAsiaTheme="minorEastAsia"/>
              <w:noProof/>
              <w:color w:val="auto"/>
              <w:lang w:eastAsia="en-GB"/>
            </w:rPr>
          </w:pPr>
          <w:hyperlink w:anchor="_Toc215661075" w:history="1">
            <w:r w:rsidRPr="00A53597">
              <w:rPr>
                <w:rStyle w:val="Hyperlink"/>
                <w:noProof/>
              </w:rPr>
              <w:t>Activity 19: Configuring RIPv2</w:t>
            </w:r>
            <w:r>
              <w:rPr>
                <w:noProof/>
                <w:webHidden/>
              </w:rPr>
              <w:tab/>
            </w:r>
            <w:r>
              <w:rPr>
                <w:noProof/>
                <w:webHidden/>
              </w:rPr>
              <w:fldChar w:fldCharType="begin"/>
            </w:r>
            <w:r>
              <w:rPr>
                <w:noProof/>
                <w:webHidden/>
              </w:rPr>
              <w:instrText xml:space="preserve"> PAGEREF _Toc215661075 \h </w:instrText>
            </w:r>
            <w:r>
              <w:rPr>
                <w:noProof/>
                <w:webHidden/>
              </w:rPr>
            </w:r>
            <w:r>
              <w:rPr>
                <w:noProof/>
                <w:webHidden/>
              </w:rPr>
              <w:fldChar w:fldCharType="separate"/>
            </w:r>
            <w:r>
              <w:rPr>
                <w:noProof/>
                <w:webHidden/>
              </w:rPr>
              <w:t>74</w:t>
            </w:r>
            <w:r>
              <w:rPr>
                <w:noProof/>
                <w:webHidden/>
              </w:rPr>
              <w:fldChar w:fldCharType="end"/>
            </w:r>
          </w:hyperlink>
        </w:p>
        <w:p w14:paraId="780D0C00" w14:textId="7E4EE04A" w:rsidR="003A427B" w:rsidRDefault="003A427B">
          <w:pPr>
            <w:pStyle w:val="TOC2"/>
            <w:tabs>
              <w:tab w:val="right" w:leader="dot" w:pos="10194"/>
            </w:tabs>
            <w:rPr>
              <w:rFonts w:eastAsiaTheme="minorEastAsia"/>
              <w:noProof/>
              <w:color w:val="auto"/>
              <w:lang w:eastAsia="en-GB"/>
            </w:rPr>
          </w:pPr>
          <w:hyperlink w:anchor="_Toc215661076" w:history="1">
            <w:r w:rsidRPr="00A53597">
              <w:rPr>
                <w:rStyle w:val="Hyperlink"/>
                <w:noProof/>
              </w:rPr>
              <w:t>Scenario background</w:t>
            </w:r>
            <w:r>
              <w:rPr>
                <w:noProof/>
                <w:webHidden/>
              </w:rPr>
              <w:tab/>
            </w:r>
            <w:r>
              <w:rPr>
                <w:noProof/>
                <w:webHidden/>
              </w:rPr>
              <w:fldChar w:fldCharType="begin"/>
            </w:r>
            <w:r>
              <w:rPr>
                <w:noProof/>
                <w:webHidden/>
              </w:rPr>
              <w:instrText xml:space="preserve"> PAGEREF _Toc215661076 \h </w:instrText>
            </w:r>
            <w:r>
              <w:rPr>
                <w:noProof/>
                <w:webHidden/>
              </w:rPr>
            </w:r>
            <w:r>
              <w:rPr>
                <w:noProof/>
                <w:webHidden/>
              </w:rPr>
              <w:fldChar w:fldCharType="separate"/>
            </w:r>
            <w:r>
              <w:rPr>
                <w:noProof/>
                <w:webHidden/>
              </w:rPr>
              <w:t>74</w:t>
            </w:r>
            <w:r>
              <w:rPr>
                <w:noProof/>
                <w:webHidden/>
              </w:rPr>
              <w:fldChar w:fldCharType="end"/>
            </w:r>
          </w:hyperlink>
        </w:p>
        <w:p w14:paraId="27926293" w14:textId="0EDE696D" w:rsidR="003A427B" w:rsidRDefault="003A427B">
          <w:pPr>
            <w:pStyle w:val="TOC2"/>
            <w:tabs>
              <w:tab w:val="right" w:leader="dot" w:pos="10194"/>
            </w:tabs>
            <w:rPr>
              <w:rFonts w:eastAsiaTheme="minorEastAsia"/>
              <w:noProof/>
              <w:color w:val="auto"/>
              <w:lang w:eastAsia="en-GB"/>
            </w:rPr>
          </w:pPr>
          <w:hyperlink w:anchor="_Toc215661077" w:history="1">
            <w:r w:rsidRPr="00A53597">
              <w:rPr>
                <w:rStyle w:val="Hyperlink"/>
                <w:noProof/>
              </w:rPr>
              <w:t>Instructions</w:t>
            </w:r>
            <w:r>
              <w:rPr>
                <w:noProof/>
                <w:webHidden/>
              </w:rPr>
              <w:tab/>
            </w:r>
            <w:r>
              <w:rPr>
                <w:noProof/>
                <w:webHidden/>
              </w:rPr>
              <w:fldChar w:fldCharType="begin"/>
            </w:r>
            <w:r>
              <w:rPr>
                <w:noProof/>
                <w:webHidden/>
              </w:rPr>
              <w:instrText xml:space="preserve"> PAGEREF _Toc215661077 \h </w:instrText>
            </w:r>
            <w:r>
              <w:rPr>
                <w:noProof/>
                <w:webHidden/>
              </w:rPr>
            </w:r>
            <w:r>
              <w:rPr>
                <w:noProof/>
                <w:webHidden/>
              </w:rPr>
              <w:fldChar w:fldCharType="separate"/>
            </w:r>
            <w:r>
              <w:rPr>
                <w:noProof/>
                <w:webHidden/>
              </w:rPr>
              <w:t>74</w:t>
            </w:r>
            <w:r>
              <w:rPr>
                <w:noProof/>
                <w:webHidden/>
              </w:rPr>
              <w:fldChar w:fldCharType="end"/>
            </w:r>
          </w:hyperlink>
        </w:p>
        <w:p w14:paraId="35DC5D92" w14:textId="7E5BDAF0" w:rsidR="003A427B" w:rsidRDefault="003A427B">
          <w:pPr>
            <w:pStyle w:val="TOC2"/>
            <w:tabs>
              <w:tab w:val="right" w:leader="dot" w:pos="10194"/>
            </w:tabs>
            <w:rPr>
              <w:rFonts w:eastAsiaTheme="minorEastAsia"/>
              <w:noProof/>
              <w:color w:val="auto"/>
              <w:lang w:eastAsia="en-GB"/>
            </w:rPr>
          </w:pPr>
          <w:hyperlink w:anchor="_Toc215661078" w:history="1">
            <w:r w:rsidRPr="00A53597">
              <w:rPr>
                <w:rStyle w:val="Hyperlink"/>
                <w:noProof/>
                <w:lang w:val="en-US"/>
              </w:rPr>
              <w:t>Extension</w:t>
            </w:r>
            <w:r>
              <w:rPr>
                <w:noProof/>
                <w:webHidden/>
              </w:rPr>
              <w:tab/>
            </w:r>
            <w:r>
              <w:rPr>
                <w:noProof/>
                <w:webHidden/>
              </w:rPr>
              <w:fldChar w:fldCharType="begin"/>
            </w:r>
            <w:r>
              <w:rPr>
                <w:noProof/>
                <w:webHidden/>
              </w:rPr>
              <w:instrText xml:space="preserve"> PAGEREF _Toc215661078 \h </w:instrText>
            </w:r>
            <w:r>
              <w:rPr>
                <w:noProof/>
                <w:webHidden/>
              </w:rPr>
            </w:r>
            <w:r>
              <w:rPr>
                <w:noProof/>
                <w:webHidden/>
              </w:rPr>
              <w:fldChar w:fldCharType="separate"/>
            </w:r>
            <w:r>
              <w:rPr>
                <w:noProof/>
                <w:webHidden/>
              </w:rPr>
              <w:t>78</w:t>
            </w:r>
            <w:r>
              <w:rPr>
                <w:noProof/>
                <w:webHidden/>
              </w:rPr>
              <w:fldChar w:fldCharType="end"/>
            </w:r>
          </w:hyperlink>
        </w:p>
        <w:p w14:paraId="61FE7E68" w14:textId="6B1024F9" w:rsidR="003A427B" w:rsidRDefault="003A427B">
          <w:pPr>
            <w:pStyle w:val="TOC1"/>
            <w:tabs>
              <w:tab w:val="right" w:leader="dot" w:pos="10194"/>
            </w:tabs>
            <w:rPr>
              <w:rFonts w:eastAsiaTheme="minorEastAsia"/>
              <w:noProof/>
              <w:color w:val="auto"/>
              <w:lang w:eastAsia="en-GB"/>
            </w:rPr>
          </w:pPr>
          <w:hyperlink w:anchor="_Toc215661079" w:history="1">
            <w:r w:rsidRPr="00A53597">
              <w:rPr>
                <w:rStyle w:val="Hyperlink"/>
                <w:noProof/>
              </w:rPr>
              <w:t>Activity 20: Dynamic routing lab EIGRP</w:t>
            </w:r>
            <w:r>
              <w:rPr>
                <w:noProof/>
                <w:webHidden/>
              </w:rPr>
              <w:tab/>
            </w:r>
            <w:r>
              <w:rPr>
                <w:noProof/>
                <w:webHidden/>
              </w:rPr>
              <w:fldChar w:fldCharType="begin"/>
            </w:r>
            <w:r>
              <w:rPr>
                <w:noProof/>
                <w:webHidden/>
              </w:rPr>
              <w:instrText xml:space="preserve"> PAGEREF _Toc215661079 \h </w:instrText>
            </w:r>
            <w:r>
              <w:rPr>
                <w:noProof/>
                <w:webHidden/>
              </w:rPr>
            </w:r>
            <w:r>
              <w:rPr>
                <w:noProof/>
                <w:webHidden/>
              </w:rPr>
              <w:fldChar w:fldCharType="separate"/>
            </w:r>
            <w:r>
              <w:rPr>
                <w:noProof/>
                <w:webHidden/>
              </w:rPr>
              <w:t>80</w:t>
            </w:r>
            <w:r>
              <w:rPr>
                <w:noProof/>
                <w:webHidden/>
              </w:rPr>
              <w:fldChar w:fldCharType="end"/>
            </w:r>
          </w:hyperlink>
        </w:p>
        <w:p w14:paraId="7B4449D9" w14:textId="4A179E85" w:rsidR="003A427B" w:rsidRDefault="003A427B">
          <w:pPr>
            <w:pStyle w:val="TOC2"/>
            <w:tabs>
              <w:tab w:val="right" w:leader="dot" w:pos="10194"/>
            </w:tabs>
            <w:rPr>
              <w:rFonts w:eastAsiaTheme="minorEastAsia"/>
              <w:noProof/>
              <w:color w:val="auto"/>
              <w:lang w:eastAsia="en-GB"/>
            </w:rPr>
          </w:pPr>
          <w:hyperlink w:anchor="_Toc215661080" w:history="1">
            <w:r w:rsidRPr="00A53597">
              <w:rPr>
                <w:rStyle w:val="Hyperlink"/>
                <w:noProof/>
              </w:rPr>
              <w:t>Background</w:t>
            </w:r>
            <w:r>
              <w:rPr>
                <w:noProof/>
                <w:webHidden/>
              </w:rPr>
              <w:tab/>
            </w:r>
            <w:r>
              <w:rPr>
                <w:noProof/>
                <w:webHidden/>
              </w:rPr>
              <w:fldChar w:fldCharType="begin"/>
            </w:r>
            <w:r>
              <w:rPr>
                <w:noProof/>
                <w:webHidden/>
              </w:rPr>
              <w:instrText xml:space="preserve"> PAGEREF _Toc215661080 \h </w:instrText>
            </w:r>
            <w:r>
              <w:rPr>
                <w:noProof/>
                <w:webHidden/>
              </w:rPr>
            </w:r>
            <w:r>
              <w:rPr>
                <w:noProof/>
                <w:webHidden/>
              </w:rPr>
              <w:fldChar w:fldCharType="separate"/>
            </w:r>
            <w:r>
              <w:rPr>
                <w:noProof/>
                <w:webHidden/>
              </w:rPr>
              <w:t>80</w:t>
            </w:r>
            <w:r>
              <w:rPr>
                <w:noProof/>
                <w:webHidden/>
              </w:rPr>
              <w:fldChar w:fldCharType="end"/>
            </w:r>
          </w:hyperlink>
        </w:p>
        <w:p w14:paraId="05D20385" w14:textId="5075365E" w:rsidR="003A427B" w:rsidRDefault="003A427B">
          <w:pPr>
            <w:pStyle w:val="TOC2"/>
            <w:tabs>
              <w:tab w:val="right" w:leader="dot" w:pos="10194"/>
            </w:tabs>
            <w:rPr>
              <w:rFonts w:eastAsiaTheme="minorEastAsia"/>
              <w:noProof/>
              <w:color w:val="auto"/>
              <w:lang w:eastAsia="en-GB"/>
            </w:rPr>
          </w:pPr>
          <w:hyperlink w:anchor="_Toc215661081" w:history="1">
            <w:r w:rsidRPr="00A53597">
              <w:rPr>
                <w:rStyle w:val="Hyperlink"/>
                <w:noProof/>
              </w:rPr>
              <w:t>Instructions</w:t>
            </w:r>
            <w:r>
              <w:rPr>
                <w:noProof/>
                <w:webHidden/>
              </w:rPr>
              <w:tab/>
            </w:r>
            <w:r>
              <w:rPr>
                <w:noProof/>
                <w:webHidden/>
              </w:rPr>
              <w:fldChar w:fldCharType="begin"/>
            </w:r>
            <w:r>
              <w:rPr>
                <w:noProof/>
                <w:webHidden/>
              </w:rPr>
              <w:instrText xml:space="preserve"> PAGEREF _Toc215661081 \h </w:instrText>
            </w:r>
            <w:r>
              <w:rPr>
                <w:noProof/>
                <w:webHidden/>
              </w:rPr>
            </w:r>
            <w:r>
              <w:rPr>
                <w:noProof/>
                <w:webHidden/>
              </w:rPr>
              <w:fldChar w:fldCharType="separate"/>
            </w:r>
            <w:r>
              <w:rPr>
                <w:noProof/>
                <w:webHidden/>
              </w:rPr>
              <w:t>80</w:t>
            </w:r>
            <w:r>
              <w:rPr>
                <w:noProof/>
                <w:webHidden/>
              </w:rPr>
              <w:fldChar w:fldCharType="end"/>
            </w:r>
          </w:hyperlink>
        </w:p>
        <w:p w14:paraId="64DDB831" w14:textId="74BF3908" w:rsidR="003A427B" w:rsidRDefault="003A427B">
          <w:pPr>
            <w:pStyle w:val="TOC1"/>
            <w:tabs>
              <w:tab w:val="right" w:leader="dot" w:pos="10194"/>
            </w:tabs>
            <w:rPr>
              <w:rFonts w:eastAsiaTheme="minorEastAsia"/>
              <w:noProof/>
              <w:color w:val="auto"/>
              <w:lang w:eastAsia="en-GB"/>
            </w:rPr>
          </w:pPr>
          <w:hyperlink w:anchor="_Toc215661082" w:history="1">
            <w:r w:rsidRPr="00A53597">
              <w:rPr>
                <w:rStyle w:val="Hyperlink"/>
                <w:noProof/>
              </w:rPr>
              <w:t>Activity 21: Recommend a cloud deployment model and service type</w:t>
            </w:r>
            <w:r>
              <w:rPr>
                <w:noProof/>
                <w:webHidden/>
              </w:rPr>
              <w:tab/>
            </w:r>
            <w:r>
              <w:rPr>
                <w:noProof/>
                <w:webHidden/>
              </w:rPr>
              <w:fldChar w:fldCharType="begin"/>
            </w:r>
            <w:r>
              <w:rPr>
                <w:noProof/>
                <w:webHidden/>
              </w:rPr>
              <w:instrText xml:space="preserve"> PAGEREF _Toc215661082 \h </w:instrText>
            </w:r>
            <w:r>
              <w:rPr>
                <w:noProof/>
                <w:webHidden/>
              </w:rPr>
            </w:r>
            <w:r>
              <w:rPr>
                <w:noProof/>
                <w:webHidden/>
              </w:rPr>
              <w:fldChar w:fldCharType="separate"/>
            </w:r>
            <w:r>
              <w:rPr>
                <w:noProof/>
                <w:webHidden/>
              </w:rPr>
              <w:t>89</w:t>
            </w:r>
            <w:r>
              <w:rPr>
                <w:noProof/>
                <w:webHidden/>
              </w:rPr>
              <w:fldChar w:fldCharType="end"/>
            </w:r>
          </w:hyperlink>
        </w:p>
        <w:p w14:paraId="28F01674" w14:textId="69A264E1" w:rsidR="003A427B" w:rsidRDefault="003A427B">
          <w:pPr>
            <w:pStyle w:val="TOC2"/>
            <w:tabs>
              <w:tab w:val="right" w:leader="dot" w:pos="10194"/>
            </w:tabs>
            <w:rPr>
              <w:rFonts w:eastAsiaTheme="minorEastAsia"/>
              <w:noProof/>
              <w:color w:val="auto"/>
              <w:lang w:eastAsia="en-GB"/>
            </w:rPr>
          </w:pPr>
          <w:hyperlink w:anchor="_Toc215661083" w:history="1">
            <w:r w:rsidRPr="00A53597">
              <w:rPr>
                <w:rStyle w:val="Hyperlink"/>
                <w:noProof/>
              </w:rPr>
              <w:t>Scenario background</w:t>
            </w:r>
            <w:r>
              <w:rPr>
                <w:noProof/>
                <w:webHidden/>
              </w:rPr>
              <w:tab/>
            </w:r>
            <w:r>
              <w:rPr>
                <w:noProof/>
                <w:webHidden/>
              </w:rPr>
              <w:fldChar w:fldCharType="begin"/>
            </w:r>
            <w:r>
              <w:rPr>
                <w:noProof/>
                <w:webHidden/>
              </w:rPr>
              <w:instrText xml:space="preserve"> PAGEREF _Toc215661083 \h </w:instrText>
            </w:r>
            <w:r>
              <w:rPr>
                <w:noProof/>
                <w:webHidden/>
              </w:rPr>
            </w:r>
            <w:r>
              <w:rPr>
                <w:noProof/>
                <w:webHidden/>
              </w:rPr>
              <w:fldChar w:fldCharType="separate"/>
            </w:r>
            <w:r>
              <w:rPr>
                <w:noProof/>
                <w:webHidden/>
              </w:rPr>
              <w:t>89</w:t>
            </w:r>
            <w:r>
              <w:rPr>
                <w:noProof/>
                <w:webHidden/>
              </w:rPr>
              <w:fldChar w:fldCharType="end"/>
            </w:r>
          </w:hyperlink>
        </w:p>
        <w:p w14:paraId="1D9A3423" w14:textId="5774B314" w:rsidR="003A427B" w:rsidRDefault="003A427B">
          <w:pPr>
            <w:pStyle w:val="TOC2"/>
            <w:tabs>
              <w:tab w:val="right" w:leader="dot" w:pos="10194"/>
            </w:tabs>
            <w:rPr>
              <w:rFonts w:eastAsiaTheme="minorEastAsia"/>
              <w:noProof/>
              <w:color w:val="auto"/>
              <w:lang w:eastAsia="en-GB"/>
            </w:rPr>
          </w:pPr>
          <w:hyperlink w:anchor="_Toc215661084" w:history="1">
            <w:r w:rsidRPr="00A53597">
              <w:rPr>
                <w:rStyle w:val="Hyperlink"/>
                <w:noProof/>
              </w:rPr>
              <w:t>Instructions</w:t>
            </w:r>
            <w:r>
              <w:rPr>
                <w:noProof/>
                <w:webHidden/>
              </w:rPr>
              <w:tab/>
            </w:r>
            <w:r>
              <w:rPr>
                <w:noProof/>
                <w:webHidden/>
              </w:rPr>
              <w:fldChar w:fldCharType="begin"/>
            </w:r>
            <w:r>
              <w:rPr>
                <w:noProof/>
                <w:webHidden/>
              </w:rPr>
              <w:instrText xml:space="preserve"> PAGEREF _Toc215661084 \h </w:instrText>
            </w:r>
            <w:r>
              <w:rPr>
                <w:noProof/>
                <w:webHidden/>
              </w:rPr>
            </w:r>
            <w:r>
              <w:rPr>
                <w:noProof/>
                <w:webHidden/>
              </w:rPr>
              <w:fldChar w:fldCharType="separate"/>
            </w:r>
            <w:r>
              <w:rPr>
                <w:noProof/>
                <w:webHidden/>
              </w:rPr>
              <w:t>89</w:t>
            </w:r>
            <w:r>
              <w:rPr>
                <w:noProof/>
                <w:webHidden/>
              </w:rPr>
              <w:fldChar w:fldCharType="end"/>
            </w:r>
          </w:hyperlink>
        </w:p>
        <w:p w14:paraId="3FCEEDF1" w14:textId="2D487585" w:rsidR="003A427B" w:rsidRDefault="003A427B">
          <w:pPr>
            <w:pStyle w:val="TOC2"/>
            <w:tabs>
              <w:tab w:val="right" w:leader="dot" w:pos="10194"/>
            </w:tabs>
            <w:rPr>
              <w:rFonts w:eastAsiaTheme="minorEastAsia"/>
              <w:noProof/>
              <w:color w:val="auto"/>
              <w:lang w:eastAsia="en-GB"/>
            </w:rPr>
          </w:pPr>
          <w:hyperlink w:anchor="_Toc215661085" w:history="1">
            <w:r w:rsidRPr="00A53597">
              <w:rPr>
                <w:rStyle w:val="Hyperlink"/>
                <w:noProof/>
              </w:rPr>
              <w:t>Discussion and feedback</w:t>
            </w:r>
            <w:r>
              <w:rPr>
                <w:noProof/>
                <w:webHidden/>
              </w:rPr>
              <w:tab/>
            </w:r>
            <w:r>
              <w:rPr>
                <w:noProof/>
                <w:webHidden/>
              </w:rPr>
              <w:fldChar w:fldCharType="begin"/>
            </w:r>
            <w:r>
              <w:rPr>
                <w:noProof/>
                <w:webHidden/>
              </w:rPr>
              <w:instrText xml:space="preserve"> PAGEREF _Toc215661085 \h </w:instrText>
            </w:r>
            <w:r>
              <w:rPr>
                <w:noProof/>
                <w:webHidden/>
              </w:rPr>
            </w:r>
            <w:r>
              <w:rPr>
                <w:noProof/>
                <w:webHidden/>
              </w:rPr>
              <w:fldChar w:fldCharType="separate"/>
            </w:r>
            <w:r>
              <w:rPr>
                <w:noProof/>
                <w:webHidden/>
              </w:rPr>
              <w:t>90</w:t>
            </w:r>
            <w:r>
              <w:rPr>
                <w:noProof/>
                <w:webHidden/>
              </w:rPr>
              <w:fldChar w:fldCharType="end"/>
            </w:r>
          </w:hyperlink>
        </w:p>
        <w:p w14:paraId="42F821C0" w14:textId="008B1E7B" w:rsidR="009D3007" w:rsidRDefault="002B7966">
          <w:r>
            <w:fldChar w:fldCharType="end"/>
          </w:r>
        </w:p>
      </w:sdtContent>
    </w:sdt>
    <w:p w14:paraId="443389EF" w14:textId="77777777" w:rsidR="009D3007" w:rsidRDefault="009D3007" w:rsidP="00A21BA0">
      <w:pPr>
        <w:pStyle w:val="Heading1"/>
        <w:sectPr w:rsidR="009D3007" w:rsidSect="002920C8">
          <w:headerReference w:type="default" r:id="rId16"/>
          <w:headerReference w:type="first" r:id="rId17"/>
          <w:footerReference w:type="first" r:id="rId18"/>
          <w:pgSz w:w="11906" w:h="16838"/>
          <w:pgMar w:top="1701" w:right="851" w:bottom="1134" w:left="851" w:header="567" w:footer="397" w:gutter="0"/>
          <w:pgNumType w:fmt="lowerRoman" w:start="1"/>
          <w:cols w:space="708"/>
          <w:docGrid w:linePitch="360"/>
        </w:sectPr>
      </w:pPr>
    </w:p>
    <w:p w14:paraId="3C81A688" w14:textId="0DCECDB4" w:rsidR="00A85367" w:rsidRDefault="000669F6" w:rsidP="00062853">
      <w:pPr>
        <w:pStyle w:val="Heading1"/>
      </w:pPr>
      <w:bookmarkStart w:id="0" w:name="_Toc215661018"/>
      <w:bookmarkStart w:id="1" w:name="_Hlk170215426"/>
      <w:r w:rsidRPr="000669F6">
        <w:lastRenderedPageBreak/>
        <w:t>Activity</w:t>
      </w:r>
      <w:r w:rsidR="008D76CD">
        <w:t xml:space="preserve"> 1</w:t>
      </w:r>
      <w:r w:rsidRPr="000669F6">
        <w:t xml:space="preserve">: </w:t>
      </w:r>
      <w:r w:rsidR="008D76CD">
        <w:t>Network types</w:t>
      </w:r>
      <w:bookmarkEnd w:id="0"/>
    </w:p>
    <w:p w14:paraId="6A3B703E" w14:textId="356302B5" w:rsidR="000669F6" w:rsidRPr="000669F6" w:rsidRDefault="00944951" w:rsidP="00374CE7">
      <w:pPr>
        <w:pStyle w:val="Heading2"/>
      </w:pPr>
      <w:bookmarkStart w:id="2" w:name="_Toc215661019"/>
      <w:r>
        <w:t>Scenario b</w:t>
      </w:r>
      <w:r w:rsidR="000669F6" w:rsidRPr="000669F6">
        <w:t>ackground</w:t>
      </w:r>
      <w:bookmarkEnd w:id="2"/>
    </w:p>
    <w:p w14:paraId="054DFA48" w14:textId="77777777" w:rsidR="000669F6" w:rsidRDefault="000669F6" w:rsidP="000669F6">
      <w:r>
        <w:t xml:space="preserve">You are the IT manager for a growing company, </w:t>
      </w:r>
      <w:proofErr w:type="spellStart"/>
      <w:r>
        <w:t>TechSolutions</w:t>
      </w:r>
      <w:proofErr w:type="spellEnd"/>
      <w:r>
        <w:t xml:space="preserve"> Inc., which currently has 50 employees. The company is expanding and expects to double its workforce within the next two years. The current network setup is outdated and needs to be upgraded to support the increased number of users and devices.</w:t>
      </w:r>
    </w:p>
    <w:p w14:paraId="2F493F92" w14:textId="38A70A74" w:rsidR="000669F6" w:rsidRDefault="000669F6" w:rsidP="000669F6">
      <w:proofErr w:type="spellStart"/>
      <w:r>
        <w:t>TechSolutions</w:t>
      </w:r>
      <w:proofErr w:type="spellEnd"/>
      <w:r>
        <w:t xml:space="preserve"> Inc. needs a new network infrastructure that will support file sharing, communication, and resource management efficiently. You have two options to consider: a </w:t>
      </w:r>
      <w:r w:rsidR="00374CE7">
        <w:t xml:space="preserve">peer-to-peer </w:t>
      </w:r>
      <w:r>
        <w:t xml:space="preserve">(P2P) network or a </w:t>
      </w:r>
      <w:r w:rsidR="00374CE7">
        <w:t xml:space="preserve">client/server </w:t>
      </w:r>
      <w:r>
        <w:t>network.</w:t>
      </w:r>
    </w:p>
    <w:p w14:paraId="499316CB" w14:textId="77777777" w:rsidR="00944951" w:rsidRDefault="00944951" w:rsidP="00944951">
      <w:pPr>
        <w:pStyle w:val="Heading2"/>
      </w:pPr>
      <w:bookmarkStart w:id="3" w:name="_Toc215661020"/>
      <w:r>
        <w:t>Instructions</w:t>
      </w:r>
      <w:bookmarkEnd w:id="3"/>
    </w:p>
    <w:p w14:paraId="5159CA56" w14:textId="77777777" w:rsidR="000669F6" w:rsidRDefault="000669F6" w:rsidP="000669F6">
      <w:r>
        <w:t>Evaluate the following aspects for both network types and make a recommendation on which network to deploy:</w:t>
      </w:r>
    </w:p>
    <w:p w14:paraId="244D237C" w14:textId="510B997F" w:rsidR="000669F6" w:rsidRDefault="000669F6" w:rsidP="00374CE7">
      <w:pPr>
        <w:pStyle w:val="Bulletlist1"/>
      </w:pPr>
      <w:r w:rsidRPr="000669F6">
        <w:rPr>
          <w:b/>
          <w:bCs/>
        </w:rPr>
        <w:t>Scalability</w:t>
      </w:r>
      <w:r>
        <w:t>: How well can the network handle an increase in the number of users and devices?</w:t>
      </w:r>
    </w:p>
    <w:p w14:paraId="2E21E07C" w14:textId="23A3BEA4" w:rsidR="000669F6" w:rsidRDefault="000669F6" w:rsidP="00374CE7">
      <w:pPr>
        <w:pStyle w:val="Bulletlist1"/>
      </w:pPr>
      <w:r w:rsidRPr="000669F6">
        <w:rPr>
          <w:b/>
          <w:bCs/>
        </w:rPr>
        <w:t>Cost</w:t>
      </w:r>
      <w:r>
        <w:t>: What are the initial setup costs and ongoing maintenance costs for each network type?</w:t>
      </w:r>
    </w:p>
    <w:p w14:paraId="7B25E94A" w14:textId="0B7B892E" w:rsidR="000669F6" w:rsidRDefault="000669F6" w:rsidP="00374CE7">
      <w:pPr>
        <w:pStyle w:val="Bulletlist1"/>
      </w:pPr>
      <w:r w:rsidRPr="000669F6">
        <w:rPr>
          <w:b/>
          <w:bCs/>
        </w:rPr>
        <w:t>Security</w:t>
      </w:r>
      <w:r>
        <w:t>: How secure is each network type? Consider data protection, user authentication, and access control.</w:t>
      </w:r>
    </w:p>
    <w:p w14:paraId="08DB8293" w14:textId="1CEF7202" w:rsidR="000669F6" w:rsidRDefault="000669F6" w:rsidP="00374CE7">
      <w:pPr>
        <w:pStyle w:val="Bulletlist1"/>
      </w:pPr>
      <w:r w:rsidRPr="000669F6">
        <w:rPr>
          <w:b/>
          <w:bCs/>
        </w:rPr>
        <w:t>Performance</w:t>
      </w:r>
      <w:r>
        <w:t>: How does each network type perform in terms of speed, reliability, and efficiency?</w:t>
      </w:r>
    </w:p>
    <w:p w14:paraId="1E903ADD" w14:textId="2FCBE2D8" w:rsidR="000669F6" w:rsidRDefault="000669F6" w:rsidP="00374CE7">
      <w:pPr>
        <w:pStyle w:val="Bulletlist1"/>
      </w:pPr>
      <w:r w:rsidRPr="000669F6">
        <w:rPr>
          <w:b/>
          <w:bCs/>
        </w:rPr>
        <w:t>Management</w:t>
      </w:r>
      <w:r>
        <w:t>: How easy is it to manage and maintain each network type? Consider the need for dedicated IT staff and the complexity of network administration.</w:t>
      </w:r>
    </w:p>
    <w:p w14:paraId="08D036E9" w14:textId="77777777" w:rsidR="000669F6" w:rsidRDefault="000669F6" w:rsidP="00944951">
      <w:r>
        <w:t>Research: Gather information on both network types, focusing on the decision points mentioned above.</w:t>
      </w:r>
    </w:p>
    <w:p w14:paraId="27FBDAE6" w14:textId="77777777" w:rsidR="000669F6" w:rsidRDefault="000669F6" w:rsidP="00944951">
      <w:r>
        <w:t>Analysis: Compare the pros and cons of each network type based on your research.</w:t>
      </w:r>
    </w:p>
    <w:p w14:paraId="2E27689F" w14:textId="22AFF5A2" w:rsidR="000669F6" w:rsidRDefault="000669F6" w:rsidP="00944951">
      <w:r>
        <w:t xml:space="preserve">Recommend: Write a report recommending either a </w:t>
      </w:r>
      <w:r w:rsidR="00374CE7">
        <w:t xml:space="preserve">peer-to-peer network or a client/server </w:t>
      </w:r>
      <w:r>
        <w:t xml:space="preserve">network for </w:t>
      </w:r>
      <w:proofErr w:type="spellStart"/>
      <w:r>
        <w:t>TechSolutions</w:t>
      </w:r>
      <w:proofErr w:type="spellEnd"/>
      <w:r>
        <w:t xml:space="preserve"> Inc. Justify your decision with evidence from your analysis.</w:t>
      </w:r>
    </w:p>
    <w:p w14:paraId="6DA21BD7" w14:textId="77777777" w:rsidR="000669F6" w:rsidRDefault="000669F6">
      <w:pPr>
        <w:spacing w:before="0" w:after="160" w:line="259" w:lineRule="auto"/>
      </w:pPr>
      <w:r>
        <w:br w:type="page"/>
      </w:r>
    </w:p>
    <w:p w14:paraId="334F450E" w14:textId="04C1499D" w:rsidR="000669F6" w:rsidRDefault="000669F6" w:rsidP="00374CE7">
      <w:pPr>
        <w:pStyle w:val="Heading1"/>
      </w:pPr>
      <w:bookmarkStart w:id="4" w:name="_Toc215661021"/>
      <w:r w:rsidRPr="000669F6">
        <w:lastRenderedPageBreak/>
        <w:t>Activity</w:t>
      </w:r>
      <w:r w:rsidR="008D76CD">
        <w:t xml:space="preserve"> 2</w:t>
      </w:r>
      <w:r w:rsidRPr="000669F6">
        <w:t xml:space="preserve">: </w:t>
      </w:r>
      <w:r w:rsidR="008D76CD">
        <w:t>Network zones</w:t>
      </w:r>
      <w:bookmarkEnd w:id="4"/>
    </w:p>
    <w:p w14:paraId="0BA83050" w14:textId="2D41D5B5" w:rsidR="00944951" w:rsidRPr="00944951" w:rsidRDefault="00944951" w:rsidP="00374CE7">
      <w:pPr>
        <w:pStyle w:val="Heading2"/>
      </w:pPr>
      <w:bookmarkStart w:id="5" w:name="_Toc215661022"/>
      <w:r w:rsidRPr="00944951">
        <w:t>Scenario background</w:t>
      </w:r>
      <w:bookmarkEnd w:id="5"/>
    </w:p>
    <w:p w14:paraId="4E522A47" w14:textId="77777777" w:rsidR="00944951" w:rsidRDefault="00944951" w:rsidP="00944951">
      <w:r>
        <w:t>You are part of an IT consulting team hired by a company to design its network architecture. The company has specific requirements for internal operations, external partnerships, and public-facing services. Your task is to recommend the appropriate network zones for each requirement and justify your decision.</w:t>
      </w:r>
    </w:p>
    <w:p w14:paraId="335A495D" w14:textId="4EDDB0B2" w:rsidR="00944951" w:rsidRPr="00944951" w:rsidRDefault="00944951" w:rsidP="00944951">
      <w:pPr>
        <w:rPr>
          <w:b/>
          <w:bCs/>
        </w:rPr>
      </w:pPr>
      <w:r w:rsidRPr="00944951">
        <w:rPr>
          <w:b/>
          <w:bCs/>
        </w:rPr>
        <w:t>Employee</w:t>
      </w:r>
      <w:r>
        <w:rPr>
          <w:b/>
          <w:bCs/>
        </w:rPr>
        <w:t xml:space="preserve"> network</w:t>
      </w:r>
    </w:p>
    <w:p w14:paraId="1B09266B" w14:textId="18800676" w:rsidR="00944951" w:rsidRDefault="00944951" w:rsidP="00944951">
      <w:r>
        <w:t xml:space="preserve">The company needs a secure area for employees to access internal communication tools, such as email, HR portals, and internal file share, as well as services such as </w:t>
      </w:r>
      <w:r w:rsidRPr="00944951">
        <w:t>DNS and DHCP (</w:t>
      </w:r>
      <w:r>
        <w:t>n</w:t>
      </w:r>
      <w:r w:rsidRPr="00944951">
        <w:t>o service configuration is required at this stage)</w:t>
      </w:r>
      <w:r>
        <w:t>. Consider:</w:t>
      </w:r>
    </w:p>
    <w:p w14:paraId="49139D74" w14:textId="70EA406E" w:rsidR="00944951" w:rsidRDefault="00944951" w:rsidP="00374CE7">
      <w:pPr>
        <w:pStyle w:val="Bulletlist1"/>
      </w:pPr>
      <w:r>
        <w:t>Should external users have access to this system?</w:t>
      </w:r>
    </w:p>
    <w:p w14:paraId="67B03BB0" w14:textId="5FAD2116" w:rsidR="006F693F" w:rsidRDefault="00944951" w:rsidP="00A208B6">
      <w:pPr>
        <w:pStyle w:val="Bulletlist1"/>
      </w:pPr>
      <w:r>
        <w:t>How critical is security?</w:t>
      </w:r>
    </w:p>
    <w:p w14:paraId="70DA5BDF" w14:textId="421FBC9E" w:rsidR="00944951" w:rsidRPr="00944951" w:rsidRDefault="00944951" w:rsidP="00944951">
      <w:pPr>
        <w:rPr>
          <w:b/>
          <w:bCs/>
        </w:rPr>
      </w:pPr>
      <w:r w:rsidRPr="00944951">
        <w:rPr>
          <w:b/>
          <w:bCs/>
        </w:rPr>
        <w:t xml:space="preserve">Partner </w:t>
      </w:r>
      <w:r>
        <w:rPr>
          <w:b/>
          <w:bCs/>
        </w:rPr>
        <w:t>c</w:t>
      </w:r>
      <w:r w:rsidRPr="00944951">
        <w:rPr>
          <w:b/>
          <w:bCs/>
        </w:rPr>
        <w:t xml:space="preserve">ollaboration </w:t>
      </w:r>
      <w:r>
        <w:rPr>
          <w:b/>
          <w:bCs/>
        </w:rPr>
        <w:t>p</w:t>
      </w:r>
      <w:r w:rsidRPr="00944951">
        <w:rPr>
          <w:b/>
          <w:bCs/>
        </w:rPr>
        <w:t>latform</w:t>
      </w:r>
    </w:p>
    <w:p w14:paraId="0FC89788" w14:textId="0D7A94B8" w:rsidR="00944951" w:rsidRDefault="00944951" w:rsidP="00944951">
      <w:r>
        <w:t>The company collaborates with external vendors and needs a shared platform for exchanging documents and tracking joint projects. Consider:</w:t>
      </w:r>
    </w:p>
    <w:p w14:paraId="1D69EA6A" w14:textId="2B0355BC" w:rsidR="00944951" w:rsidRDefault="00944951" w:rsidP="00374CE7">
      <w:pPr>
        <w:pStyle w:val="Bulletlist1"/>
      </w:pPr>
      <w:r>
        <w:t>Should internal and external users access the same platform?</w:t>
      </w:r>
    </w:p>
    <w:p w14:paraId="35318D50" w14:textId="15FF838F" w:rsidR="006F693F" w:rsidRDefault="00944951" w:rsidP="00A208B6">
      <w:pPr>
        <w:pStyle w:val="Bulletlist1"/>
      </w:pPr>
      <w:r>
        <w:t>What security measures should be in place to protect sensitive data?</w:t>
      </w:r>
    </w:p>
    <w:p w14:paraId="15A58D4E" w14:textId="54F50C08" w:rsidR="00944951" w:rsidRPr="00944951" w:rsidRDefault="00944951" w:rsidP="00944951">
      <w:pPr>
        <w:rPr>
          <w:b/>
          <w:bCs/>
        </w:rPr>
      </w:pPr>
      <w:r w:rsidRPr="00944951">
        <w:rPr>
          <w:b/>
          <w:bCs/>
        </w:rPr>
        <w:t>Customer-</w:t>
      </w:r>
      <w:r>
        <w:rPr>
          <w:b/>
          <w:bCs/>
        </w:rPr>
        <w:t>f</w:t>
      </w:r>
      <w:r w:rsidRPr="00944951">
        <w:rPr>
          <w:b/>
          <w:bCs/>
        </w:rPr>
        <w:t xml:space="preserve">acing </w:t>
      </w:r>
      <w:r>
        <w:rPr>
          <w:b/>
          <w:bCs/>
        </w:rPr>
        <w:t>w</w:t>
      </w:r>
      <w:r w:rsidRPr="00944951">
        <w:rPr>
          <w:b/>
          <w:bCs/>
        </w:rPr>
        <w:t>ebsite</w:t>
      </w:r>
    </w:p>
    <w:p w14:paraId="7CB7C145" w14:textId="12EFC7A7" w:rsidR="00944951" w:rsidRDefault="00944951" w:rsidP="00944951">
      <w:r>
        <w:t>The company operates a public website where customers can browse products, access support, and log in to personal accounts. Consider:</w:t>
      </w:r>
    </w:p>
    <w:p w14:paraId="307E655C" w14:textId="1B2A1F49" w:rsidR="00944951" w:rsidRDefault="00944951" w:rsidP="00374CE7">
      <w:pPr>
        <w:pStyle w:val="Bulletlist1"/>
      </w:pPr>
      <w:r>
        <w:t>Should this be accessible to the public?</w:t>
      </w:r>
    </w:p>
    <w:p w14:paraId="6E374284" w14:textId="5F3E61B2" w:rsidR="006F693F" w:rsidRDefault="00944951" w:rsidP="00A208B6">
      <w:pPr>
        <w:pStyle w:val="Bulletlist1"/>
      </w:pPr>
      <w:r>
        <w:t>How do you protect backend systems while allowing public access?</w:t>
      </w:r>
    </w:p>
    <w:p w14:paraId="24B377CF" w14:textId="799662EF" w:rsidR="00944951" w:rsidRPr="00944951" w:rsidRDefault="00944951" w:rsidP="00944951">
      <w:pPr>
        <w:rPr>
          <w:b/>
          <w:bCs/>
        </w:rPr>
      </w:pPr>
      <w:r w:rsidRPr="00944951">
        <w:rPr>
          <w:b/>
          <w:bCs/>
        </w:rPr>
        <w:t xml:space="preserve">Online </w:t>
      </w:r>
      <w:r>
        <w:rPr>
          <w:b/>
          <w:bCs/>
        </w:rPr>
        <w:t>p</w:t>
      </w:r>
      <w:r w:rsidRPr="00944951">
        <w:rPr>
          <w:b/>
          <w:bCs/>
        </w:rPr>
        <w:t xml:space="preserve">ayment </w:t>
      </w:r>
      <w:r>
        <w:rPr>
          <w:b/>
          <w:bCs/>
        </w:rPr>
        <w:t>g</w:t>
      </w:r>
      <w:r w:rsidRPr="00944951">
        <w:rPr>
          <w:b/>
          <w:bCs/>
        </w:rPr>
        <w:t>ateway</w:t>
      </w:r>
    </w:p>
    <w:p w14:paraId="14775358" w14:textId="70F8526F" w:rsidR="00944951" w:rsidRDefault="00944951" w:rsidP="00944951">
      <w:r>
        <w:t>Customers use the website to make secure payments. This system needs to handle sensitive customer data while complying with security standards like PCI-DSS. Consider:</w:t>
      </w:r>
    </w:p>
    <w:p w14:paraId="40C51649" w14:textId="107348CB" w:rsidR="00944951" w:rsidRDefault="00944951" w:rsidP="00374CE7">
      <w:pPr>
        <w:pStyle w:val="Bulletlist1"/>
      </w:pPr>
      <w:r>
        <w:t>How do you ensure the security of payment data?</w:t>
      </w:r>
    </w:p>
    <w:p w14:paraId="0D6A6EF8" w14:textId="1F576229" w:rsidR="00374CE7" w:rsidRPr="00A208B6" w:rsidRDefault="00944951" w:rsidP="00A208B6">
      <w:pPr>
        <w:pStyle w:val="Bulletlist1"/>
      </w:pPr>
      <w:r>
        <w:t>Should this system be isolated from other public-facing services?</w:t>
      </w:r>
      <w:r w:rsidR="00374CE7" w:rsidRPr="00A208B6">
        <w:rPr>
          <w:b/>
          <w:bCs/>
        </w:rPr>
        <w:br w:type="page"/>
      </w:r>
    </w:p>
    <w:p w14:paraId="3DC3451B" w14:textId="734DDED4" w:rsidR="00944951" w:rsidRPr="00944951" w:rsidRDefault="00944951" w:rsidP="00944951">
      <w:pPr>
        <w:rPr>
          <w:b/>
          <w:bCs/>
        </w:rPr>
      </w:pPr>
      <w:r w:rsidRPr="00944951">
        <w:rPr>
          <w:b/>
          <w:bCs/>
        </w:rPr>
        <w:lastRenderedPageBreak/>
        <w:t>File transfer for partners and vendors</w:t>
      </w:r>
    </w:p>
    <w:p w14:paraId="16EAA013" w14:textId="67EAA588" w:rsidR="00944951" w:rsidRDefault="00944951" w:rsidP="00944951">
      <w:r>
        <w:t>External vendors need to upload and download large files for operational purposes. The company wants to restrict access to authori</w:t>
      </w:r>
      <w:r w:rsidR="00374CE7">
        <w:t>s</w:t>
      </w:r>
      <w:r>
        <w:t>ed partners only. Consider:</w:t>
      </w:r>
    </w:p>
    <w:p w14:paraId="420BA3C3" w14:textId="612100DE" w:rsidR="00944951" w:rsidRDefault="00944951" w:rsidP="00374CE7">
      <w:pPr>
        <w:pStyle w:val="Bulletlist1"/>
      </w:pPr>
      <w:r>
        <w:t>Should this service be in a public-facing zone?</w:t>
      </w:r>
    </w:p>
    <w:p w14:paraId="50C79D32" w14:textId="061D26C0" w:rsidR="009C68FC" w:rsidRDefault="00944951" w:rsidP="009C68FC">
      <w:pPr>
        <w:pStyle w:val="Bulletlist1"/>
      </w:pPr>
      <w:r>
        <w:t>How do you ensure only authori</w:t>
      </w:r>
      <w:r w:rsidR="00374CE7">
        <w:t>s</w:t>
      </w:r>
      <w:r>
        <w:t>ed vendors have access?</w:t>
      </w:r>
    </w:p>
    <w:p w14:paraId="0F0E6FCD" w14:textId="77777777" w:rsidR="009C68FC" w:rsidRDefault="009C68FC" w:rsidP="009C68FC"/>
    <w:p w14:paraId="2E28EE4D" w14:textId="6B51E6A1" w:rsidR="00944951" w:rsidRDefault="00944951" w:rsidP="00944951">
      <w:pPr>
        <w:pStyle w:val="Heading2"/>
      </w:pPr>
      <w:bookmarkStart w:id="6" w:name="_Toc215661023"/>
      <w:r>
        <w:t>Instructions</w:t>
      </w:r>
      <w:bookmarkEnd w:id="6"/>
    </w:p>
    <w:p w14:paraId="46FFF09C" w14:textId="77777777" w:rsidR="00944951" w:rsidRDefault="00944951" w:rsidP="00944951">
      <w:r>
        <w:t>Read each scenario carefully and determine:</w:t>
      </w:r>
    </w:p>
    <w:p w14:paraId="63BE5A2D" w14:textId="2FDD2F18" w:rsidR="00944951" w:rsidRPr="00944951" w:rsidRDefault="00944951" w:rsidP="00374CE7">
      <w:pPr>
        <w:pStyle w:val="Bulletlist1"/>
      </w:pPr>
      <w:r w:rsidRPr="00944951">
        <w:t>Who needs access? (Internal users, external partners, or the public</w:t>
      </w:r>
      <w:r w:rsidR="00374CE7">
        <w:t>.</w:t>
      </w:r>
      <w:r w:rsidRPr="00944951">
        <w:t>)</w:t>
      </w:r>
    </w:p>
    <w:p w14:paraId="18965175" w14:textId="2956E2AE" w:rsidR="00944951" w:rsidRDefault="00944951" w:rsidP="00374CE7">
      <w:pPr>
        <w:pStyle w:val="Bulletlist1"/>
      </w:pPr>
      <w:r w:rsidRPr="00944951">
        <w:t>What level of security is required?</w:t>
      </w:r>
    </w:p>
    <w:p w14:paraId="2B185BF5" w14:textId="77777777" w:rsidR="00944951" w:rsidRDefault="00944951" w:rsidP="00944951">
      <w:r>
        <w:t>Recommend one of the following network zones for each scenario:</w:t>
      </w:r>
    </w:p>
    <w:p w14:paraId="608C9234" w14:textId="77777777" w:rsidR="00944951" w:rsidRDefault="00944951" w:rsidP="00374CE7">
      <w:pPr>
        <w:pStyle w:val="Bulletlist1"/>
      </w:pPr>
      <w:r>
        <w:t>Intranet: Secure internal network accessible only to employees.</w:t>
      </w:r>
    </w:p>
    <w:p w14:paraId="0BD1CAAE" w14:textId="759A3D78" w:rsidR="00944951" w:rsidRDefault="00944951" w:rsidP="00374CE7">
      <w:pPr>
        <w:pStyle w:val="Bulletlist1"/>
      </w:pPr>
      <w:r>
        <w:t>Extranet: A semi-private network that allows access to authori</w:t>
      </w:r>
      <w:r w:rsidR="00374CE7">
        <w:t>s</w:t>
      </w:r>
      <w:r>
        <w:t>ed external users (</w:t>
      </w:r>
      <w:r w:rsidR="00374CE7">
        <w:t>for example</w:t>
      </w:r>
      <w:r>
        <w:t>, vendors, partners).</w:t>
      </w:r>
    </w:p>
    <w:p w14:paraId="0A593D5F" w14:textId="3C32516C" w:rsidR="00944951" w:rsidRDefault="00944951" w:rsidP="00374CE7">
      <w:pPr>
        <w:pStyle w:val="Bulletlist1"/>
      </w:pPr>
      <w:r>
        <w:t>Perimeter Network (</w:t>
      </w:r>
      <w:r w:rsidR="00374CE7">
        <w:t>f</w:t>
      </w:r>
      <w:r>
        <w:t>ormerly DMZ</w:t>
      </w:r>
      <w:r w:rsidR="00374CE7">
        <w:t>, or demilitarised zone</w:t>
      </w:r>
      <w:r>
        <w:t>): A publicly accessible zone designed for external users, often hosting public-facing services like websites or email servers.</w:t>
      </w:r>
    </w:p>
    <w:p w14:paraId="1C9415EB" w14:textId="125E7CEC" w:rsidR="00944951" w:rsidRDefault="00944951" w:rsidP="00944951">
      <w:r>
        <w:t xml:space="preserve">Justify </w:t>
      </w:r>
      <w:r w:rsidR="00374CE7">
        <w:t>your recommendation</w:t>
      </w:r>
      <w:r>
        <w:t>:</w:t>
      </w:r>
    </w:p>
    <w:p w14:paraId="67EA0999" w14:textId="781998E2" w:rsidR="00944951" w:rsidRDefault="00944951" w:rsidP="00374CE7">
      <w:pPr>
        <w:pStyle w:val="Bulletlist1"/>
      </w:pPr>
      <w:r>
        <w:t>For each scenario, explain why the chosen network zone is the best fit. Consider security, accessibility, and operational efficiency.</w:t>
      </w:r>
    </w:p>
    <w:p w14:paraId="62F8FCFE" w14:textId="100B067E" w:rsidR="006F693F" w:rsidRPr="00944951" w:rsidRDefault="006F693F" w:rsidP="006F693F">
      <w:pPr>
        <w:pStyle w:val="Bulletlist1"/>
        <w:numPr>
          <w:ilvl w:val="0"/>
          <w:numId w:val="0"/>
        </w:numPr>
      </w:pPr>
    </w:p>
    <w:p w14:paraId="2ADCC84F" w14:textId="77777777" w:rsidR="007E1B2C" w:rsidRDefault="007E1B2C">
      <w:pPr>
        <w:spacing w:before="0" w:after="160" w:line="259" w:lineRule="auto"/>
        <w:rPr>
          <w:b/>
          <w:bCs/>
        </w:rPr>
      </w:pPr>
      <w:r>
        <w:rPr>
          <w:b/>
          <w:bCs/>
        </w:rPr>
        <w:br w:type="page"/>
      </w:r>
    </w:p>
    <w:p w14:paraId="37A22E9C" w14:textId="0AB0EFBB" w:rsidR="007E1B2C" w:rsidRDefault="007E1B2C" w:rsidP="007E1B2C">
      <w:pPr>
        <w:pStyle w:val="Heading1"/>
      </w:pPr>
      <w:bookmarkStart w:id="7" w:name="_Toc215661024"/>
      <w:r w:rsidRPr="007E1B2C">
        <w:lastRenderedPageBreak/>
        <w:t>Activity</w:t>
      </w:r>
      <w:r w:rsidR="008D76CD">
        <w:t xml:space="preserve"> 3</w:t>
      </w:r>
      <w:r w:rsidRPr="007E1B2C">
        <w:t>: Network design activity</w:t>
      </w:r>
      <w:bookmarkEnd w:id="7"/>
    </w:p>
    <w:p w14:paraId="4EC0B7ED" w14:textId="04BD14CC" w:rsidR="007E1B2C" w:rsidRDefault="007E1B2C" w:rsidP="007E1B2C">
      <w:pPr>
        <w:pStyle w:val="Heading2"/>
      </w:pPr>
      <w:bookmarkStart w:id="8" w:name="_Toc215661025"/>
      <w:r>
        <w:t>Instructions</w:t>
      </w:r>
      <w:bookmarkEnd w:id="8"/>
    </w:p>
    <w:p w14:paraId="28C30D3A" w14:textId="765D8DF1" w:rsidR="007E1B2C" w:rsidRDefault="007E1B2C" w:rsidP="007E1B2C">
      <w:r w:rsidRPr="00B22573">
        <w:t xml:space="preserve">Using Packet Tracer, design your proposed network solution to </w:t>
      </w:r>
      <w:r w:rsidR="00374CE7">
        <w:t>activity</w:t>
      </w:r>
      <w:r w:rsidRPr="00B22573">
        <w:t xml:space="preserve"> 1 and </w:t>
      </w:r>
      <w:r w:rsidR="00374CE7">
        <w:t xml:space="preserve">activity </w:t>
      </w:r>
      <w:r w:rsidRPr="00B22573">
        <w:t>2.</w:t>
      </w:r>
      <w:r>
        <w:t xml:space="preserve"> You</w:t>
      </w:r>
      <w:r w:rsidR="00A208B6">
        <w:t>r</w:t>
      </w:r>
      <w:r>
        <w:t xml:space="preserve"> solution should address the following:</w:t>
      </w:r>
    </w:p>
    <w:p w14:paraId="543B0CFF" w14:textId="408EB04A" w:rsidR="007E1B2C" w:rsidRDefault="007E1B2C" w:rsidP="00374CE7">
      <w:pPr>
        <w:pStyle w:val="Bulletlist1"/>
      </w:pPr>
      <w:r w:rsidRPr="007E1B2C">
        <w:rPr>
          <w:b/>
          <w:bCs/>
        </w:rPr>
        <w:t>Scalability:</w:t>
      </w:r>
      <w:r>
        <w:rPr>
          <w:b/>
          <w:bCs/>
        </w:rPr>
        <w:t xml:space="preserve"> </w:t>
      </w:r>
      <w:r>
        <w:t>How well can the network handle an increase in the number of users and devices?</w:t>
      </w:r>
    </w:p>
    <w:p w14:paraId="3EAEDCB8" w14:textId="56EA5BE8" w:rsidR="007E1B2C" w:rsidRDefault="007E1B2C" w:rsidP="00374CE7">
      <w:pPr>
        <w:pStyle w:val="Bulletlist1"/>
      </w:pPr>
      <w:r w:rsidRPr="007E1B2C">
        <w:rPr>
          <w:b/>
          <w:bCs/>
        </w:rPr>
        <w:t xml:space="preserve">Security: </w:t>
      </w:r>
      <w:r>
        <w:t>How secure is each network type? Consider data protection, user authentication, and access control.</w:t>
      </w:r>
    </w:p>
    <w:p w14:paraId="6A281F2E" w14:textId="702B37CC" w:rsidR="007E1B2C" w:rsidRDefault="007E1B2C" w:rsidP="00374CE7">
      <w:pPr>
        <w:pStyle w:val="Bulletlist1"/>
      </w:pPr>
      <w:r w:rsidRPr="007E1B2C">
        <w:rPr>
          <w:b/>
          <w:bCs/>
        </w:rPr>
        <w:t xml:space="preserve">Performance: </w:t>
      </w:r>
      <w:r>
        <w:t>How does each network type perform in terms of speed, reliability, and efficiency?</w:t>
      </w:r>
    </w:p>
    <w:p w14:paraId="79FF0338" w14:textId="72092464" w:rsidR="007E1B2C" w:rsidRDefault="007E1B2C" w:rsidP="00374CE7">
      <w:pPr>
        <w:pStyle w:val="Bulletlist1"/>
      </w:pPr>
      <w:r w:rsidRPr="007E1B2C">
        <w:rPr>
          <w:b/>
          <w:bCs/>
        </w:rPr>
        <w:t xml:space="preserve">Management: </w:t>
      </w:r>
      <w:r>
        <w:t>How easy is it to manage and maintain each network type? Consider the need for dedicated IT staff and the complexity of network administration.</w:t>
      </w:r>
    </w:p>
    <w:p w14:paraId="67161F4C" w14:textId="712492AD" w:rsidR="007E1B2C" w:rsidRDefault="007E1B2C" w:rsidP="00374CE7">
      <w:pPr>
        <w:pStyle w:val="Bulletlist1"/>
      </w:pPr>
      <w:r w:rsidRPr="007E1B2C">
        <w:rPr>
          <w:b/>
          <w:bCs/>
        </w:rPr>
        <w:t xml:space="preserve">Network </w:t>
      </w:r>
      <w:r w:rsidR="00374CE7">
        <w:rPr>
          <w:b/>
          <w:bCs/>
        </w:rPr>
        <w:t>z</w:t>
      </w:r>
      <w:r w:rsidRPr="007E1B2C">
        <w:rPr>
          <w:b/>
          <w:bCs/>
        </w:rPr>
        <w:t xml:space="preserve">ones: </w:t>
      </w:r>
      <w:r>
        <w:t>Some of these can be evidenced through report writing or add them as annotation to you Packet Tracer design.</w:t>
      </w:r>
    </w:p>
    <w:p w14:paraId="0067C898" w14:textId="77777777" w:rsidR="006F693F" w:rsidRDefault="006F693F" w:rsidP="006F693F">
      <w:pPr>
        <w:pStyle w:val="Bulletlist1"/>
        <w:numPr>
          <w:ilvl w:val="0"/>
          <w:numId w:val="0"/>
        </w:numPr>
        <w:ind w:left="851"/>
      </w:pPr>
    </w:p>
    <w:p w14:paraId="1E3A30A9" w14:textId="1204CB6B" w:rsidR="006F693F" w:rsidRDefault="006F693F" w:rsidP="006F693F">
      <w:pPr>
        <w:pStyle w:val="Bulletlist1"/>
        <w:numPr>
          <w:ilvl w:val="0"/>
          <w:numId w:val="0"/>
        </w:numPr>
        <w:ind w:left="851" w:hanging="284"/>
      </w:pPr>
    </w:p>
    <w:p w14:paraId="75424EBD" w14:textId="77777777" w:rsidR="007E1B2C" w:rsidRPr="007E1B2C" w:rsidRDefault="007E1B2C" w:rsidP="007E1B2C"/>
    <w:p w14:paraId="48D0E25D" w14:textId="77777777" w:rsidR="009447EB" w:rsidRDefault="009447EB">
      <w:pPr>
        <w:spacing w:before="0" w:after="160" w:line="259" w:lineRule="auto"/>
      </w:pPr>
      <w:r>
        <w:br w:type="page"/>
      </w:r>
    </w:p>
    <w:p w14:paraId="3215EC2C" w14:textId="62D63B4E" w:rsidR="009447EB" w:rsidRDefault="009447EB" w:rsidP="009447EB">
      <w:pPr>
        <w:pStyle w:val="Heading1"/>
      </w:pPr>
      <w:bookmarkStart w:id="9" w:name="_Toc215661026"/>
      <w:r w:rsidRPr="009447EB">
        <w:lastRenderedPageBreak/>
        <w:t>Activity</w:t>
      </w:r>
      <w:r w:rsidR="00E9627A">
        <w:t xml:space="preserve"> 4</w:t>
      </w:r>
      <w:r w:rsidRPr="009447EB">
        <w:t>: VLAN configuration</w:t>
      </w:r>
      <w:bookmarkEnd w:id="9"/>
    </w:p>
    <w:p w14:paraId="3DD8BC7A" w14:textId="4CED79C1" w:rsidR="009447EB" w:rsidRPr="009447EB" w:rsidRDefault="009447EB" w:rsidP="009447EB">
      <w:r w:rsidRPr="009447EB">
        <w:t xml:space="preserve">Note: As you progress through this </w:t>
      </w:r>
      <w:r>
        <w:t>a</w:t>
      </w:r>
      <w:r w:rsidRPr="009447EB">
        <w:t xml:space="preserve">ctivity you can use the </w:t>
      </w:r>
      <w:r w:rsidRPr="009447EB">
        <w:rPr>
          <w:b/>
          <w:bCs/>
        </w:rPr>
        <w:t>Check Results</w:t>
      </w:r>
      <w:r w:rsidRPr="009447EB">
        <w:t xml:space="preserve"> button to verify the tasks as you go. Select </w:t>
      </w:r>
      <w:r>
        <w:t>the</w:t>
      </w:r>
      <w:r w:rsidRPr="009447EB">
        <w:t xml:space="preserve"> </w:t>
      </w:r>
      <w:r w:rsidRPr="009447EB">
        <w:rPr>
          <w:b/>
          <w:bCs/>
        </w:rPr>
        <w:t>Assessment Items</w:t>
      </w:r>
      <w:r w:rsidRPr="009447EB">
        <w:t xml:space="preserve"> tab to see the detail of the required tasks.</w:t>
      </w:r>
    </w:p>
    <w:p w14:paraId="04FB25E1" w14:textId="306E8761" w:rsidR="00723EC4" w:rsidRPr="00723EC4" w:rsidRDefault="00723EC4" w:rsidP="00723EC4">
      <w:r w:rsidRPr="00723EC4">
        <w:t xml:space="preserve">Your trainer will share the PKT file required for this </w:t>
      </w:r>
      <w:r w:rsidR="008D76CD">
        <w:t>activity</w:t>
      </w:r>
      <w:r w:rsidRPr="00723EC4">
        <w:t xml:space="preserve"> via Webex </w:t>
      </w:r>
      <w:r w:rsidR="00374CE7">
        <w:t>—</w:t>
      </w:r>
      <w:r w:rsidRPr="00723EC4">
        <w:t xml:space="preserve"> download the file and open it in Packet Tracer.</w:t>
      </w:r>
    </w:p>
    <w:p w14:paraId="3EC35B47" w14:textId="6CD92E6E" w:rsidR="009447EB" w:rsidRPr="0051660D" w:rsidRDefault="00723EC4" w:rsidP="009447EB">
      <w:pPr>
        <w:pStyle w:val="Heading2"/>
      </w:pPr>
      <w:bookmarkStart w:id="10" w:name="_Toc215661027"/>
      <w:r>
        <w:t>Background</w:t>
      </w:r>
      <w:bookmarkEnd w:id="10"/>
    </w:p>
    <w:p w14:paraId="67918D28" w14:textId="77777777" w:rsidR="009447EB" w:rsidRDefault="009447EB" w:rsidP="009447EB">
      <w:r>
        <w:t>When designing or implementing any network environment, such as a corporate network or lab environment, it is important to identify and understand the network topology and IP addressing schemes that are in use. The following exhibit represents your initial design. The image below provides the VLAN information that should be implemented in the proposed network design.</w:t>
      </w:r>
    </w:p>
    <w:p w14:paraId="55E1139E" w14:textId="77777777" w:rsidR="009447EB" w:rsidRDefault="009447EB" w:rsidP="009447EB">
      <w:r>
        <w:rPr>
          <w:noProof/>
        </w:rPr>
        <w:drawing>
          <wp:inline distT="0" distB="0" distL="0" distR="0" wp14:anchorId="5FCB1B87" wp14:editId="5006598A">
            <wp:extent cx="5395341" cy="2099733"/>
            <wp:effectExtent l="0" t="0" r="0" b="0"/>
            <wp:docPr id="643361708" name="Picture 1" descr="A diagram of the network topology for Activity 4. There are details of the full network topology in Packet T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61708" name="Picture 1" descr="A diagram of the network topology for Activity 4. There are details of the full network topology in Packet Tracer."/>
                    <pic:cNvPicPr/>
                  </pic:nvPicPr>
                  <pic:blipFill>
                    <a:blip r:embed="rId19">
                      <a:extLst>
                        <a:ext uri="{28A0092B-C50C-407E-A947-70E740481C1C}">
                          <a14:useLocalDpi xmlns:a14="http://schemas.microsoft.com/office/drawing/2010/main" val="0"/>
                        </a:ext>
                      </a:extLst>
                    </a:blip>
                    <a:stretch>
                      <a:fillRect/>
                    </a:stretch>
                  </pic:blipFill>
                  <pic:spPr>
                    <a:xfrm>
                      <a:off x="0" y="0"/>
                      <a:ext cx="5404704" cy="2103377"/>
                    </a:xfrm>
                    <a:prstGeom prst="rect">
                      <a:avLst/>
                    </a:prstGeom>
                  </pic:spPr>
                </pic:pic>
              </a:graphicData>
            </a:graphic>
          </wp:inline>
        </w:drawing>
      </w:r>
    </w:p>
    <w:p w14:paraId="36BA774E" w14:textId="77777777" w:rsidR="009447EB" w:rsidRDefault="009447EB" w:rsidP="009447EB"/>
    <w:p w14:paraId="2A7FBC2F" w14:textId="77777777" w:rsidR="009447EB" w:rsidRPr="005115B0" w:rsidRDefault="009447EB" w:rsidP="009447EB">
      <w:pPr>
        <w:pStyle w:val="Heading2"/>
      </w:pPr>
      <w:bookmarkStart w:id="11" w:name="_Toc215661028"/>
      <w:r w:rsidRPr="005115B0">
        <w:t>Scenario</w:t>
      </w:r>
      <w:bookmarkEnd w:id="11"/>
    </w:p>
    <w:p w14:paraId="0163308B" w14:textId="25064A22" w:rsidR="009447EB" w:rsidRDefault="009447EB" w:rsidP="009447EB">
      <w:proofErr w:type="spellStart"/>
      <w:r w:rsidRPr="005115B0">
        <w:t>TechSolutions</w:t>
      </w:r>
      <w:proofErr w:type="spellEnd"/>
      <w:r w:rsidRPr="005115B0">
        <w:t xml:space="preserve"> Inc </w:t>
      </w:r>
      <w:r>
        <w:t xml:space="preserve">is a small business supporting around 70 staff/employees and with approximately 500 customers. The company began with a small single LAN built by one of the founding members of the company who had an interest in IT and networking around </w:t>
      </w:r>
      <w:r w:rsidR="00374CE7">
        <w:t xml:space="preserve">five </w:t>
      </w:r>
      <w:r>
        <w:t xml:space="preserve">years ago. The original network consisted of Layer 2 access layer switches used to connect to various offices and departments. </w:t>
      </w:r>
    </w:p>
    <w:p w14:paraId="5549F353" w14:textId="77777777" w:rsidR="009447EB" w:rsidRDefault="009447EB" w:rsidP="009447EB">
      <w:r>
        <w:t xml:space="preserve">With the growth of the business, the number of departments has increased along with the number of network devices and locations.  </w:t>
      </w:r>
    </w:p>
    <w:p w14:paraId="1108A527" w14:textId="77777777" w:rsidR="009447EB" w:rsidRDefault="009447EB" w:rsidP="009447EB">
      <w:r>
        <w:t xml:space="preserve">The company now wants to invest in acquiring advanced network devices so the IT support teams can segment the network into different departments. Before procuring the required </w:t>
      </w:r>
      <w:r>
        <w:lastRenderedPageBreak/>
        <w:t>team, members and supporting equipment, you have been asked to examine the existing network infrastructure and implement recommendations for the following:</w:t>
      </w:r>
    </w:p>
    <w:p w14:paraId="13B47AA0" w14:textId="697CEAA1" w:rsidR="009447EB" w:rsidRDefault="009447EB" w:rsidP="00374CE7">
      <w:pPr>
        <w:pStyle w:val="Bulletlist1"/>
      </w:pPr>
      <w:r>
        <w:t>Provide any necessary network segmentation to ensure all offices and departments can operate efficiently.</w:t>
      </w:r>
    </w:p>
    <w:p w14:paraId="0DD0FB1C" w14:textId="46C609A0" w:rsidR="009447EB" w:rsidRDefault="009447EB" w:rsidP="00374CE7">
      <w:pPr>
        <w:pStyle w:val="Bulletlist1"/>
      </w:pPr>
      <w:r>
        <w:t>Traffic from different departments must not affect each other and must support being secured with different access limitations. Each office must be isolated from each other.</w:t>
      </w:r>
    </w:p>
    <w:p w14:paraId="253E1061" w14:textId="2908BAF5" w:rsidR="009447EB" w:rsidRDefault="009447EB" w:rsidP="00374CE7">
      <w:pPr>
        <w:pStyle w:val="Bulletlist1"/>
      </w:pPr>
      <w:r>
        <w:t>Incoming access must be limited to certain departments and services.</w:t>
      </w:r>
    </w:p>
    <w:p w14:paraId="59071D59" w14:textId="019C74B3" w:rsidR="009447EB" w:rsidRDefault="009447EB" w:rsidP="00374CE7">
      <w:pPr>
        <w:pStyle w:val="Bulletlist1"/>
      </w:pPr>
      <w:r>
        <w:t>If required, bandwidth should be optimised when necessary.</w:t>
      </w:r>
    </w:p>
    <w:p w14:paraId="00FDBD72" w14:textId="77777777" w:rsidR="009447EB" w:rsidRPr="003953CA" w:rsidRDefault="009447EB" w:rsidP="009447EB">
      <w:pPr>
        <w:rPr>
          <w:b/>
          <w:bCs/>
        </w:rPr>
      </w:pPr>
      <w:r w:rsidRPr="003953CA">
        <w:rPr>
          <w:b/>
          <w:bCs/>
        </w:rPr>
        <w:t>Objectives</w:t>
      </w:r>
    </w:p>
    <w:p w14:paraId="21597749" w14:textId="77777777" w:rsidR="009447EB" w:rsidRDefault="009447EB" w:rsidP="009447EB">
      <w:r>
        <w:t xml:space="preserve">Your initial design has been deployed, and all connectivity is implemented as per the network topology diagram. All IP configuration has been applied to all network devices. </w:t>
      </w:r>
    </w:p>
    <w:p w14:paraId="00420032" w14:textId="77777777" w:rsidR="009447EB" w:rsidRDefault="009447EB" w:rsidP="009447EB">
      <w:r>
        <w:t>You will now carry out the segmentation configuration tasks required to complete the network design by incorporating some of the topology specification you have identified previously and testing the configuration to ensure that it operates successfully. It is critical that your implementation meets the operational requirements of the organisation.</w:t>
      </w:r>
    </w:p>
    <w:p w14:paraId="29F369C4" w14:textId="77777777" w:rsidR="009447EB" w:rsidRDefault="009447EB" w:rsidP="009447EB">
      <w:pPr>
        <w:pStyle w:val="Heading2"/>
      </w:pPr>
      <w:bookmarkStart w:id="12" w:name="_Toc215661029"/>
      <w:r w:rsidRPr="009447EB">
        <w:t>Instructions</w:t>
      </w:r>
      <w:bookmarkEnd w:id="12"/>
      <w:r w:rsidRPr="009447EB">
        <w:t xml:space="preserve"> </w:t>
      </w:r>
    </w:p>
    <w:p w14:paraId="5C025FCD" w14:textId="2593F13D" w:rsidR="009447EB" w:rsidRDefault="009447EB" w:rsidP="009447EB">
      <w:r>
        <w:t xml:space="preserve">The activity is split into three </w:t>
      </w:r>
      <w:r w:rsidR="00723EC4">
        <w:t>steps</w:t>
      </w:r>
      <w:r>
        <w:t>:</w:t>
      </w:r>
    </w:p>
    <w:p w14:paraId="6222250B" w14:textId="7D56B0BF" w:rsidR="009447EB" w:rsidRDefault="00723EC4" w:rsidP="00374CE7">
      <w:pPr>
        <w:pStyle w:val="Bulletlist1"/>
      </w:pPr>
      <w:r>
        <w:rPr>
          <w:b/>
          <w:bCs/>
        </w:rPr>
        <w:t xml:space="preserve">Step </w:t>
      </w:r>
      <w:r w:rsidR="009447EB" w:rsidRPr="009447EB">
        <w:rPr>
          <w:b/>
          <w:bCs/>
        </w:rPr>
        <w:t>1</w:t>
      </w:r>
      <w:r w:rsidR="009447EB">
        <w:t>: Create the department/team VLANs</w:t>
      </w:r>
      <w:r w:rsidR="00374CE7">
        <w:t>.</w:t>
      </w:r>
    </w:p>
    <w:p w14:paraId="52F41493" w14:textId="370B5886" w:rsidR="009447EB" w:rsidRDefault="00723EC4" w:rsidP="00374CE7">
      <w:pPr>
        <w:pStyle w:val="Bulletlist1"/>
      </w:pPr>
      <w:r>
        <w:rPr>
          <w:b/>
          <w:bCs/>
        </w:rPr>
        <w:t xml:space="preserve">Step </w:t>
      </w:r>
      <w:r w:rsidR="009447EB" w:rsidRPr="009447EB">
        <w:rPr>
          <w:b/>
          <w:bCs/>
        </w:rPr>
        <w:t>2</w:t>
      </w:r>
      <w:r w:rsidR="009447EB">
        <w:t>: Assign ports to VLANs</w:t>
      </w:r>
      <w:r w:rsidR="00374CE7">
        <w:t>.</w:t>
      </w:r>
    </w:p>
    <w:p w14:paraId="78C635B9" w14:textId="494FD50F" w:rsidR="009447EB" w:rsidRDefault="00723EC4" w:rsidP="00374CE7">
      <w:pPr>
        <w:pStyle w:val="Bulletlist1"/>
      </w:pPr>
      <w:r>
        <w:rPr>
          <w:b/>
          <w:bCs/>
        </w:rPr>
        <w:t xml:space="preserve">Step </w:t>
      </w:r>
      <w:r w:rsidR="009447EB" w:rsidRPr="009447EB">
        <w:rPr>
          <w:b/>
          <w:bCs/>
        </w:rPr>
        <w:t>3</w:t>
      </w:r>
      <w:r w:rsidR="009447EB">
        <w:t>: Assign devices to each VLAN</w:t>
      </w:r>
      <w:r w:rsidR="00374CE7">
        <w:t>.</w:t>
      </w:r>
    </w:p>
    <w:p w14:paraId="36AB90A6" w14:textId="168CC8FC" w:rsidR="009447EB" w:rsidRPr="00E25AB3" w:rsidRDefault="00723EC4" w:rsidP="00374CE7">
      <w:pPr>
        <w:pStyle w:val="Heading3"/>
      </w:pPr>
      <w:r>
        <w:t>Step</w:t>
      </w:r>
      <w:r w:rsidR="009447EB" w:rsidRPr="00E25AB3">
        <w:t xml:space="preserve"> 1: Create the department/teams VLANs</w:t>
      </w:r>
    </w:p>
    <w:p w14:paraId="189A9147" w14:textId="74DD2B5F" w:rsidR="009447EB" w:rsidRDefault="009447EB" w:rsidP="00374CE7">
      <w:pPr>
        <w:pStyle w:val="Numberlist"/>
      </w:pPr>
      <w:bookmarkStart w:id="13" w:name="_Hlk189043395"/>
      <w:r>
        <w:t xml:space="preserve">Select the </w:t>
      </w:r>
      <w:r w:rsidRPr="009447EB">
        <w:rPr>
          <w:b/>
          <w:bCs/>
        </w:rPr>
        <w:t xml:space="preserve">SW2 </w:t>
      </w:r>
      <w:r>
        <w:t xml:space="preserve">switch and select the </w:t>
      </w:r>
      <w:r w:rsidRPr="009447EB">
        <w:rPr>
          <w:b/>
          <w:bCs/>
        </w:rPr>
        <w:t>Config</w:t>
      </w:r>
      <w:r>
        <w:t xml:space="preserve"> tab:</w:t>
      </w:r>
      <w:bookmarkEnd w:id="13"/>
      <w:r w:rsidR="00C63C93">
        <w:br/>
      </w:r>
      <w:r>
        <w:br/>
      </w:r>
      <w:r>
        <w:rPr>
          <w:noProof/>
        </w:rPr>
        <w:drawing>
          <wp:inline distT="0" distB="0" distL="0" distR="0" wp14:anchorId="2FAE8E76" wp14:editId="3E5108FF">
            <wp:extent cx="1294489" cy="2172361"/>
            <wp:effectExtent l="0" t="0" r="1270" b="0"/>
            <wp:docPr id="4" name="Picture 4" descr="A screenshot of the switch configuration tab in Packet Tracer, displaying global, switch, and interfac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the switch configuration tab in Packet Tracer, displaying global, switch, and interface options."/>
                    <pic:cNvPicPr/>
                  </pic:nvPicPr>
                  <pic:blipFill>
                    <a:blip r:embed="rId20"/>
                    <a:stretch>
                      <a:fillRect/>
                    </a:stretch>
                  </pic:blipFill>
                  <pic:spPr>
                    <a:xfrm>
                      <a:off x="0" y="0"/>
                      <a:ext cx="1298328" cy="2178804"/>
                    </a:xfrm>
                    <a:prstGeom prst="rect">
                      <a:avLst/>
                    </a:prstGeom>
                  </pic:spPr>
                </pic:pic>
              </a:graphicData>
            </a:graphic>
          </wp:inline>
        </w:drawing>
      </w:r>
    </w:p>
    <w:p w14:paraId="7CC4174C" w14:textId="6FF991B5" w:rsidR="009447EB" w:rsidRDefault="009447EB" w:rsidP="00374CE7">
      <w:pPr>
        <w:pStyle w:val="Numberlist"/>
      </w:pPr>
      <w:r>
        <w:lastRenderedPageBreak/>
        <w:t xml:space="preserve">Select </w:t>
      </w:r>
      <w:r w:rsidRPr="009447EB">
        <w:t>VLAN Database</w:t>
      </w:r>
      <w:r w:rsidR="004E7878">
        <w:t>.</w:t>
      </w:r>
    </w:p>
    <w:p w14:paraId="09BEBBE5" w14:textId="6EC244A8" w:rsidR="009447EB" w:rsidRDefault="009447EB" w:rsidP="00374CE7">
      <w:pPr>
        <w:pStyle w:val="Numberlist"/>
      </w:pPr>
      <w:r>
        <w:t>Enter the following parameters:</w:t>
      </w:r>
    </w:p>
    <w:p w14:paraId="753AE846" w14:textId="77777777" w:rsidR="009447EB" w:rsidRDefault="009447EB" w:rsidP="00374CE7">
      <w:pPr>
        <w:pStyle w:val="Bulletlist2"/>
      </w:pPr>
      <w:r>
        <w:t>VLAN Number: 20</w:t>
      </w:r>
    </w:p>
    <w:p w14:paraId="7C7E6937" w14:textId="0A38F6DA" w:rsidR="00C63C93" w:rsidRDefault="009447EB" w:rsidP="00374CE7">
      <w:pPr>
        <w:pStyle w:val="Bulletlist2"/>
      </w:pPr>
      <w:r>
        <w:t>VLAN Name: Finance-PC</w:t>
      </w:r>
    </w:p>
    <w:p w14:paraId="10C93DE8" w14:textId="756FAF9E" w:rsidR="009447EB" w:rsidRDefault="00C63C93" w:rsidP="00374CE7">
      <w:pPr>
        <w:pStyle w:val="Numberlist"/>
      </w:pPr>
      <w:r>
        <w:t>Select</w:t>
      </w:r>
      <w:r w:rsidR="009447EB" w:rsidRPr="00051D5D">
        <w:t xml:space="preserve"> </w:t>
      </w:r>
      <w:r w:rsidR="009447EB" w:rsidRPr="00C63C93">
        <w:rPr>
          <w:b/>
          <w:bCs/>
        </w:rPr>
        <w:t>SW3</w:t>
      </w:r>
      <w:r w:rsidR="009447EB" w:rsidRPr="00051D5D">
        <w:t xml:space="preserve"> switch and </w:t>
      </w:r>
      <w:r w:rsidR="009447EB">
        <w:t>enter the following parameters:</w:t>
      </w:r>
    </w:p>
    <w:p w14:paraId="1358B6F0" w14:textId="77777777" w:rsidR="009447EB" w:rsidRDefault="009447EB" w:rsidP="00374CE7">
      <w:pPr>
        <w:pStyle w:val="Bulletlist2"/>
      </w:pPr>
      <w:r>
        <w:t>VLAN Number: 30</w:t>
      </w:r>
    </w:p>
    <w:p w14:paraId="4D6EDDDE" w14:textId="77777777" w:rsidR="009447EB" w:rsidRDefault="009447EB" w:rsidP="00374CE7">
      <w:pPr>
        <w:pStyle w:val="Bulletlist2"/>
      </w:pPr>
      <w:r>
        <w:t>VLAN Name: HR-PC</w:t>
      </w:r>
    </w:p>
    <w:p w14:paraId="31426ED5" w14:textId="7899AA8F" w:rsidR="009447EB" w:rsidRDefault="00C63C93" w:rsidP="00374CE7">
      <w:pPr>
        <w:pStyle w:val="Numberlist"/>
      </w:pPr>
      <w:r>
        <w:t>Select</w:t>
      </w:r>
      <w:r w:rsidRPr="00051D5D">
        <w:t xml:space="preserve"> </w:t>
      </w:r>
      <w:r w:rsidR="009447EB" w:rsidRPr="00C63C93">
        <w:rPr>
          <w:b/>
          <w:bCs/>
        </w:rPr>
        <w:t>SW5</w:t>
      </w:r>
      <w:r w:rsidR="009447EB" w:rsidRPr="00051D5D">
        <w:t xml:space="preserve"> switch and </w:t>
      </w:r>
      <w:r w:rsidR="009447EB">
        <w:t>enter the following parameters:</w:t>
      </w:r>
    </w:p>
    <w:p w14:paraId="5CA2AB68" w14:textId="77777777" w:rsidR="009447EB" w:rsidRDefault="009447EB" w:rsidP="00374CE7">
      <w:pPr>
        <w:pStyle w:val="Bulletlist2"/>
      </w:pPr>
      <w:r>
        <w:t>VLAN Number: 50</w:t>
      </w:r>
    </w:p>
    <w:p w14:paraId="6796A04D" w14:textId="77777777" w:rsidR="009447EB" w:rsidRDefault="009447EB" w:rsidP="00374CE7">
      <w:pPr>
        <w:pStyle w:val="Bulletlist2"/>
      </w:pPr>
      <w:r>
        <w:t>VLAN Name: IT-PC</w:t>
      </w:r>
    </w:p>
    <w:p w14:paraId="18909CEA" w14:textId="7C8E4CC0" w:rsidR="009447EB" w:rsidRDefault="00C63C93" w:rsidP="00374CE7">
      <w:pPr>
        <w:pStyle w:val="Numberlist"/>
      </w:pPr>
      <w:r>
        <w:t>Select</w:t>
      </w:r>
      <w:r w:rsidRPr="00051D5D">
        <w:t xml:space="preserve"> </w:t>
      </w:r>
      <w:r w:rsidR="009447EB" w:rsidRPr="00C63C93">
        <w:rPr>
          <w:b/>
          <w:bCs/>
        </w:rPr>
        <w:t>SW6</w:t>
      </w:r>
      <w:r w:rsidR="009447EB">
        <w:t xml:space="preserve"> switch and enter the following parameters:</w:t>
      </w:r>
    </w:p>
    <w:p w14:paraId="7EE088E8" w14:textId="77777777" w:rsidR="009447EB" w:rsidRDefault="009447EB" w:rsidP="00374CE7">
      <w:pPr>
        <w:pStyle w:val="Bulletlist2"/>
      </w:pPr>
      <w:r>
        <w:t>VLAN Number: 60</w:t>
      </w:r>
    </w:p>
    <w:p w14:paraId="06F12C90" w14:textId="77777777" w:rsidR="009447EB" w:rsidRDefault="009447EB" w:rsidP="00374CE7">
      <w:pPr>
        <w:pStyle w:val="Bulletlist2"/>
      </w:pPr>
      <w:r>
        <w:t>VLAN Name: Sales-PC</w:t>
      </w:r>
    </w:p>
    <w:p w14:paraId="576AC5F8" w14:textId="70B44D68" w:rsidR="00C63C93" w:rsidRDefault="00723EC4" w:rsidP="00C63C93">
      <w:pPr>
        <w:pStyle w:val="Heading3"/>
      </w:pPr>
      <w:r>
        <w:t>Step</w:t>
      </w:r>
      <w:r w:rsidR="00C63C93" w:rsidRPr="00C63C93">
        <w:t xml:space="preserve"> 2: Assign ports to VLANs  </w:t>
      </w:r>
    </w:p>
    <w:p w14:paraId="61D2701F" w14:textId="571839B5" w:rsidR="009447EB" w:rsidRPr="003850A1" w:rsidRDefault="009447EB" w:rsidP="009447EB">
      <w:r>
        <w:t>It is essential that the right ports are assigned to the right VLAN. Follow these steps to enable device ports display on the design workspace.</w:t>
      </w:r>
    </w:p>
    <w:p w14:paraId="48461B0B" w14:textId="7DCE9ABC" w:rsidR="009447EB" w:rsidRDefault="00C63C93" w:rsidP="00A029D5">
      <w:pPr>
        <w:pStyle w:val="Numberlist"/>
        <w:numPr>
          <w:ilvl w:val="0"/>
          <w:numId w:val="13"/>
        </w:numPr>
      </w:pPr>
      <w:r>
        <w:t>Select</w:t>
      </w:r>
      <w:r w:rsidR="009447EB">
        <w:t xml:space="preserve"> </w:t>
      </w:r>
      <w:r w:rsidR="009447EB" w:rsidRPr="00374CE7">
        <w:rPr>
          <w:b/>
          <w:bCs/>
        </w:rPr>
        <w:t>Options</w:t>
      </w:r>
      <w:r w:rsidR="009447EB">
        <w:t xml:space="preserve"> on the Packet Tracer Menu</w:t>
      </w:r>
      <w:r>
        <w:t>:</w:t>
      </w:r>
      <w:r>
        <w:br/>
      </w:r>
      <w:r>
        <w:br/>
      </w:r>
      <w:r w:rsidR="009447EB">
        <w:rPr>
          <w:noProof/>
        </w:rPr>
        <w:drawing>
          <wp:inline distT="0" distB="0" distL="0" distR="0" wp14:anchorId="3D222523" wp14:editId="5B96F703">
            <wp:extent cx="4408148" cy="740054"/>
            <wp:effectExtent l="0" t="0" r="0" b="3175"/>
            <wp:docPr id="2035846551" name="Picture 1" descr="A screenshot of the Packet Tracer menu bar, displaying icon buttons and menu tit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46551" name="Picture 1" descr="A screenshot of the Packet Tracer menu bar, displaying icon buttons and menu titles."/>
                    <pic:cNvPicPr/>
                  </pic:nvPicPr>
                  <pic:blipFill>
                    <a:blip r:embed="rId21"/>
                    <a:stretch>
                      <a:fillRect/>
                    </a:stretch>
                  </pic:blipFill>
                  <pic:spPr>
                    <a:xfrm>
                      <a:off x="0" y="0"/>
                      <a:ext cx="4433348" cy="744285"/>
                    </a:xfrm>
                    <a:prstGeom prst="rect">
                      <a:avLst/>
                    </a:prstGeom>
                  </pic:spPr>
                </pic:pic>
              </a:graphicData>
            </a:graphic>
          </wp:inline>
        </w:drawing>
      </w:r>
      <w:r>
        <w:br/>
      </w:r>
    </w:p>
    <w:p w14:paraId="44884A7D" w14:textId="2C41E809" w:rsidR="009447EB" w:rsidRDefault="009447EB" w:rsidP="00374CE7">
      <w:pPr>
        <w:pStyle w:val="Numberlist"/>
      </w:pPr>
      <w:r>
        <w:t xml:space="preserve">Select </w:t>
      </w:r>
      <w:r w:rsidR="00C63C93" w:rsidRPr="00C63C93">
        <w:rPr>
          <w:b/>
          <w:bCs/>
        </w:rPr>
        <w:t>P</w:t>
      </w:r>
      <w:r w:rsidRPr="00C63C93">
        <w:rPr>
          <w:b/>
          <w:bCs/>
        </w:rPr>
        <w:t>references</w:t>
      </w:r>
      <w:r w:rsidR="00C63C93">
        <w:t xml:space="preserve"> </w:t>
      </w:r>
      <w:r w:rsidR="004E7878">
        <w:t>—</w:t>
      </w:r>
      <w:r w:rsidR="00C63C93">
        <w:t xml:space="preserve"> a</w:t>
      </w:r>
      <w:r>
        <w:t xml:space="preserve"> new window </w:t>
      </w:r>
      <w:r w:rsidR="00C63C93">
        <w:t>will open.</w:t>
      </w:r>
    </w:p>
    <w:p w14:paraId="4AC4733D" w14:textId="73B8BA4E" w:rsidR="009447EB" w:rsidRDefault="009447EB" w:rsidP="00374CE7">
      <w:pPr>
        <w:pStyle w:val="Numberlist"/>
      </w:pPr>
      <w:r>
        <w:t xml:space="preserve">Put a tick next to </w:t>
      </w:r>
      <w:r w:rsidRPr="00C63C93">
        <w:rPr>
          <w:b/>
          <w:bCs/>
        </w:rPr>
        <w:t>Always Show Port Labels in Logical Workspace</w:t>
      </w:r>
      <w:r>
        <w:t xml:space="preserve"> and close the window</w:t>
      </w:r>
      <w:r w:rsidR="00C63C93">
        <w:t>:</w:t>
      </w:r>
      <w:r w:rsidR="00C63C93">
        <w:br/>
      </w:r>
      <w:r w:rsidR="00C63C93">
        <w:br/>
      </w:r>
      <w:r>
        <w:rPr>
          <w:noProof/>
        </w:rPr>
        <w:drawing>
          <wp:inline distT="0" distB="0" distL="0" distR="0" wp14:anchorId="6CCD07A4" wp14:editId="66BAEE9D">
            <wp:extent cx="5400000" cy="1416216"/>
            <wp:effectExtent l="0" t="0" r="0" b="0"/>
            <wp:docPr id="677521495" name="Picture 1" descr="A screenshot of the preferences menu in Packet Tracer, displaying the interface tab with options for customising the user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21495" name="Picture 1" descr="A screenshot of the preferences menu in Packet Tracer, displaying the interface tab with options for customising the user experience."/>
                    <pic:cNvPicPr/>
                  </pic:nvPicPr>
                  <pic:blipFill>
                    <a:blip r:embed="rId22"/>
                    <a:stretch>
                      <a:fillRect/>
                    </a:stretch>
                  </pic:blipFill>
                  <pic:spPr>
                    <a:xfrm>
                      <a:off x="0" y="0"/>
                      <a:ext cx="5400000" cy="1416216"/>
                    </a:xfrm>
                    <a:prstGeom prst="rect">
                      <a:avLst/>
                    </a:prstGeom>
                  </pic:spPr>
                </pic:pic>
              </a:graphicData>
            </a:graphic>
          </wp:inline>
        </w:drawing>
      </w:r>
      <w:r w:rsidR="00C63C93">
        <w:br/>
      </w:r>
    </w:p>
    <w:p w14:paraId="40A3FA02" w14:textId="1193E6B4" w:rsidR="009447EB" w:rsidRDefault="009447EB" w:rsidP="004E7878">
      <w:pPr>
        <w:pStyle w:val="Numberlist"/>
      </w:pPr>
      <w:r>
        <w:lastRenderedPageBreak/>
        <w:t>The port labels should be visible as show below</w:t>
      </w:r>
      <w:r w:rsidR="00C63C93">
        <w:t>:</w:t>
      </w:r>
      <w:r w:rsidR="00C63C93">
        <w:br/>
      </w:r>
      <w:r w:rsidR="00C63C93">
        <w:br/>
      </w:r>
      <w:r>
        <w:rPr>
          <w:noProof/>
        </w:rPr>
        <w:drawing>
          <wp:inline distT="0" distB="0" distL="0" distR="0" wp14:anchorId="0C1F9A91" wp14:editId="0585143C">
            <wp:extent cx="5400000" cy="2022047"/>
            <wp:effectExtent l="0" t="0" r="0" b="0"/>
            <wp:docPr id="1876474831" name="Picture 1" descr="A diagram of the network topology for Activity 4. There are details of the full network topology in Packet T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74831" name="Picture 1" descr="A diagram of the network topology for Activity 4. There are details of the full network topology in Packet Tracer."/>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00" cy="2022047"/>
                    </a:xfrm>
                    <a:prstGeom prst="rect">
                      <a:avLst/>
                    </a:prstGeom>
                  </pic:spPr>
                </pic:pic>
              </a:graphicData>
            </a:graphic>
          </wp:inline>
        </w:drawing>
      </w:r>
      <w:r w:rsidR="00C63C93">
        <w:br/>
      </w:r>
    </w:p>
    <w:p w14:paraId="6DBAF09F" w14:textId="77777777" w:rsidR="009447EB" w:rsidRDefault="009447EB" w:rsidP="004E7878">
      <w:pPr>
        <w:pStyle w:val="Numberlist"/>
      </w:pPr>
      <w:r>
        <w:t>Make note of the port that the Finance-PC is connected to.</w:t>
      </w:r>
    </w:p>
    <w:p w14:paraId="37ADF20F" w14:textId="5E181233" w:rsidR="009447EB" w:rsidRDefault="00C63C93" w:rsidP="004E7878">
      <w:pPr>
        <w:pStyle w:val="Numberlist"/>
      </w:pPr>
      <w:r>
        <w:t>Select</w:t>
      </w:r>
      <w:r w:rsidR="009447EB">
        <w:t xml:space="preserve"> </w:t>
      </w:r>
      <w:r w:rsidR="009447EB" w:rsidRPr="00C63C93">
        <w:rPr>
          <w:b/>
          <w:bCs/>
        </w:rPr>
        <w:t>SW2</w:t>
      </w:r>
      <w:r w:rsidR="009447EB">
        <w:t xml:space="preserve"> and </w:t>
      </w:r>
      <w:r>
        <w:t xml:space="preserve">select the </w:t>
      </w:r>
      <w:r w:rsidRPr="00C63C93">
        <w:rPr>
          <w:b/>
          <w:bCs/>
        </w:rPr>
        <w:t>Config</w:t>
      </w:r>
      <w:r>
        <w:t xml:space="preserve"> tab</w:t>
      </w:r>
      <w:r w:rsidR="009447EB">
        <w:t>.</w:t>
      </w:r>
    </w:p>
    <w:p w14:paraId="272BEB50" w14:textId="5C41EF53" w:rsidR="009447EB" w:rsidRDefault="00C63C93" w:rsidP="004E7878">
      <w:pPr>
        <w:pStyle w:val="Numberlist"/>
      </w:pPr>
      <w:r>
        <w:t>Select</w:t>
      </w:r>
      <w:r w:rsidR="009447EB">
        <w:t xml:space="preserve"> the port that Finance-PC is connected to.</w:t>
      </w:r>
    </w:p>
    <w:p w14:paraId="5AEF28F0" w14:textId="75FC3EB1" w:rsidR="009447EB" w:rsidRDefault="009447EB" w:rsidP="004E7878">
      <w:pPr>
        <w:pStyle w:val="Numberlist"/>
      </w:pPr>
      <w:r>
        <w:t xml:space="preserve">On the right pane, </w:t>
      </w:r>
      <w:r w:rsidR="00C63C93">
        <w:t>Select</w:t>
      </w:r>
      <w:r>
        <w:t xml:space="preserve"> the dropdown arrow and put a tick next to </w:t>
      </w:r>
      <w:r w:rsidRPr="00C63C93">
        <w:rPr>
          <w:b/>
          <w:bCs/>
        </w:rPr>
        <w:t>Finance VLAN</w:t>
      </w:r>
      <w:r>
        <w:t>.</w:t>
      </w:r>
    </w:p>
    <w:p w14:paraId="5BBAFCF3" w14:textId="77777777" w:rsidR="00C63C93" w:rsidRDefault="00C63C93" w:rsidP="004E7878">
      <w:pPr>
        <w:pStyle w:val="Numberlist"/>
      </w:pPr>
      <w:r>
        <w:t>C</w:t>
      </w:r>
      <w:r w:rsidR="009447EB">
        <w:t>lose SW2 menu</w:t>
      </w:r>
      <w:r>
        <w:t>.</w:t>
      </w:r>
    </w:p>
    <w:p w14:paraId="0B34DB2A" w14:textId="20FFF491" w:rsidR="009447EB" w:rsidRPr="00C63C93" w:rsidRDefault="009447EB" w:rsidP="004E7878">
      <w:pPr>
        <w:pStyle w:val="Numberlist"/>
      </w:pPr>
      <w:r w:rsidRPr="00C63C93">
        <w:t xml:space="preserve">Add the other devices to their respective VLANs by repeating steps </w:t>
      </w:r>
      <w:r w:rsidR="00C63C93">
        <w:t>1</w:t>
      </w:r>
      <w:r w:rsidRPr="00C63C93">
        <w:t xml:space="preserve"> to </w:t>
      </w:r>
      <w:r w:rsidR="00C63C93">
        <w:t>9.</w:t>
      </w:r>
    </w:p>
    <w:p w14:paraId="05C88E0A" w14:textId="2D21E8CB" w:rsidR="009447EB" w:rsidRDefault="009447EB" w:rsidP="009447EB">
      <w:r w:rsidRPr="00B86D3D">
        <w:rPr>
          <w:b/>
          <w:bCs/>
        </w:rPr>
        <w:t>Note:</w:t>
      </w:r>
      <w:r w:rsidRPr="00B86D3D">
        <w:t xml:space="preserve"> There is currently no communication with other VLANs. Inter-VLAN communication is only possible with the support of Layer 3.</w:t>
      </w:r>
    </w:p>
    <w:p w14:paraId="511FE690" w14:textId="03B9224B" w:rsidR="00C63C93" w:rsidRDefault="00723EC4" w:rsidP="00C63C93">
      <w:pPr>
        <w:pStyle w:val="Heading3"/>
      </w:pPr>
      <w:r>
        <w:t>Step</w:t>
      </w:r>
      <w:r w:rsidR="00C63C93" w:rsidRPr="00C63C93">
        <w:t xml:space="preserve"> 3: Assign devices to each VLAN </w:t>
      </w:r>
    </w:p>
    <w:p w14:paraId="154D490C" w14:textId="4E341547" w:rsidR="009447EB" w:rsidRPr="008F3B20" w:rsidRDefault="009447EB" w:rsidP="009447EB">
      <w:r>
        <w:t>Ask you</w:t>
      </w:r>
      <w:r w:rsidR="003D3711">
        <w:t>r</w:t>
      </w:r>
      <w:r>
        <w:t xml:space="preserve"> trainer for a demonstration on how to add devices to Packet Tracer.</w:t>
      </w:r>
    </w:p>
    <w:p w14:paraId="50F82128" w14:textId="0C2EADC1" w:rsidR="009447EB" w:rsidRDefault="009447EB" w:rsidP="009447EB">
      <w:r>
        <w:t xml:space="preserve">Add additional devices to each VLAN. A ping between these devices should be successful because both PCs are current members of the same VLAN </w:t>
      </w:r>
      <w:r w:rsidRPr="00B86D3D">
        <w:t xml:space="preserve">and have correct </w:t>
      </w:r>
      <w:r w:rsidR="00940F8A">
        <w:t>L</w:t>
      </w:r>
      <w:r w:rsidRPr="00B86D3D">
        <w:t>ayer 3 IP configuration</w:t>
      </w:r>
      <w:r>
        <w:t>.</w:t>
      </w:r>
    </w:p>
    <w:p w14:paraId="3C238FB5" w14:textId="77777777" w:rsidR="00F440A6" w:rsidRDefault="00F440A6" w:rsidP="009447EB"/>
    <w:p w14:paraId="7B025ED9" w14:textId="77777777" w:rsidR="00F440A6" w:rsidRDefault="00F440A6" w:rsidP="009447EB"/>
    <w:p w14:paraId="33E4BB04" w14:textId="77777777" w:rsidR="00F440A6" w:rsidRDefault="00F440A6" w:rsidP="009447EB"/>
    <w:p w14:paraId="54A39CE3" w14:textId="77777777" w:rsidR="00F440A6" w:rsidRDefault="00F440A6" w:rsidP="009447EB"/>
    <w:p w14:paraId="24B34693" w14:textId="77777777" w:rsidR="00F440A6" w:rsidRDefault="00F440A6" w:rsidP="009447EB"/>
    <w:p w14:paraId="10A5346A" w14:textId="77777777" w:rsidR="00F440A6" w:rsidRPr="00B86D3D" w:rsidRDefault="00F440A6" w:rsidP="009447EB"/>
    <w:p w14:paraId="5A1CE687" w14:textId="5A4A00B7" w:rsidR="009447EB" w:rsidRPr="00EC38B8" w:rsidRDefault="009447EB" w:rsidP="00940F8A">
      <w:pPr>
        <w:pStyle w:val="Heading2"/>
      </w:pPr>
      <w:bookmarkStart w:id="14" w:name="_Toc215661030"/>
      <w:r>
        <w:lastRenderedPageBreak/>
        <w:t>Reflection</w:t>
      </w:r>
      <w:bookmarkEnd w:id="14"/>
    </w:p>
    <w:p w14:paraId="4B017754" w14:textId="77777777" w:rsidR="00F440A6" w:rsidRDefault="009447EB" w:rsidP="009447EB">
      <w:r>
        <w:t>What did you learn from this practical task that you didn't know before?</w:t>
      </w:r>
    </w:p>
    <w:p w14:paraId="0D7DEA14" w14:textId="2BB1471A" w:rsidR="00C63C93" w:rsidRDefault="003D3711" w:rsidP="009447EB">
      <w:r>
        <w:rPr>
          <w:noProof/>
        </w:rPr>
        <mc:AlternateContent>
          <mc:Choice Requires="wps">
            <w:drawing>
              <wp:inline distT="0" distB="0" distL="0" distR="0" wp14:anchorId="7780AB3B" wp14:editId="0E0B45FE">
                <wp:extent cx="6489700" cy="944880"/>
                <wp:effectExtent l="0" t="0" r="25400" b="1651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700" cy="944880"/>
                        </a:xfrm>
                        <a:prstGeom prst="rect">
                          <a:avLst/>
                        </a:prstGeom>
                        <a:solidFill>
                          <a:srgbClr val="FFFFFF"/>
                        </a:solidFill>
                        <a:ln w="9525">
                          <a:solidFill>
                            <a:srgbClr val="000000"/>
                          </a:solidFill>
                          <a:miter lim="800000"/>
                          <a:headEnd/>
                          <a:tailEnd/>
                        </a:ln>
                      </wps:spPr>
                      <wps:txbx>
                        <w:txbxContent>
                          <w:p w14:paraId="54D52D72" w14:textId="4E967906" w:rsidR="003D3711" w:rsidRDefault="003D3711"/>
                          <w:p w14:paraId="74917AA4" w14:textId="77777777" w:rsidR="002650BF" w:rsidRDefault="002650BF"/>
                          <w:p w14:paraId="6924D160" w14:textId="77777777" w:rsidR="0023554D" w:rsidRDefault="0023554D"/>
                          <w:p w14:paraId="09FB2A07" w14:textId="77777777" w:rsidR="003D3711" w:rsidRDefault="003D3711"/>
                          <w:p w14:paraId="591E5197" w14:textId="77777777" w:rsidR="003D3711" w:rsidRDefault="003D3711"/>
                          <w:p w14:paraId="35A76EB4" w14:textId="77777777" w:rsidR="00DB029E" w:rsidRDefault="00DB029E"/>
                        </w:txbxContent>
                      </wps:txbx>
                      <wps:bodyPr rot="0" vert="horz" wrap="square" lIns="91440" tIns="45720" rIns="91440" bIns="45720" anchor="t" anchorCtr="0">
                        <a:spAutoFit/>
                      </wps:bodyPr>
                    </wps:wsp>
                  </a:graphicData>
                </a:graphic>
              </wp:inline>
            </w:drawing>
          </mc:Choice>
          <mc:Fallback>
            <w:pict>
              <v:shapetype w14:anchorId="7780AB3B" id="_x0000_t202" coordsize="21600,21600" o:spt="202" path="m,l,21600r21600,l21600,xe">
                <v:stroke joinstyle="miter"/>
                <v:path gradientshapeok="t" o:connecttype="rect"/>
              </v:shapetype>
              <v:shape id="Text Box 2" o:spid="_x0000_s1026" type="#_x0000_t202" style="width:511pt;height:7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">
                <v:textbox style="mso-fit-shape-to-text:t">
                  <w:txbxContent>
                    <w:p w14:paraId="54D52D72" w14:textId="4E967906" w:rsidR="003D3711" w:rsidRDefault="003D3711"/>
                    <w:p w14:paraId="74917AA4" w14:textId="77777777" w:rsidR="002650BF" w:rsidRDefault="002650BF"/>
                    <w:p w14:paraId="6924D160" w14:textId="77777777" w:rsidR="0023554D" w:rsidRDefault="0023554D"/>
                    <w:p w14:paraId="09FB2A07" w14:textId="77777777" w:rsidR="003D3711" w:rsidRDefault="003D3711"/>
                    <w:p w14:paraId="591E5197" w14:textId="77777777" w:rsidR="003D3711" w:rsidRDefault="003D3711"/>
                    <w:p w14:paraId="35A76EB4" w14:textId="77777777" w:rsidR="00DB029E" w:rsidRDefault="00DB029E"/>
                  </w:txbxContent>
                </v:textbox>
                <w10:anchorlock/>
              </v:shape>
            </w:pict>
          </mc:Fallback>
        </mc:AlternateContent>
      </w:r>
    </w:p>
    <w:p w14:paraId="58FAE1B2" w14:textId="200341D5" w:rsidR="00F440A6" w:rsidRDefault="009447EB" w:rsidP="009447EB">
      <w:r>
        <w:t>How can you apply the knowledge gained from this task to future networking projects?</w:t>
      </w:r>
    </w:p>
    <w:p w14:paraId="14FDF70B" w14:textId="6BB8B0E9" w:rsidR="00F440A6" w:rsidRDefault="00F440A6" w:rsidP="009447EB">
      <w:r>
        <w:rPr>
          <w:noProof/>
        </w:rPr>
        <mc:AlternateContent>
          <mc:Choice Requires="wps">
            <w:drawing>
              <wp:inline distT="0" distB="0" distL="0" distR="0" wp14:anchorId="2767D468" wp14:editId="3272D7D9">
                <wp:extent cx="6479540" cy="1427147"/>
                <wp:effectExtent l="0" t="0" r="16510" b="18415"/>
                <wp:docPr id="1681576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1427147"/>
                        </a:xfrm>
                        <a:prstGeom prst="rect">
                          <a:avLst/>
                        </a:prstGeom>
                        <a:solidFill>
                          <a:srgbClr val="FFFFFF"/>
                        </a:solidFill>
                        <a:ln w="9525">
                          <a:solidFill>
                            <a:srgbClr val="000000"/>
                          </a:solidFill>
                          <a:miter lim="800000"/>
                          <a:headEnd/>
                          <a:tailEnd/>
                        </a:ln>
                      </wps:spPr>
                      <wps:txbx>
                        <w:txbxContent>
                          <w:p w14:paraId="6DFB1179" w14:textId="77777777" w:rsidR="00F440A6" w:rsidRDefault="00F440A6" w:rsidP="00F440A6"/>
                          <w:p w14:paraId="53DA3CCD" w14:textId="77777777" w:rsidR="00F440A6" w:rsidRDefault="00F440A6" w:rsidP="00F440A6"/>
                          <w:p w14:paraId="2D0CE1EB" w14:textId="77777777" w:rsidR="0023554D" w:rsidRDefault="0023554D" w:rsidP="00F440A6"/>
                          <w:p w14:paraId="2E70F420" w14:textId="77777777" w:rsidR="002650BF" w:rsidRDefault="002650BF" w:rsidP="00F440A6"/>
                          <w:p w14:paraId="765B6966" w14:textId="77777777" w:rsidR="00F440A6" w:rsidRDefault="00F440A6" w:rsidP="00F440A6"/>
                          <w:p w14:paraId="2BE76198" w14:textId="77777777" w:rsidR="00F440A6" w:rsidRDefault="00F440A6" w:rsidP="00F440A6"/>
                        </w:txbxContent>
                      </wps:txbx>
                      <wps:bodyPr rot="0" vert="horz" wrap="square" lIns="91440" tIns="45720" rIns="91440" bIns="45720" anchor="t" anchorCtr="0">
                        <a:spAutoFit/>
                      </wps:bodyPr>
                    </wps:wsp>
                  </a:graphicData>
                </a:graphic>
              </wp:inline>
            </w:drawing>
          </mc:Choice>
          <mc:Fallback>
            <w:pict>
              <v:shape w14:anchorId="2767D468" id="_x0000_s1027" type="#_x0000_t202" style="width:510.2pt;height:11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">
                <v:textbox style="mso-fit-shape-to-text:t">
                  <w:txbxContent>
                    <w:p w14:paraId="6DFB1179" w14:textId="77777777" w:rsidR="00F440A6" w:rsidRDefault="00F440A6" w:rsidP="00F440A6"/>
                    <w:p w14:paraId="53DA3CCD" w14:textId="77777777" w:rsidR="00F440A6" w:rsidRDefault="00F440A6" w:rsidP="00F440A6"/>
                    <w:p w14:paraId="2D0CE1EB" w14:textId="77777777" w:rsidR="0023554D" w:rsidRDefault="0023554D" w:rsidP="00F440A6"/>
                    <w:p w14:paraId="2E70F420" w14:textId="77777777" w:rsidR="002650BF" w:rsidRDefault="002650BF" w:rsidP="00F440A6"/>
                    <w:p w14:paraId="765B6966" w14:textId="77777777" w:rsidR="00F440A6" w:rsidRDefault="00F440A6" w:rsidP="00F440A6"/>
                    <w:p w14:paraId="2BE76198" w14:textId="77777777" w:rsidR="00F440A6" w:rsidRDefault="00F440A6" w:rsidP="00F440A6"/>
                  </w:txbxContent>
                </v:textbox>
                <w10:anchorlock/>
              </v:shape>
            </w:pict>
          </mc:Fallback>
        </mc:AlternateContent>
      </w:r>
    </w:p>
    <w:p w14:paraId="68D36417" w14:textId="39685603" w:rsidR="00C63C93" w:rsidRDefault="00C63C93">
      <w:pPr>
        <w:spacing w:before="0" w:after="160" w:line="259" w:lineRule="auto"/>
      </w:pPr>
    </w:p>
    <w:p w14:paraId="0046BAE5" w14:textId="21BFDBEF" w:rsidR="00BF20F2" w:rsidRDefault="00BF20F2">
      <w:pPr>
        <w:spacing w:before="0" w:after="160" w:line="259" w:lineRule="auto"/>
        <w:rPr>
          <w:b/>
          <w:bCs/>
        </w:rPr>
      </w:pPr>
      <w:r>
        <w:rPr>
          <w:b/>
          <w:bCs/>
        </w:rPr>
        <w:br w:type="page"/>
      </w:r>
    </w:p>
    <w:p w14:paraId="2075AD08" w14:textId="616AD770" w:rsidR="00BF20F2" w:rsidRPr="00BF20F2" w:rsidRDefault="00BF20F2" w:rsidP="00940F8A">
      <w:pPr>
        <w:pStyle w:val="Heading1"/>
      </w:pPr>
      <w:bookmarkStart w:id="15" w:name="_Toc215661031"/>
      <w:r>
        <w:lastRenderedPageBreak/>
        <w:t>Activity</w:t>
      </w:r>
      <w:r w:rsidR="00E9627A">
        <w:t xml:space="preserve"> 5</w:t>
      </w:r>
      <w:r w:rsidRPr="00BF20F2">
        <w:t>: Identify collision domains and broadcast domains</w:t>
      </w:r>
      <w:bookmarkEnd w:id="15"/>
      <w:r w:rsidRPr="00BF20F2">
        <w:t xml:space="preserve"> </w:t>
      </w:r>
    </w:p>
    <w:p w14:paraId="5357EB72" w14:textId="17DEE07C" w:rsidR="00BF20F2" w:rsidRDefault="00BF20F2" w:rsidP="00BF20F2">
      <w:pPr>
        <w:pStyle w:val="Heading2"/>
      </w:pPr>
      <w:bookmarkStart w:id="16" w:name="_Toc215661032"/>
      <w:r>
        <w:t>Instructions</w:t>
      </w:r>
      <w:bookmarkEnd w:id="16"/>
    </w:p>
    <w:p w14:paraId="31A12221" w14:textId="04A59542" w:rsidR="00BF20F2" w:rsidRDefault="00BF20F2" w:rsidP="00BF20F2">
      <w:r w:rsidRPr="00BF20F2">
        <w:t>In this activity, you will examine the device types and connections in the network topology</w:t>
      </w:r>
      <w:r w:rsidR="00940F8A">
        <w:t>. Y</w:t>
      </w:r>
      <w:r w:rsidRPr="00BF20F2">
        <w:t xml:space="preserve">ou should identify the amount of collision domains and broadcast domains that exist in the topology. </w:t>
      </w:r>
    </w:p>
    <w:p w14:paraId="749708A7" w14:textId="4FE437AB" w:rsidR="00BF20F2" w:rsidRPr="00BF20F2" w:rsidRDefault="00BF20F2" w:rsidP="00BF20F2">
      <w:r w:rsidRPr="00BF20F2">
        <w:t>The amount of collision domains and broadcast domains can have an impact o</w:t>
      </w:r>
      <w:r w:rsidR="00940F8A">
        <w:t>n</w:t>
      </w:r>
      <w:r w:rsidRPr="00BF20F2">
        <w:t xml:space="preserve"> the efficiency of the network and may not always provide an optimal network topology for data flow, connectivity</w:t>
      </w:r>
      <w:r w:rsidR="00940F8A">
        <w:t xml:space="preserve">, </w:t>
      </w:r>
      <w:r w:rsidRPr="00BF20F2">
        <w:t>and security considerations.</w:t>
      </w:r>
    </w:p>
    <w:p w14:paraId="5C6E6918" w14:textId="682061F5" w:rsidR="00BF20F2" w:rsidRPr="00BF20F2" w:rsidRDefault="00BF20F2" w:rsidP="00940F8A">
      <w:pPr>
        <w:pStyle w:val="Heading3"/>
      </w:pPr>
      <w:r>
        <w:t>Task 1</w:t>
      </w:r>
    </w:p>
    <w:p w14:paraId="4E7F37A5" w14:textId="73C5AAEC" w:rsidR="00BF20F2" w:rsidRPr="00BF20F2" w:rsidRDefault="00BF20F2" w:rsidP="00BF20F2">
      <w:r w:rsidRPr="00BF20F2">
        <w:t>Determine the total number of collision domains and broadcast domains in the topology</w:t>
      </w:r>
      <w:r>
        <w:t>:</w:t>
      </w:r>
    </w:p>
    <w:p w14:paraId="0186A2A4" w14:textId="77777777" w:rsidR="00BF20F2" w:rsidRPr="00BF20F2" w:rsidRDefault="00BF20F2" w:rsidP="00BF20F2">
      <w:r w:rsidRPr="00BF20F2">
        <w:rPr>
          <w:noProof/>
        </w:rPr>
        <w:drawing>
          <wp:inline distT="0" distB="0" distL="0" distR="0" wp14:anchorId="340D9277" wp14:editId="796913A0">
            <wp:extent cx="5400000" cy="3020549"/>
            <wp:effectExtent l="0" t="0" r="0" b="8890"/>
            <wp:docPr id="19744049" name="Picture 1" descr="A diagram of the network topology for Activity 3 Task 1. A single network with a switch is to a single router . This router is connected to a second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049" name="Picture 1" descr="A diagram of the network topology for Activity 3 Task 1. A single network with a switch is to a single router . This router is connected to a second router."/>
                    <pic:cNvPicPr/>
                  </pic:nvPicPr>
                  <pic:blipFill>
                    <a:blip r:embed="rId24">
                      <a:extLst>
                        <a:ext uri="{28A0092B-C50C-407E-A947-70E740481C1C}">
                          <a14:useLocalDpi xmlns:a14="http://schemas.microsoft.com/office/drawing/2010/main" val="0"/>
                        </a:ext>
                      </a:extLst>
                    </a:blip>
                    <a:stretch>
                      <a:fillRect/>
                    </a:stretch>
                  </pic:blipFill>
                  <pic:spPr>
                    <a:xfrm>
                      <a:off x="0" y="0"/>
                      <a:ext cx="5400000" cy="3020549"/>
                    </a:xfrm>
                    <a:prstGeom prst="rect">
                      <a:avLst/>
                    </a:prstGeom>
                  </pic:spPr>
                </pic:pic>
              </a:graphicData>
            </a:graphic>
          </wp:inline>
        </w:drawing>
      </w:r>
    </w:p>
    <w:p w14:paraId="763156BD" w14:textId="77777777" w:rsidR="00BF20F2" w:rsidRPr="00BF20F2" w:rsidRDefault="00BF20F2" w:rsidP="00BF20F2">
      <w:r w:rsidRPr="00BF20F2">
        <w:t>Answer the following questions:</w:t>
      </w:r>
    </w:p>
    <w:p w14:paraId="319A5197" w14:textId="0C4F4C2E" w:rsidR="006F693F" w:rsidRDefault="00BF20F2" w:rsidP="009C68FC">
      <w:pPr>
        <w:pStyle w:val="Bulletlist1"/>
      </w:pPr>
      <w:r w:rsidRPr="00BF20F2">
        <w:t xml:space="preserve">How many collision domains are there? </w:t>
      </w:r>
    </w:p>
    <w:p w14:paraId="40ED8075" w14:textId="49E858CC" w:rsidR="000551F7" w:rsidRDefault="000551F7" w:rsidP="000551F7">
      <w:pPr>
        <w:pStyle w:val="Bulletlist1"/>
        <w:numPr>
          <w:ilvl w:val="0"/>
          <w:numId w:val="0"/>
        </w:numPr>
        <w:ind w:left="851"/>
      </w:pPr>
      <w:r>
        <w:rPr>
          <w:noProof/>
        </w:rPr>
        <mc:AlternateContent>
          <mc:Choice Requires="wps">
            <w:drawing>
              <wp:inline distT="0" distB="0" distL="0" distR="0" wp14:anchorId="71A3558F" wp14:editId="3A48AFDE">
                <wp:extent cx="5905500" cy="2093595"/>
                <wp:effectExtent l="0" t="0" r="19050" b="24765"/>
                <wp:docPr id="1723599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7265E3FD" w14:textId="77777777" w:rsidR="000551F7" w:rsidRDefault="000551F7" w:rsidP="000551F7"/>
                        </w:txbxContent>
                      </wps:txbx>
                      <wps:bodyPr rot="0" vert="horz" wrap="square" lIns="91440" tIns="45720" rIns="91440" bIns="45720" anchor="t" anchorCtr="0">
                        <a:spAutoFit/>
                      </wps:bodyPr>
                    </wps:wsp>
                  </a:graphicData>
                </a:graphic>
              </wp:inline>
            </w:drawing>
          </mc:Choice>
          <mc:Fallback>
            <w:pict>
              <v:shape w14:anchorId="71A3558F" id="_x0000_s1028"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">
                <v:textbox style="mso-fit-shape-to-text:t">
                  <w:txbxContent>
                    <w:p w14:paraId="7265E3FD" w14:textId="77777777" w:rsidR="000551F7" w:rsidRDefault="000551F7" w:rsidP="000551F7"/>
                  </w:txbxContent>
                </v:textbox>
                <w10:anchorlock/>
              </v:shape>
            </w:pict>
          </mc:Fallback>
        </mc:AlternateContent>
      </w:r>
    </w:p>
    <w:p w14:paraId="123DA749" w14:textId="3CAD0394" w:rsidR="006F693F" w:rsidRDefault="00BF20F2" w:rsidP="009C68FC">
      <w:pPr>
        <w:pStyle w:val="Bulletlist1"/>
      </w:pPr>
      <w:r w:rsidRPr="00BF20F2">
        <w:t xml:space="preserve">How many broadcast domains are there? </w:t>
      </w:r>
    </w:p>
    <w:p w14:paraId="43161317" w14:textId="6E0EF67F" w:rsidR="000551F7" w:rsidRDefault="000551F7" w:rsidP="000551F7">
      <w:pPr>
        <w:pStyle w:val="Bulletlist1"/>
        <w:numPr>
          <w:ilvl w:val="0"/>
          <w:numId w:val="0"/>
        </w:numPr>
        <w:ind w:left="851"/>
      </w:pPr>
      <w:r>
        <w:rPr>
          <w:noProof/>
        </w:rPr>
        <mc:AlternateContent>
          <mc:Choice Requires="wps">
            <w:drawing>
              <wp:inline distT="0" distB="0" distL="0" distR="0" wp14:anchorId="4F13642A" wp14:editId="35F68D2E">
                <wp:extent cx="5905500" cy="2093595"/>
                <wp:effectExtent l="0" t="0" r="19050" b="24765"/>
                <wp:docPr id="9083438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3C679D6B" w14:textId="77777777" w:rsidR="000551F7" w:rsidRDefault="000551F7" w:rsidP="000551F7"/>
                        </w:txbxContent>
                      </wps:txbx>
                      <wps:bodyPr rot="0" vert="horz" wrap="square" lIns="91440" tIns="45720" rIns="91440" bIns="45720" anchor="t" anchorCtr="0">
                        <a:spAutoFit/>
                      </wps:bodyPr>
                    </wps:wsp>
                  </a:graphicData>
                </a:graphic>
              </wp:inline>
            </w:drawing>
          </mc:Choice>
          <mc:Fallback>
            <w:pict>
              <v:shape w14:anchorId="4F13642A" id="_x0000_s1029"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">
                <v:textbox style="mso-fit-shape-to-text:t">
                  <w:txbxContent>
                    <w:p w14:paraId="3C679D6B" w14:textId="77777777" w:rsidR="000551F7" w:rsidRDefault="000551F7" w:rsidP="000551F7"/>
                  </w:txbxContent>
                </v:textbox>
                <w10:anchorlock/>
              </v:shape>
            </w:pict>
          </mc:Fallback>
        </mc:AlternateContent>
      </w:r>
    </w:p>
    <w:p w14:paraId="3A74D25F" w14:textId="3613EC50" w:rsidR="00BF20F2" w:rsidRPr="00BF20F2" w:rsidRDefault="00BF20F2" w:rsidP="00940F8A">
      <w:pPr>
        <w:pStyle w:val="Heading3"/>
      </w:pPr>
      <w:r>
        <w:lastRenderedPageBreak/>
        <w:t>Task</w:t>
      </w:r>
      <w:r w:rsidRPr="00BF20F2">
        <w:t xml:space="preserve"> 2</w:t>
      </w:r>
    </w:p>
    <w:p w14:paraId="4AD8BB4D" w14:textId="22BE0A55" w:rsidR="00BF20F2" w:rsidRPr="00BF20F2" w:rsidRDefault="00BF20F2" w:rsidP="00BF20F2">
      <w:r>
        <w:t xml:space="preserve">The network topology </w:t>
      </w:r>
      <w:r w:rsidRPr="00BF20F2">
        <w:t xml:space="preserve">has been expanded to accommodate the inclusion of a </w:t>
      </w:r>
      <w:proofErr w:type="gramStart"/>
      <w:r w:rsidRPr="00BF20F2">
        <w:t>new components</w:t>
      </w:r>
      <w:proofErr w:type="gramEnd"/>
      <w:r>
        <w:t>:</w:t>
      </w:r>
    </w:p>
    <w:p w14:paraId="77964878" w14:textId="77777777" w:rsidR="00BF20F2" w:rsidRPr="00BF20F2" w:rsidRDefault="00BF20F2" w:rsidP="00BF20F2">
      <w:r w:rsidRPr="00BF20F2">
        <w:rPr>
          <w:noProof/>
        </w:rPr>
        <w:drawing>
          <wp:inline distT="0" distB="0" distL="0" distR="0" wp14:anchorId="55922E59" wp14:editId="4B8B81F3">
            <wp:extent cx="5400000" cy="3172036"/>
            <wp:effectExtent l="0" t="0" r="0" b="0"/>
            <wp:docPr id="2010681989" name="Picture 2" descr="A diagram of the network topology for Activity 3 Task 2. Two networks, each with a single switched are connected via three routers, linked in linear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81989" name="Picture 2" descr="A diagram of the network topology for Activity 3 Task 2. Two networks, each with a single switched are connected via three routers, linked in linear sequence."/>
                    <pic:cNvPicPr/>
                  </pic:nvPicPr>
                  <pic:blipFill>
                    <a:blip r:embed="rId25">
                      <a:extLst>
                        <a:ext uri="{28A0092B-C50C-407E-A947-70E740481C1C}">
                          <a14:useLocalDpi xmlns:a14="http://schemas.microsoft.com/office/drawing/2010/main" val="0"/>
                        </a:ext>
                      </a:extLst>
                    </a:blip>
                    <a:stretch>
                      <a:fillRect/>
                    </a:stretch>
                  </pic:blipFill>
                  <pic:spPr>
                    <a:xfrm>
                      <a:off x="0" y="0"/>
                      <a:ext cx="5400000" cy="3172036"/>
                    </a:xfrm>
                    <a:prstGeom prst="rect">
                      <a:avLst/>
                    </a:prstGeom>
                  </pic:spPr>
                </pic:pic>
              </a:graphicData>
            </a:graphic>
          </wp:inline>
        </w:drawing>
      </w:r>
    </w:p>
    <w:p w14:paraId="571C1DAE" w14:textId="77777777" w:rsidR="00BF20F2" w:rsidRPr="00BF20F2" w:rsidRDefault="00BF20F2" w:rsidP="00BF20F2">
      <w:r w:rsidRPr="00BF20F2">
        <w:t>Answer the following questions:</w:t>
      </w:r>
    </w:p>
    <w:p w14:paraId="751215F7" w14:textId="073C14E1" w:rsidR="00A625F2" w:rsidRDefault="00BF20F2" w:rsidP="00A625F2">
      <w:pPr>
        <w:pStyle w:val="Bulletlist1"/>
      </w:pPr>
      <w:r w:rsidRPr="00BF20F2">
        <w:t xml:space="preserve">How many collision domains are there? </w:t>
      </w:r>
    </w:p>
    <w:p w14:paraId="650586B2" w14:textId="1FCD8E8A" w:rsidR="006F693F" w:rsidRPr="00BF20F2" w:rsidRDefault="000551F7" w:rsidP="000551F7">
      <w:pPr>
        <w:pStyle w:val="Bulletlist1"/>
        <w:numPr>
          <w:ilvl w:val="0"/>
          <w:numId w:val="0"/>
        </w:numPr>
        <w:ind w:left="851"/>
      </w:pPr>
      <w:r>
        <w:rPr>
          <w:noProof/>
        </w:rPr>
        <mc:AlternateContent>
          <mc:Choice Requires="wps">
            <w:drawing>
              <wp:inline distT="0" distB="0" distL="0" distR="0" wp14:anchorId="119A1276" wp14:editId="5EC2F7CE">
                <wp:extent cx="5905500" cy="2093595"/>
                <wp:effectExtent l="0" t="0" r="19050" b="24765"/>
                <wp:docPr id="15804047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703FC0BE" w14:textId="77777777" w:rsidR="000551F7" w:rsidRDefault="000551F7" w:rsidP="000551F7"/>
                        </w:txbxContent>
                      </wps:txbx>
                      <wps:bodyPr rot="0" vert="horz" wrap="square" lIns="91440" tIns="45720" rIns="91440" bIns="45720" anchor="t" anchorCtr="0">
                        <a:spAutoFit/>
                      </wps:bodyPr>
                    </wps:wsp>
                  </a:graphicData>
                </a:graphic>
              </wp:inline>
            </w:drawing>
          </mc:Choice>
          <mc:Fallback>
            <w:pict>
              <v:shape w14:anchorId="119A1276" id="_x0000_s1030"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">
                <v:textbox style="mso-fit-shape-to-text:t">
                  <w:txbxContent>
                    <w:p w14:paraId="703FC0BE" w14:textId="77777777" w:rsidR="000551F7" w:rsidRDefault="000551F7" w:rsidP="000551F7"/>
                  </w:txbxContent>
                </v:textbox>
                <w10:anchorlock/>
              </v:shape>
            </w:pict>
          </mc:Fallback>
        </mc:AlternateContent>
      </w:r>
    </w:p>
    <w:p w14:paraId="65A4F235" w14:textId="71FCDBBC" w:rsidR="006F693F" w:rsidRDefault="00BF20F2" w:rsidP="00A208B6">
      <w:pPr>
        <w:pStyle w:val="Bulletlist1"/>
      </w:pPr>
      <w:r w:rsidRPr="00BF20F2">
        <w:t xml:space="preserve">How many broadcast domains are there? </w:t>
      </w:r>
    </w:p>
    <w:p w14:paraId="282A2B5E" w14:textId="3302B513" w:rsidR="000551F7" w:rsidRPr="00BF20F2" w:rsidRDefault="000551F7" w:rsidP="000551F7">
      <w:pPr>
        <w:pStyle w:val="Bulletlist1"/>
        <w:numPr>
          <w:ilvl w:val="0"/>
          <w:numId w:val="0"/>
        </w:numPr>
        <w:ind w:left="851"/>
      </w:pPr>
      <w:r>
        <w:rPr>
          <w:noProof/>
        </w:rPr>
        <mc:AlternateContent>
          <mc:Choice Requires="wps">
            <w:drawing>
              <wp:inline distT="0" distB="0" distL="0" distR="0" wp14:anchorId="09E96F8D" wp14:editId="5B6918F0">
                <wp:extent cx="5905500" cy="2093595"/>
                <wp:effectExtent l="0" t="0" r="19050" b="24765"/>
                <wp:docPr id="14010781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74CE8CF6" w14:textId="77777777" w:rsidR="000551F7" w:rsidRDefault="000551F7" w:rsidP="000551F7"/>
                        </w:txbxContent>
                      </wps:txbx>
                      <wps:bodyPr rot="0" vert="horz" wrap="square" lIns="91440" tIns="45720" rIns="91440" bIns="45720" anchor="t" anchorCtr="0">
                        <a:spAutoFit/>
                      </wps:bodyPr>
                    </wps:wsp>
                  </a:graphicData>
                </a:graphic>
              </wp:inline>
            </w:drawing>
          </mc:Choice>
          <mc:Fallback>
            <w:pict>
              <v:shape w14:anchorId="09E96F8D" id="_x0000_s1031"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">
                <v:textbox style="mso-fit-shape-to-text:t">
                  <w:txbxContent>
                    <w:p w14:paraId="74CE8CF6" w14:textId="77777777" w:rsidR="000551F7" w:rsidRDefault="000551F7" w:rsidP="000551F7"/>
                  </w:txbxContent>
                </v:textbox>
                <w10:anchorlock/>
              </v:shape>
            </w:pict>
          </mc:Fallback>
        </mc:AlternateContent>
      </w:r>
    </w:p>
    <w:p w14:paraId="0F5D943C" w14:textId="2B035743" w:rsidR="006F693F" w:rsidRDefault="00BF20F2" w:rsidP="00A208B6">
      <w:pPr>
        <w:pStyle w:val="Bulletlist1"/>
      </w:pPr>
      <w:r w:rsidRPr="00BF20F2">
        <w:t xml:space="preserve">What changes have occurred? </w:t>
      </w:r>
    </w:p>
    <w:p w14:paraId="7AA740F4" w14:textId="5E50C987" w:rsidR="000551F7" w:rsidRPr="00BF20F2" w:rsidRDefault="000551F7" w:rsidP="000551F7">
      <w:pPr>
        <w:pStyle w:val="Bulletlist1"/>
        <w:numPr>
          <w:ilvl w:val="0"/>
          <w:numId w:val="0"/>
        </w:numPr>
        <w:ind w:left="851"/>
      </w:pPr>
      <w:r>
        <w:rPr>
          <w:noProof/>
        </w:rPr>
        <mc:AlternateContent>
          <mc:Choice Requires="wps">
            <w:drawing>
              <wp:inline distT="0" distB="0" distL="0" distR="0" wp14:anchorId="5C501649" wp14:editId="0773CAFC">
                <wp:extent cx="5905500" cy="2093595"/>
                <wp:effectExtent l="0" t="0" r="19050" b="24765"/>
                <wp:docPr id="20726790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7D73CB72" w14:textId="77777777" w:rsidR="000551F7" w:rsidRDefault="000551F7" w:rsidP="000551F7"/>
                        </w:txbxContent>
                      </wps:txbx>
                      <wps:bodyPr rot="0" vert="horz" wrap="square" lIns="91440" tIns="45720" rIns="91440" bIns="45720" anchor="t" anchorCtr="0">
                        <a:spAutoFit/>
                      </wps:bodyPr>
                    </wps:wsp>
                  </a:graphicData>
                </a:graphic>
              </wp:inline>
            </w:drawing>
          </mc:Choice>
          <mc:Fallback>
            <w:pict>
              <v:shape w14:anchorId="5C501649" id="_x0000_s1032"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">
                <v:textbox style="mso-fit-shape-to-text:t">
                  <w:txbxContent>
                    <w:p w14:paraId="7D73CB72" w14:textId="77777777" w:rsidR="000551F7" w:rsidRDefault="000551F7" w:rsidP="000551F7"/>
                  </w:txbxContent>
                </v:textbox>
                <w10:anchorlock/>
              </v:shape>
            </w:pict>
          </mc:Fallback>
        </mc:AlternateContent>
      </w:r>
    </w:p>
    <w:p w14:paraId="1642BE78" w14:textId="2AB56B1C" w:rsidR="006F693F" w:rsidRDefault="00BF20F2" w:rsidP="00A208B6">
      <w:pPr>
        <w:pStyle w:val="Bulletlist1"/>
      </w:pPr>
      <w:r w:rsidRPr="00BF20F2">
        <w:t xml:space="preserve">How many collision domains would be present if switch S3 is replaced with a network hub device? </w:t>
      </w:r>
    </w:p>
    <w:p w14:paraId="4282A5C6" w14:textId="1220C556" w:rsidR="000551F7" w:rsidRDefault="000551F7" w:rsidP="000551F7">
      <w:pPr>
        <w:pStyle w:val="Bulletlist1"/>
        <w:numPr>
          <w:ilvl w:val="0"/>
          <w:numId w:val="0"/>
        </w:numPr>
        <w:ind w:left="851"/>
      </w:pPr>
      <w:r>
        <w:rPr>
          <w:noProof/>
        </w:rPr>
        <mc:AlternateContent>
          <mc:Choice Requires="wps">
            <w:drawing>
              <wp:inline distT="0" distB="0" distL="0" distR="0" wp14:anchorId="0E3F1F1B" wp14:editId="2698FE64">
                <wp:extent cx="5905500" cy="2093595"/>
                <wp:effectExtent l="0" t="0" r="19050" b="24765"/>
                <wp:docPr id="1339876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291E7FFD" w14:textId="77777777" w:rsidR="000551F7" w:rsidRDefault="000551F7" w:rsidP="000551F7"/>
                        </w:txbxContent>
                      </wps:txbx>
                      <wps:bodyPr rot="0" vert="horz" wrap="square" lIns="91440" tIns="45720" rIns="91440" bIns="45720" anchor="t" anchorCtr="0">
                        <a:spAutoFit/>
                      </wps:bodyPr>
                    </wps:wsp>
                  </a:graphicData>
                </a:graphic>
              </wp:inline>
            </w:drawing>
          </mc:Choice>
          <mc:Fallback>
            <w:pict>
              <v:shape w14:anchorId="0E3F1F1B" id="_x0000_s1033"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">
                <v:textbox style="mso-fit-shape-to-text:t">
                  <w:txbxContent>
                    <w:p w14:paraId="291E7FFD" w14:textId="77777777" w:rsidR="000551F7" w:rsidRDefault="000551F7" w:rsidP="000551F7"/>
                  </w:txbxContent>
                </v:textbox>
                <w10:anchorlock/>
              </v:shape>
            </w:pict>
          </mc:Fallback>
        </mc:AlternateContent>
      </w:r>
    </w:p>
    <w:p w14:paraId="2D9E2AAC" w14:textId="11B7C783" w:rsidR="004260A1" w:rsidRPr="00BF20F2" w:rsidRDefault="004260A1" w:rsidP="006F73C7">
      <w:pPr>
        <w:pStyle w:val="Bulletlist1"/>
        <w:numPr>
          <w:ilvl w:val="0"/>
          <w:numId w:val="0"/>
        </w:numPr>
        <w:ind w:left="851" w:hanging="284"/>
      </w:pPr>
    </w:p>
    <w:p w14:paraId="52A71E8E" w14:textId="77777777" w:rsidR="00BF20F2" w:rsidRDefault="00BF20F2">
      <w:pPr>
        <w:spacing w:before="0" w:after="160" w:line="259" w:lineRule="auto"/>
        <w:rPr>
          <w:b/>
          <w:bCs/>
          <w:sz w:val="28"/>
          <w:szCs w:val="28"/>
        </w:rPr>
      </w:pPr>
      <w:r>
        <w:br w:type="page"/>
      </w:r>
    </w:p>
    <w:p w14:paraId="0DBD1C48" w14:textId="013B1527" w:rsidR="00BF20F2" w:rsidRPr="00BF20F2" w:rsidRDefault="00BF20F2" w:rsidP="00BF20F2">
      <w:pPr>
        <w:pStyle w:val="Heading3"/>
      </w:pPr>
      <w:r>
        <w:lastRenderedPageBreak/>
        <w:t>Task</w:t>
      </w:r>
      <w:r w:rsidRPr="00BF20F2">
        <w:t xml:space="preserve"> 3</w:t>
      </w:r>
    </w:p>
    <w:p w14:paraId="3A26203D" w14:textId="3D74BDCC" w:rsidR="00BF20F2" w:rsidRPr="00BF20F2" w:rsidRDefault="00BF20F2" w:rsidP="00BF20F2">
      <w:r>
        <w:t>T</w:t>
      </w:r>
      <w:r w:rsidRPr="00BF20F2">
        <w:t xml:space="preserve">he network topology has been expanded </w:t>
      </w:r>
      <w:r>
        <w:t xml:space="preserve">again with </w:t>
      </w:r>
      <w:r w:rsidRPr="00BF20F2">
        <w:t xml:space="preserve">the inclusion of </w:t>
      </w:r>
      <w:r>
        <w:t xml:space="preserve">more </w:t>
      </w:r>
      <w:r w:rsidRPr="00BF20F2">
        <w:t>new components</w:t>
      </w:r>
      <w:r>
        <w:t>:</w:t>
      </w:r>
      <w:r w:rsidRPr="00BF20F2">
        <w:t xml:space="preserve">   </w:t>
      </w:r>
    </w:p>
    <w:p w14:paraId="63AFA75D" w14:textId="77777777" w:rsidR="00BF20F2" w:rsidRPr="00BF20F2" w:rsidRDefault="00BF20F2" w:rsidP="00BF20F2">
      <w:r w:rsidRPr="00BF20F2">
        <w:rPr>
          <w:noProof/>
        </w:rPr>
        <w:drawing>
          <wp:inline distT="0" distB="0" distL="0" distR="0" wp14:anchorId="443F39FC" wp14:editId="125ECD7F">
            <wp:extent cx="5630061" cy="3505689"/>
            <wp:effectExtent l="0" t="0" r="8890" b="0"/>
            <wp:docPr id="1669266936" name="Picture 3" descr="A diagram of the network topology for Activity 3 Task 3. there are three networks, each with two computers connected to a central switch. Each network switch is connected to a router. Each router is connected to the other by a singl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66936" name="Picture 3" descr="A diagram of the network topology for Activity 3 Task 3. there are three networks, each with two computers connected to a central switch. Each network switch is connected to a router. Each router is connected to the other by a single link."/>
                    <pic:cNvPicPr/>
                  </pic:nvPicPr>
                  <pic:blipFill>
                    <a:blip r:embed="rId26">
                      <a:extLst>
                        <a:ext uri="{28A0092B-C50C-407E-A947-70E740481C1C}">
                          <a14:useLocalDpi xmlns:a14="http://schemas.microsoft.com/office/drawing/2010/main" val="0"/>
                        </a:ext>
                      </a:extLst>
                    </a:blip>
                    <a:stretch>
                      <a:fillRect/>
                    </a:stretch>
                  </pic:blipFill>
                  <pic:spPr>
                    <a:xfrm>
                      <a:off x="0" y="0"/>
                      <a:ext cx="5630061" cy="3505689"/>
                    </a:xfrm>
                    <a:prstGeom prst="rect">
                      <a:avLst/>
                    </a:prstGeom>
                  </pic:spPr>
                </pic:pic>
              </a:graphicData>
            </a:graphic>
          </wp:inline>
        </w:drawing>
      </w:r>
    </w:p>
    <w:p w14:paraId="524E7AF2" w14:textId="77777777" w:rsidR="00BF20F2" w:rsidRPr="00BF20F2" w:rsidRDefault="00BF20F2" w:rsidP="00BF20F2">
      <w:r w:rsidRPr="00BF20F2">
        <w:t>Answer the following questions:</w:t>
      </w:r>
    </w:p>
    <w:p w14:paraId="6E2A5F5C" w14:textId="251384E5" w:rsidR="006F693F" w:rsidRDefault="00BF20F2" w:rsidP="000551F7">
      <w:pPr>
        <w:pStyle w:val="Bulletlist1"/>
      </w:pPr>
      <w:r w:rsidRPr="00BF20F2">
        <w:t xml:space="preserve">How many collision domains are there? </w:t>
      </w:r>
    </w:p>
    <w:p w14:paraId="7911ED57" w14:textId="6B545B5D" w:rsidR="000551F7" w:rsidRPr="00BF20F2" w:rsidRDefault="000551F7" w:rsidP="000551F7">
      <w:pPr>
        <w:pStyle w:val="Bulletlist1"/>
        <w:numPr>
          <w:ilvl w:val="0"/>
          <w:numId w:val="0"/>
        </w:numPr>
        <w:ind w:left="851"/>
      </w:pPr>
      <w:r>
        <w:rPr>
          <w:noProof/>
        </w:rPr>
        <mc:AlternateContent>
          <mc:Choice Requires="wps">
            <w:drawing>
              <wp:inline distT="0" distB="0" distL="0" distR="0" wp14:anchorId="1E41E823" wp14:editId="6173492D">
                <wp:extent cx="5905500" cy="2093595"/>
                <wp:effectExtent l="0" t="0" r="19050" b="24765"/>
                <wp:docPr id="16313529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3FCB0A3B" w14:textId="77777777" w:rsidR="000551F7" w:rsidRDefault="000551F7" w:rsidP="000551F7"/>
                        </w:txbxContent>
                      </wps:txbx>
                      <wps:bodyPr rot="0" vert="horz" wrap="square" lIns="91440" tIns="45720" rIns="91440" bIns="45720" anchor="t" anchorCtr="0">
                        <a:spAutoFit/>
                      </wps:bodyPr>
                    </wps:wsp>
                  </a:graphicData>
                </a:graphic>
              </wp:inline>
            </w:drawing>
          </mc:Choice>
          <mc:Fallback>
            <w:pict>
              <v:shape w14:anchorId="1E41E823" id="_x0000_s1034"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">
                <v:textbox style="mso-fit-shape-to-text:t">
                  <w:txbxContent>
                    <w:p w14:paraId="3FCB0A3B" w14:textId="77777777" w:rsidR="000551F7" w:rsidRDefault="000551F7" w:rsidP="000551F7"/>
                  </w:txbxContent>
                </v:textbox>
                <w10:anchorlock/>
              </v:shape>
            </w:pict>
          </mc:Fallback>
        </mc:AlternateContent>
      </w:r>
    </w:p>
    <w:p w14:paraId="15E9AA34" w14:textId="6486C51C" w:rsidR="006F693F" w:rsidRDefault="00BF20F2" w:rsidP="000551F7">
      <w:pPr>
        <w:pStyle w:val="Bulletlist1"/>
      </w:pPr>
      <w:r w:rsidRPr="00BF20F2">
        <w:t xml:space="preserve">How many broadcast domains are there? </w:t>
      </w:r>
    </w:p>
    <w:p w14:paraId="61312349" w14:textId="2FCD0516" w:rsidR="000551F7" w:rsidRPr="00BF20F2" w:rsidRDefault="000551F7" w:rsidP="000551F7">
      <w:pPr>
        <w:pStyle w:val="Bulletlist1"/>
        <w:numPr>
          <w:ilvl w:val="0"/>
          <w:numId w:val="0"/>
        </w:numPr>
        <w:ind w:left="851"/>
      </w:pPr>
      <w:r>
        <w:rPr>
          <w:noProof/>
        </w:rPr>
        <mc:AlternateContent>
          <mc:Choice Requires="wps">
            <w:drawing>
              <wp:inline distT="0" distB="0" distL="0" distR="0" wp14:anchorId="6748D809" wp14:editId="7094B033">
                <wp:extent cx="5905500" cy="2093595"/>
                <wp:effectExtent l="0" t="0" r="19050" b="24765"/>
                <wp:docPr id="6576898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35238C60" w14:textId="77777777" w:rsidR="000551F7" w:rsidRDefault="000551F7" w:rsidP="000551F7"/>
                        </w:txbxContent>
                      </wps:txbx>
                      <wps:bodyPr rot="0" vert="horz" wrap="square" lIns="91440" tIns="45720" rIns="91440" bIns="45720" anchor="t" anchorCtr="0">
                        <a:spAutoFit/>
                      </wps:bodyPr>
                    </wps:wsp>
                  </a:graphicData>
                </a:graphic>
              </wp:inline>
            </w:drawing>
          </mc:Choice>
          <mc:Fallback>
            <w:pict>
              <v:shape w14:anchorId="6748D809" id="_x0000_s1035"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">
                <v:textbox style="mso-fit-shape-to-text:t">
                  <w:txbxContent>
                    <w:p w14:paraId="35238C60" w14:textId="77777777" w:rsidR="000551F7" w:rsidRDefault="000551F7" w:rsidP="000551F7"/>
                  </w:txbxContent>
                </v:textbox>
                <w10:anchorlock/>
              </v:shape>
            </w:pict>
          </mc:Fallback>
        </mc:AlternateContent>
      </w:r>
    </w:p>
    <w:p w14:paraId="4849A5B6" w14:textId="2D7203A5" w:rsidR="006F693F" w:rsidRDefault="00BF20F2" w:rsidP="000551F7">
      <w:pPr>
        <w:pStyle w:val="Bulletlist1"/>
      </w:pPr>
      <w:r w:rsidRPr="00BF20F2">
        <w:t xml:space="preserve">How many collision domains would be present if all switches are replaced with network hub devices? </w:t>
      </w:r>
    </w:p>
    <w:p w14:paraId="23616C33" w14:textId="43CB21B6" w:rsidR="000551F7" w:rsidRDefault="000551F7" w:rsidP="000551F7">
      <w:pPr>
        <w:pStyle w:val="Bulletlist1"/>
        <w:numPr>
          <w:ilvl w:val="0"/>
          <w:numId w:val="0"/>
        </w:numPr>
        <w:ind w:left="851"/>
      </w:pPr>
      <w:r>
        <w:rPr>
          <w:noProof/>
        </w:rPr>
        <mc:AlternateContent>
          <mc:Choice Requires="wps">
            <w:drawing>
              <wp:inline distT="0" distB="0" distL="0" distR="0" wp14:anchorId="62D90B6C" wp14:editId="3B9812F0">
                <wp:extent cx="5905500" cy="2093595"/>
                <wp:effectExtent l="0" t="0" r="19050" b="24765"/>
                <wp:docPr id="455755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6B80B5CB" w14:textId="77777777" w:rsidR="000551F7" w:rsidRDefault="000551F7" w:rsidP="000551F7"/>
                        </w:txbxContent>
                      </wps:txbx>
                      <wps:bodyPr rot="0" vert="horz" wrap="square" lIns="91440" tIns="45720" rIns="91440" bIns="45720" anchor="t" anchorCtr="0">
                        <a:spAutoFit/>
                      </wps:bodyPr>
                    </wps:wsp>
                  </a:graphicData>
                </a:graphic>
              </wp:inline>
            </w:drawing>
          </mc:Choice>
          <mc:Fallback>
            <w:pict>
              <v:shape w14:anchorId="62D90B6C" id="_x0000_s1036"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">
                <v:textbox style="mso-fit-shape-to-text:t">
                  <w:txbxContent>
                    <w:p w14:paraId="6B80B5CB" w14:textId="77777777" w:rsidR="000551F7" w:rsidRDefault="000551F7" w:rsidP="000551F7"/>
                  </w:txbxContent>
                </v:textbox>
                <w10:anchorlock/>
              </v:shape>
            </w:pict>
          </mc:Fallback>
        </mc:AlternateContent>
      </w:r>
    </w:p>
    <w:p w14:paraId="2226D13D" w14:textId="692669C5" w:rsidR="004260A1" w:rsidRPr="00BF20F2" w:rsidRDefault="004260A1" w:rsidP="006F73C7">
      <w:pPr>
        <w:pStyle w:val="Bulletlist1"/>
        <w:numPr>
          <w:ilvl w:val="0"/>
          <w:numId w:val="0"/>
        </w:numPr>
        <w:ind w:left="851" w:hanging="284"/>
      </w:pPr>
    </w:p>
    <w:p w14:paraId="5AE8F536" w14:textId="77777777" w:rsidR="00BF20F2" w:rsidRDefault="00BF20F2">
      <w:pPr>
        <w:spacing w:before="0" w:after="160" w:line="259" w:lineRule="auto"/>
        <w:rPr>
          <w:b/>
          <w:bCs/>
          <w:sz w:val="28"/>
          <w:szCs w:val="28"/>
        </w:rPr>
      </w:pPr>
      <w:r>
        <w:br w:type="page"/>
      </w:r>
    </w:p>
    <w:p w14:paraId="5C34FCF9" w14:textId="5BAEB711" w:rsidR="00BF20F2" w:rsidRPr="00BF20F2" w:rsidRDefault="00BF20F2" w:rsidP="00BF20F2">
      <w:pPr>
        <w:pStyle w:val="Heading3"/>
      </w:pPr>
      <w:r>
        <w:lastRenderedPageBreak/>
        <w:t>Task 4</w:t>
      </w:r>
      <w:r w:rsidR="668E6085">
        <w:t xml:space="preserve"> </w:t>
      </w:r>
      <w:r w:rsidR="002B5342">
        <w:t xml:space="preserve">— </w:t>
      </w:r>
      <w:r w:rsidR="668E6085" w:rsidRPr="002B5342">
        <w:rPr>
          <w:color w:val="auto"/>
        </w:rPr>
        <w:t>Challenge</w:t>
      </w:r>
    </w:p>
    <w:p w14:paraId="76363326" w14:textId="7E758FE6" w:rsidR="00BF20F2" w:rsidRPr="00BF20F2" w:rsidRDefault="00BF20F2" w:rsidP="00BF20F2">
      <w:r>
        <w:t>T</w:t>
      </w:r>
      <w:r w:rsidRPr="00BF20F2">
        <w:t xml:space="preserve">he network topology has been expanded </w:t>
      </w:r>
      <w:r>
        <w:t xml:space="preserve">again with </w:t>
      </w:r>
      <w:r w:rsidRPr="00BF20F2">
        <w:t xml:space="preserve">the inclusion of </w:t>
      </w:r>
      <w:r>
        <w:t xml:space="preserve">more </w:t>
      </w:r>
      <w:r w:rsidRPr="00BF20F2">
        <w:t>new components</w:t>
      </w:r>
      <w:r>
        <w:t>:</w:t>
      </w:r>
      <w:r w:rsidRPr="00BF20F2">
        <w:t xml:space="preserve">   </w:t>
      </w:r>
    </w:p>
    <w:p w14:paraId="15D4D7E1" w14:textId="61946B30" w:rsidR="00BF20F2" w:rsidRPr="00BF20F2" w:rsidRDefault="00BF20F2" w:rsidP="00BF20F2">
      <w:r w:rsidRPr="00BF20F2">
        <w:rPr>
          <w:noProof/>
        </w:rPr>
        <w:drawing>
          <wp:inline distT="0" distB="0" distL="0" distR="0" wp14:anchorId="491276CF" wp14:editId="4214536B">
            <wp:extent cx="5731510" cy="3493770"/>
            <wp:effectExtent l="0" t="0" r="2540" b="0"/>
            <wp:docPr id="802613522" name="Picture 4" descr="A diagram of the network topology for Activity 3 Task 4. It is the same as the Task 3 topology, but there is a fourth central router, which has a single link to each of the three existing rou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13522" name="Picture 4" descr="A diagram of the network topology for Activity 3 Task 4. It is the same as the Task 3 topology, but there is a fourth central router, which has a single link to each of the three existing routers."/>
                    <pic:cNvPicPr/>
                  </pic:nvPicPr>
                  <pic:blipFill>
                    <a:blip r:embed="rId27">
                      <a:extLst>
                        <a:ext uri="{28A0092B-C50C-407E-A947-70E740481C1C}">
                          <a14:useLocalDpi xmlns:a14="http://schemas.microsoft.com/office/drawing/2010/main" val="0"/>
                        </a:ext>
                      </a:extLst>
                    </a:blip>
                    <a:stretch>
                      <a:fillRect/>
                    </a:stretch>
                  </pic:blipFill>
                  <pic:spPr>
                    <a:xfrm>
                      <a:off x="0" y="0"/>
                      <a:ext cx="5731510" cy="3493770"/>
                    </a:xfrm>
                    <a:prstGeom prst="rect">
                      <a:avLst/>
                    </a:prstGeom>
                  </pic:spPr>
                </pic:pic>
              </a:graphicData>
            </a:graphic>
          </wp:inline>
        </w:drawing>
      </w:r>
    </w:p>
    <w:p w14:paraId="216A865E" w14:textId="77777777" w:rsidR="00BF20F2" w:rsidRPr="00BF20F2" w:rsidRDefault="00BF20F2" w:rsidP="00BF20F2">
      <w:r w:rsidRPr="00BF20F2">
        <w:t>Answer the following questions:</w:t>
      </w:r>
    </w:p>
    <w:p w14:paraId="05F2DE07" w14:textId="5A336720" w:rsidR="006F693F" w:rsidRDefault="00BF20F2" w:rsidP="000551F7">
      <w:pPr>
        <w:pStyle w:val="Bulletlist1"/>
      </w:pPr>
      <w:r w:rsidRPr="00BF20F2">
        <w:t xml:space="preserve">How many collision domains are there? </w:t>
      </w:r>
    </w:p>
    <w:p w14:paraId="2D4438B7" w14:textId="201B2E97" w:rsidR="000551F7" w:rsidRPr="00BF20F2" w:rsidRDefault="000551F7" w:rsidP="000551F7">
      <w:pPr>
        <w:pStyle w:val="Bulletlist1"/>
        <w:numPr>
          <w:ilvl w:val="0"/>
          <w:numId w:val="0"/>
        </w:numPr>
        <w:ind w:left="851"/>
      </w:pPr>
      <w:r>
        <w:rPr>
          <w:noProof/>
        </w:rPr>
        <mc:AlternateContent>
          <mc:Choice Requires="wps">
            <w:drawing>
              <wp:inline distT="0" distB="0" distL="0" distR="0" wp14:anchorId="4DD715D5" wp14:editId="4F6D6CB3">
                <wp:extent cx="5905500" cy="2093595"/>
                <wp:effectExtent l="0" t="0" r="19050" b="24765"/>
                <wp:docPr id="13449951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2D408AD7" w14:textId="77777777" w:rsidR="000551F7" w:rsidRDefault="000551F7" w:rsidP="000551F7"/>
                        </w:txbxContent>
                      </wps:txbx>
                      <wps:bodyPr rot="0" vert="horz" wrap="square" lIns="91440" tIns="45720" rIns="91440" bIns="45720" anchor="t" anchorCtr="0">
                        <a:spAutoFit/>
                      </wps:bodyPr>
                    </wps:wsp>
                  </a:graphicData>
                </a:graphic>
              </wp:inline>
            </w:drawing>
          </mc:Choice>
          <mc:Fallback>
            <w:pict>
              <v:shape w14:anchorId="4DD715D5" id="_x0000_s1037"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">
                <v:textbox style="mso-fit-shape-to-text:t">
                  <w:txbxContent>
                    <w:p w14:paraId="2D408AD7" w14:textId="77777777" w:rsidR="000551F7" w:rsidRDefault="000551F7" w:rsidP="000551F7"/>
                  </w:txbxContent>
                </v:textbox>
                <w10:anchorlock/>
              </v:shape>
            </w:pict>
          </mc:Fallback>
        </mc:AlternateContent>
      </w:r>
    </w:p>
    <w:p w14:paraId="66642EB4" w14:textId="1ABCEAFE" w:rsidR="006F693F" w:rsidRDefault="00BF20F2" w:rsidP="000551F7">
      <w:pPr>
        <w:pStyle w:val="Bulletlist1"/>
      </w:pPr>
      <w:r w:rsidRPr="00BF20F2">
        <w:t xml:space="preserve">How many broadcast domains are there? </w:t>
      </w:r>
    </w:p>
    <w:p w14:paraId="1473D379" w14:textId="0B04D934" w:rsidR="000551F7" w:rsidRPr="00BF20F2" w:rsidRDefault="000551F7" w:rsidP="000551F7">
      <w:pPr>
        <w:pStyle w:val="Bulletlist1"/>
        <w:numPr>
          <w:ilvl w:val="0"/>
          <w:numId w:val="0"/>
        </w:numPr>
        <w:ind w:left="851"/>
      </w:pPr>
      <w:r>
        <w:rPr>
          <w:noProof/>
        </w:rPr>
        <mc:AlternateContent>
          <mc:Choice Requires="wps">
            <w:drawing>
              <wp:inline distT="0" distB="0" distL="0" distR="0" wp14:anchorId="540D4A39" wp14:editId="1CE55E9A">
                <wp:extent cx="5905500" cy="2093595"/>
                <wp:effectExtent l="0" t="0" r="19050" b="24765"/>
                <wp:docPr id="211589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3A8492E9" w14:textId="77777777" w:rsidR="000551F7" w:rsidRDefault="000551F7" w:rsidP="000551F7"/>
                        </w:txbxContent>
                      </wps:txbx>
                      <wps:bodyPr rot="0" vert="horz" wrap="square" lIns="91440" tIns="45720" rIns="91440" bIns="45720" anchor="t" anchorCtr="0">
                        <a:spAutoFit/>
                      </wps:bodyPr>
                    </wps:wsp>
                  </a:graphicData>
                </a:graphic>
              </wp:inline>
            </w:drawing>
          </mc:Choice>
          <mc:Fallback>
            <w:pict>
              <v:shape w14:anchorId="540D4A39" id="_x0000_s1038"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">
                <v:textbox style="mso-fit-shape-to-text:t">
                  <w:txbxContent>
                    <w:p w14:paraId="3A8492E9" w14:textId="77777777" w:rsidR="000551F7" w:rsidRDefault="000551F7" w:rsidP="000551F7"/>
                  </w:txbxContent>
                </v:textbox>
                <w10:anchorlock/>
              </v:shape>
            </w:pict>
          </mc:Fallback>
        </mc:AlternateContent>
      </w:r>
    </w:p>
    <w:p w14:paraId="26D959C2" w14:textId="5F21B123" w:rsidR="006F693F" w:rsidRDefault="00BF20F2" w:rsidP="000551F7">
      <w:pPr>
        <w:pStyle w:val="Bulletlist1"/>
      </w:pPr>
      <w:r w:rsidRPr="00BF20F2">
        <w:t xml:space="preserve">How many collision domains would be present if all switches are replaced with network hub devices? </w:t>
      </w:r>
    </w:p>
    <w:p w14:paraId="434E48C3" w14:textId="14AE4BE5" w:rsidR="000551F7" w:rsidRDefault="000551F7" w:rsidP="000551F7">
      <w:pPr>
        <w:pStyle w:val="Bulletlist1"/>
        <w:numPr>
          <w:ilvl w:val="0"/>
          <w:numId w:val="0"/>
        </w:numPr>
        <w:ind w:left="851"/>
      </w:pPr>
      <w:r>
        <w:rPr>
          <w:noProof/>
        </w:rPr>
        <mc:AlternateContent>
          <mc:Choice Requires="wps">
            <w:drawing>
              <wp:inline distT="0" distB="0" distL="0" distR="0" wp14:anchorId="7DA23E32" wp14:editId="5438F23C">
                <wp:extent cx="5905500" cy="2093595"/>
                <wp:effectExtent l="0" t="0" r="19050" b="24765"/>
                <wp:docPr id="18871842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2D4A410D" w14:textId="77777777" w:rsidR="000551F7" w:rsidRDefault="000551F7" w:rsidP="000551F7"/>
                        </w:txbxContent>
                      </wps:txbx>
                      <wps:bodyPr rot="0" vert="horz" wrap="square" lIns="91440" tIns="45720" rIns="91440" bIns="45720" anchor="t" anchorCtr="0">
                        <a:spAutoFit/>
                      </wps:bodyPr>
                    </wps:wsp>
                  </a:graphicData>
                </a:graphic>
              </wp:inline>
            </w:drawing>
          </mc:Choice>
          <mc:Fallback>
            <w:pict>
              <v:shape w14:anchorId="7DA23E32" id="_x0000_s1039"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">
                <v:textbox style="mso-fit-shape-to-text:t">
                  <w:txbxContent>
                    <w:p w14:paraId="2D4A410D" w14:textId="77777777" w:rsidR="000551F7" w:rsidRDefault="000551F7" w:rsidP="000551F7"/>
                  </w:txbxContent>
                </v:textbox>
                <w10:anchorlock/>
              </v:shape>
            </w:pict>
          </mc:Fallback>
        </mc:AlternateContent>
      </w:r>
    </w:p>
    <w:p w14:paraId="21D3C6FD" w14:textId="77777777" w:rsidR="00A208B6" w:rsidRDefault="00A208B6" w:rsidP="006F693F">
      <w:pPr>
        <w:pStyle w:val="Bulletlist1"/>
        <w:numPr>
          <w:ilvl w:val="0"/>
          <w:numId w:val="0"/>
        </w:numPr>
      </w:pPr>
    </w:p>
    <w:p w14:paraId="2591207D" w14:textId="77777777" w:rsidR="00A208B6" w:rsidRDefault="00A208B6" w:rsidP="006F693F">
      <w:pPr>
        <w:pStyle w:val="Bulletlist1"/>
        <w:numPr>
          <w:ilvl w:val="0"/>
          <w:numId w:val="0"/>
        </w:numPr>
      </w:pPr>
    </w:p>
    <w:p w14:paraId="22DFCC44" w14:textId="77777777" w:rsidR="00A208B6" w:rsidRPr="00BF20F2" w:rsidRDefault="00A208B6" w:rsidP="006F693F">
      <w:pPr>
        <w:pStyle w:val="Bulletlist1"/>
        <w:numPr>
          <w:ilvl w:val="0"/>
          <w:numId w:val="0"/>
        </w:numPr>
      </w:pPr>
    </w:p>
    <w:p w14:paraId="6695DC88" w14:textId="77777777" w:rsidR="00BF20F2" w:rsidRPr="00BF20F2" w:rsidRDefault="00BF20F2" w:rsidP="00940F8A">
      <w:pPr>
        <w:pStyle w:val="Heading2"/>
      </w:pPr>
      <w:bookmarkStart w:id="17" w:name="_Toc215661033"/>
      <w:r w:rsidRPr="00BF20F2">
        <w:lastRenderedPageBreak/>
        <w:t>Reflection</w:t>
      </w:r>
      <w:bookmarkEnd w:id="17"/>
    </w:p>
    <w:p w14:paraId="1D77526F" w14:textId="77777777" w:rsidR="00F440A6" w:rsidRDefault="00BF20F2" w:rsidP="00F440A6">
      <w:r w:rsidRPr="00BF20F2">
        <w:t>What information is needed when determining the number of collision and broadcast domain required when creating networks?</w:t>
      </w:r>
    </w:p>
    <w:p w14:paraId="4C5C6228" w14:textId="244C481D" w:rsidR="00723EC4" w:rsidRDefault="00F440A6" w:rsidP="00F440A6">
      <w:r>
        <w:rPr>
          <w:noProof/>
        </w:rPr>
        <mc:AlternateContent>
          <mc:Choice Requires="wps">
            <w:drawing>
              <wp:inline distT="0" distB="0" distL="0" distR="0" wp14:anchorId="6D8A17A8" wp14:editId="7FCB1E1A">
                <wp:extent cx="6479540" cy="1427147"/>
                <wp:effectExtent l="0" t="0" r="16510" b="18415"/>
                <wp:docPr id="505104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1427147"/>
                        </a:xfrm>
                        <a:prstGeom prst="rect">
                          <a:avLst/>
                        </a:prstGeom>
                        <a:solidFill>
                          <a:srgbClr val="FFFFFF"/>
                        </a:solidFill>
                        <a:ln w="9525">
                          <a:solidFill>
                            <a:srgbClr val="000000"/>
                          </a:solidFill>
                          <a:miter lim="800000"/>
                          <a:headEnd/>
                          <a:tailEnd/>
                        </a:ln>
                      </wps:spPr>
                      <wps:txbx>
                        <w:txbxContent>
                          <w:p w14:paraId="3B4CE70D" w14:textId="77777777" w:rsidR="00F440A6" w:rsidRDefault="00F440A6" w:rsidP="00F440A6"/>
                          <w:p w14:paraId="0C8AA1A4" w14:textId="77777777" w:rsidR="00284C38" w:rsidRDefault="00284C38" w:rsidP="00F440A6"/>
                          <w:p w14:paraId="79FFF6C9" w14:textId="77777777" w:rsidR="002650BF" w:rsidRDefault="002650BF" w:rsidP="00F440A6"/>
                          <w:p w14:paraId="10489E77" w14:textId="77777777" w:rsidR="00F440A6" w:rsidRDefault="00F440A6" w:rsidP="00F440A6"/>
                          <w:p w14:paraId="4CF3EC4F" w14:textId="77777777" w:rsidR="00F440A6" w:rsidRDefault="00F440A6" w:rsidP="00F440A6"/>
                          <w:p w14:paraId="44BD6B90" w14:textId="77777777" w:rsidR="00F440A6" w:rsidRDefault="00F440A6" w:rsidP="00F440A6"/>
                        </w:txbxContent>
                      </wps:txbx>
                      <wps:bodyPr rot="0" vert="horz" wrap="square" lIns="91440" tIns="45720" rIns="91440" bIns="45720" anchor="t" anchorCtr="0">
                        <a:spAutoFit/>
                      </wps:bodyPr>
                    </wps:wsp>
                  </a:graphicData>
                </a:graphic>
              </wp:inline>
            </w:drawing>
          </mc:Choice>
          <mc:Fallback>
            <w:pict>
              <v:shape w14:anchorId="6D8A17A8" id="_x0000_s1040" type="#_x0000_t202" style="width:510.2pt;height:11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">
                <v:textbox style="mso-fit-shape-to-text:t">
                  <w:txbxContent>
                    <w:p w14:paraId="3B4CE70D" w14:textId="77777777" w:rsidR="00F440A6" w:rsidRDefault="00F440A6" w:rsidP="00F440A6"/>
                    <w:p w14:paraId="0C8AA1A4" w14:textId="77777777" w:rsidR="00284C38" w:rsidRDefault="00284C38" w:rsidP="00F440A6"/>
                    <w:p w14:paraId="79FFF6C9" w14:textId="77777777" w:rsidR="002650BF" w:rsidRDefault="002650BF" w:rsidP="00F440A6"/>
                    <w:p w14:paraId="10489E77" w14:textId="77777777" w:rsidR="00F440A6" w:rsidRDefault="00F440A6" w:rsidP="00F440A6"/>
                    <w:p w14:paraId="4CF3EC4F" w14:textId="77777777" w:rsidR="00F440A6" w:rsidRDefault="00F440A6" w:rsidP="00F440A6"/>
                    <w:p w14:paraId="44BD6B90" w14:textId="77777777" w:rsidR="00F440A6" w:rsidRDefault="00F440A6" w:rsidP="00F440A6"/>
                  </w:txbxContent>
                </v:textbox>
                <w10:anchorlock/>
              </v:shape>
            </w:pict>
          </mc:Fallback>
        </mc:AlternateContent>
      </w:r>
      <w:r w:rsidR="00723EC4">
        <w:br w:type="page"/>
      </w:r>
    </w:p>
    <w:p w14:paraId="3812FBFC" w14:textId="2553DB0D" w:rsidR="00BF20F2" w:rsidRDefault="00723EC4" w:rsidP="00940F8A">
      <w:pPr>
        <w:pStyle w:val="Heading1"/>
      </w:pPr>
      <w:bookmarkStart w:id="18" w:name="_Toc215661034"/>
      <w:r w:rsidRPr="00723EC4">
        <w:lastRenderedPageBreak/>
        <w:t>Activity</w:t>
      </w:r>
      <w:r w:rsidR="00885A79">
        <w:t xml:space="preserve"> 6</w:t>
      </w:r>
      <w:r w:rsidRPr="00723EC4">
        <w:t xml:space="preserve">: VLAN </w:t>
      </w:r>
      <w:r w:rsidR="00940F8A" w:rsidRPr="00723EC4">
        <w:t xml:space="preserve">trunking protocol </w:t>
      </w:r>
      <w:r>
        <w:t xml:space="preserve">(VTP) </w:t>
      </w:r>
      <w:r w:rsidR="00940F8A">
        <w:t>c</w:t>
      </w:r>
      <w:r w:rsidRPr="00723EC4">
        <w:t>onfiguration</w:t>
      </w:r>
      <w:bookmarkEnd w:id="18"/>
    </w:p>
    <w:p w14:paraId="73CBCF97" w14:textId="23607FE4" w:rsidR="00723EC4" w:rsidRPr="00723EC4" w:rsidRDefault="00723EC4" w:rsidP="00723EC4">
      <w:r w:rsidRPr="00723EC4">
        <w:t xml:space="preserve">Your trainer will share the PKT file required for this lab via Webex </w:t>
      </w:r>
      <w:r w:rsidR="002B5342">
        <w:t>—</w:t>
      </w:r>
      <w:r w:rsidRPr="00723EC4">
        <w:t xml:space="preserve"> download the file and open it in Packet Tracer.</w:t>
      </w:r>
    </w:p>
    <w:p w14:paraId="732B1855" w14:textId="77777777" w:rsidR="00723EC4" w:rsidRPr="0051660D" w:rsidRDefault="00723EC4" w:rsidP="00D81B80">
      <w:pPr>
        <w:pStyle w:val="Heading2"/>
      </w:pPr>
      <w:bookmarkStart w:id="19" w:name="_Toc215661035"/>
      <w:r w:rsidRPr="00723EC4">
        <w:t>Background</w:t>
      </w:r>
      <w:bookmarkEnd w:id="19"/>
    </w:p>
    <w:p w14:paraId="0BF96B11" w14:textId="5E27B0AA" w:rsidR="00723EC4" w:rsidRPr="00723EC4" w:rsidRDefault="00723EC4" w:rsidP="00723EC4">
      <w:r w:rsidRPr="00723EC4">
        <w:t xml:space="preserve">In this lab, you will configure VLAN </w:t>
      </w:r>
      <w:r w:rsidR="00D81B80" w:rsidRPr="00723EC4">
        <w:t xml:space="preserve">trunking protocol </w:t>
      </w:r>
      <w:r w:rsidRPr="00723EC4">
        <w:t xml:space="preserve">(VTP) to create the required VLANs on </w:t>
      </w:r>
      <w:r w:rsidR="00D81B80">
        <w:t>s</w:t>
      </w:r>
      <w:r w:rsidRPr="00723EC4">
        <w:t xml:space="preserve">witch 1 by enabling it as a VTP </w:t>
      </w:r>
      <w:r w:rsidR="00D81B80">
        <w:t>s</w:t>
      </w:r>
      <w:r w:rsidRPr="00723EC4">
        <w:t xml:space="preserve">erver. </w:t>
      </w:r>
    </w:p>
    <w:p w14:paraId="7A8D1535" w14:textId="77777777" w:rsidR="00723EC4" w:rsidRDefault="00723EC4" w:rsidP="00723EC4">
      <w:r>
        <w:t xml:space="preserve">The manual configuration of VLANs can be time consuming and prone to human errors. Configuring VTP allows the replication of VLAN information between switches. </w:t>
      </w:r>
    </w:p>
    <w:p w14:paraId="31CCFFEE" w14:textId="20CC0BA0" w:rsidR="2828DA04" w:rsidRPr="008E7AA2" w:rsidRDefault="00BE5B88" w:rsidP="0429E0BC">
      <w:pPr>
        <w:rPr>
          <w:color w:val="auto"/>
        </w:rPr>
      </w:pPr>
      <w:r w:rsidRPr="00AA54A4">
        <w:rPr>
          <w:b/>
          <w:bCs/>
          <w:color w:val="auto"/>
        </w:rPr>
        <w:t>Note:</w:t>
      </w:r>
      <w:r w:rsidRPr="008E7AA2">
        <w:rPr>
          <w:color w:val="auto"/>
        </w:rPr>
        <w:t xml:space="preserve"> </w:t>
      </w:r>
      <w:r w:rsidR="2828DA04" w:rsidRPr="008E7AA2">
        <w:rPr>
          <w:color w:val="auto"/>
        </w:rPr>
        <w:t>There is a minor configuration missing from the instructions that you will need to troubleshoot and resolve</w:t>
      </w:r>
      <w:r w:rsidRPr="008E7AA2">
        <w:rPr>
          <w:color w:val="auto"/>
        </w:rPr>
        <w:t>.</w:t>
      </w:r>
      <w:r w:rsidR="2828DA04" w:rsidRPr="008E7AA2">
        <w:rPr>
          <w:color w:val="auto"/>
        </w:rPr>
        <w:t xml:space="preserve"> Ask you</w:t>
      </w:r>
      <w:r w:rsidRPr="008E7AA2">
        <w:rPr>
          <w:color w:val="auto"/>
        </w:rPr>
        <w:t>r</w:t>
      </w:r>
      <w:r w:rsidR="2828DA04" w:rsidRPr="008E7AA2">
        <w:rPr>
          <w:color w:val="auto"/>
        </w:rPr>
        <w:t xml:space="preserve"> Trainer </w:t>
      </w:r>
      <w:r w:rsidR="00222540" w:rsidRPr="008E7AA2">
        <w:rPr>
          <w:color w:val="auto"/>
        </w:rPr>
        <w:t xml:space="preserve">for help </w:t>
      </w:r>
      <w:r w:rsidR="2828DA04" w:rsidRPr="008E7AA2">
        <w:rPr>
          <w:color w:val="auto"/>
        </w:rPr>
        <w:t>if you struggle</w:t>
      </w:r>
      <w:r w:rsidR="008E7AA2" w:rsidRPr="008E7AA2">
        <w:rPr>
          <w:color w:val="auto"/>
        </w:rPr>
        <w:t>.</w:t>
      </w:r>
      <w:r w:rsidR="2828DA04" w:rsidRPr="008E7AA2">
        <w:rPr>
          <w:color w:val="auto"/>
        </w:rPr>
        <w:t xml:space="preserve"> </w:t>
      </w:r>
    </w:p>
    <w:p w14:paraId="70BD36B6" w14:textId="45FB3E9D" w:rsidR="00723EC4" w:rsidRPr="00723EC4" w:rsidRDefault="00723EC4" w:rsidP="00723EC4">
      <w:r>
        <w:t>Here is the network topology you will work with:</w:t>
      </w:r>
    </w:p>
    <w:p w14:paraId="11738EA3" w14:textId="77777777" w:rsidR="00723EC4" w:rsidRPr="00723EC4" w:rsidRDefault="00723EC4" w:rsidP="00723EC4">
      <w:pPr>
        <w:rPr>
          <w:b/>
          <w:bCs/>
        </w:rPr>
      </w:pPr>
      <w:r w:rsidRPr="00723EC4">
        <w:rPr>
          <w:b/>
          <w:bCs/>
          <w:noProof/>
        </w:rPr>
        <w:drawing>
          <wp:inline distT="0" distB="0" distL="0" distR="0" wp14:anchorId="6CBBFE43" wp14:editId="2D570692">
            <wp:extent cx="3991610" cy="3829685"/>
            <wp:effectExtent l="0" t="0" r="8890" b="0"/>
            <wp:docPr id="1160438298" name="Picture 1" descr="A diagram of the network topology for Activity 6. You can view details of the full network topology in Packet T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38298" name="Picture 1" descr="A diagram of the network topology for Activity 6. You can view details of the full network topology in Packet Trace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91610" cy="3829685"/>
                    </a:xfrm>
                    <a:prstGeom prst="rect">
                      <a:avLst/>
                    </a:prstGeom>
                    <a:noFill/>
                  </pic:spPr>
                </pic:pic>
              </a:graphicData>
            </a:graphic>
          </wp:inline>
        </w:drawing>
      </w:r>
    </w:p>
    <w:p w14:paraId="35F90E09" w14:textId="77777777" w:rsidR="00D81B80" w:rsidRDefault="00D81B80">
      <w:pPr>
        <w:spacing w:before="0" w:after="160" w:line="259" w:lineRule="auto"/>
        <w:rPr>
          <w:rFonts w:eastAsiaTheme="majorEastAsia" w:cstheme="majorBidi"/>
          <w:b/>
          <w:bCs/>
          <w:sz w:val="32"/>
          <w:szCs w:val="32"/>
        </w:rPr>
      </w:pPr>
      <w:r>
        <w:br w:type="page"/>
      </w:r>
    </w:p>
    <w:p w14:paraId="110C05CA" w14:textId="33B15AE7" w:rsidR="00723EC4" w:rsidRDefault="00723EC4" w:rsidP="00D81B80">
      <w:pPr>
        <w:pStyle w:val="Heading2"/>
      </w:pPr>
      <w:bookmarkStart w:id="20" w:name="_Toc215661036"/>
      <w:r>
        <w:lastRenderedPageBreak/>
        <w:t>Instructions</w:t>
      </w:r>
      <w:bookmarkEnd w:id="20"/>
    </w:p>
    <w:p w14:paraId="1933CAC6" w14:textId="529DF6A5" w:rsidR="00723EC4" w:rsidRPr="00723EC4" w:rsidRDefault="00723EC4" w:rsidP="00723EC4">
      <w:r w:rsidRPr="00723EC4">
        <w:t>Configure the devices as follows:</w:t>
      </w:r>
    </w:p>
    <w:p w14:paraId="72F6D34F" w14:textId="3254F779" w:rsidR="00723EC4" w:rsidRPr="00723EC4" w:rsidRDefault="00723EC4" w:rsidP="00D81B80">
      <w:pPr>
        <w:pStyle w:val="Bulletlist1"/>
      </w:pPr>
      <w:r w:rsidRPr="00723EC4">
        <w:t xml:space="preserve">SW1: Server </w:t>
      </w:r>
      <w:r w:rsidR="00D81B80">
        <w:t>mo</w:t>
      </w:r>
      <w:r w:rsidRPr="00723EC4">
        <w:t>de</w:t>
      </w:r>
    </w:p>
    <w:p w14:paraId="0215858C" w14:textId="17213D63" w:rsidR="00723EC4" w:rsidRPr="00723EC4" w:rsidRDefault="00723EC4" w:rsidP="00D81B80">
      <w:pPr>
        <w:pStyle w:val="Bulletlist1"/>
      </w:pPr>
      <w:r w:rsidRPr="00723EC4">
        <w:t xml:space="preserve">SW2: Client </w:t>
      </w:r>
      <w:r w:rsidR="00D81B80">
        <w:t>m</w:t>
      </w:r>
      <w:r w:rsidRPr="00723EC4">
        <w:t>ode</w:t>
      </w:r>
    </w:p>
    <w:p w14:paraId="0EB10B7A" w14:textId="2D67D0D6" w:rsidR="00723EC4" w:rsidRPr="00723EC4" w:rsidRDefault="00723EC4" w:rsidP="00D81B80">
      <w:pPr>
        <w:pStyle w:val="Bulletlist1"/>
      </w:pPr>
      <w:r w:rsidRPr="00723EC4">
        <w:t xml:space="preserve">SW3: Client </w:t>
      </w:r>
      <w:r w:rsidR="00D81B80">
        <w:t>mo</w:t>
      </w:r>
      <w:r w:rsidRPr="00723EC4">
        <w:t>de</w:t>
      </w:r>
    </w:p>
    <w:p w14:paraId="391202F7" w14:textId="10284E9E" w:rsidR="00723EC4" w:rsidRPr="00723EC4" w:rsidRDefault="00723EC4" w:rsidP="00D81B80">
      <w:pPr>
        <w:pStyle w:val="Bulletlist1"/>
      </w:pPr>
      <w:r w:rsidRPr="00723EC4">
        <w:t xml:space="preserve">VTP </w:t>
      </w:r>
      <w:r w:rsidR="00D81B80">
        <w:t>d</w:t>
      </w:r>
      <w:r w:rsidRPr="00723EC4">
        <w:t>omain: QAA</w:t>
      </w:r>
    </w:p>
    <w:p w14:paraId="03089EB1" w14:textId="1F3262C5" w:rsidR="00723EC4" w:rsidRPr="00723EC4" w:rsidRDefault="00723EC4" w:rsidP="00D81B80">
      <w:pPr>
        <w:pStyle w:val="Bulletlist1"/>
      </w:pPr>
      <w:r w:rsidRPr="00723EC4">
        <w:t xml:space="preserve">VTP </w:t>
      </w:r>
      <w:r w:rsidR="00D81B80">
        <w:t>p</w:t>
      </w:r>
      <w:r w:rsidRPr="00723EC4">
        <w:t>assword: cisco1</w:t>
      </w:r>
    </w:p>
    <w:p w14:paraId="7CBCA16C" w14:textId="02AC6C5C" w:rsidR="00723EC4" w:rsidRPr="00723EC4" w:rsidRDefault="00723EC4" w:rsidP="00723EC4">
      <w:r w:rsidRPr="00723EC4">
        <w:t xml:space="preserve"> Additional </w:t>
      </w:r>
      <w:r w:rsidR="00D81B80">
        <w:t>i</w:t>
      </w:r>
      <w:r w:rsidRPr="00723EC4">
        <w:t>nformation:</w:t>
      </w:r>
    </w:p>
    <w:p w14:paraId="6B89A41F" w14:textId="5A33AE29" w:rsidR="00723EC4" w:rsidRPr="00723EC4" w:rsidRDefault="00723EC4" w:rsidP="00D81B80">
      <w:pPr>
        <w:pStyle w:val="Bulletlist1"/>
      </w:pPr>
      <w:r w:rsidRPr="00723EC4">
        <w:rPr>
          <w:b/>
          <w:bCs/>
        </w:rPr>
        <w:t xml:space="preserve">Server </w:t>
      </w:r>
      <w:r w:rsidR="00D81B80">
        <w:rPr>
          <w:b/>
          <w:bCs/>
        </w:rPr>
        <w:t>m</w:t>
      </w:r>
      <w:r w:rsidRPr="00723EC4">
        <w:rPr>
          <w:b/>
          <w:bCs/>
        </w:rPr>
        <w:t>ode:</w:t>
      </w:r>
      <w:r w:rsidRPr="00723EC4">
        <w:t xml:space="preserve"> Can create, modify, and delete VLANs. Sends updates to other switches.</w:t>
      </w:r>
    </w:p>
    <w:p w14:paraId="1A6A1BCC" w14:textId="10B2AC1E" w:rsidR="00723EC4" w:rsidRPr="00723EC4" w:rsidRDefault="00723EC4" w:rsidP="00D81B80">
      <w:pPr>
        <w:pStyle w:val="Bulletlist1"/>
      </w:pPr>
      <w:r w:rsidRPr="00723EC4">
        <w:rPr>
          <w:b/>
          <w:bCs/>
        </w:rPr>
        <w:t xml:space="preserve">Client </w:t>
      </w:r>
      <w:r w:rsidR="00D81B80">
        <w:rPr>
          <w:b/>
          <w:bCs/>
        </w:rPr>
        <w:t>m</w:t>
      </w:r>
      <w:r w:rsidRPr="00723EC4">
        <w:rPr>
          <w:b/>
          <w:bCs/>
        </w:rPr>
        <w:t>ode:</w:t>
      </w:r>
      <w:r w:rsidRPr="00723EC4">
        <w:t xml:space="preserve"> Receives VLAN updates but cannot modify VLANs.</w:t>
      </w:r>
    </w:p>
    <w:p w14:paraId="73B90F30" w14:textId="5617158A" w:rsidR="00723EC4" w:rsidRPr="00723EC4" w:rsidRDefault="00723EC4" w:rsidP="00D81B80">
      <w:pPr>
        <w:pStyle w:val="Bulletlist1"/>
      </w:pPr>
      <w:r w:rsidRPr="00723EC4">
        <w:rPr>
          <w:b/>
          <w:bCs/>
        </w:rPr>
        <w:t xml:space="preserve">Transparent </w:t>
      </w:r>
      <w:r w:rsidR="00D81B80">
        <w:rPr>
          <w:b/>
          <w:bCs/>
        </w:rPr>
        <w:t>m</w:t>
      </w:r>
      <w:r w:rsidRPr="00723EC4">
        <w:rPr>
          <w:b/>
          <w:bCs/>
        </w:rPr>
        <w:t>ode:</w:t>
      </w:r>
      <w:r w:rsidRPr="00723EC4">
        <w:t xml:space="preserve"> Does not participate in VTP but forwards VTP messages.</w:t>
      </w:r>
    </w:p>
    <w:p w14:paraId="1D88997A" w14:textId="3EBA023E" w:rsidR="00723EC4" w:rsidRPr="00723EC4" w:rsidRDefault="00723EC4" w:rsidP="00D81B80">
      <w:pPr>
        <w:pStyle w:val="Bulletlist1"/>
      </w:pPr>
      <w:r w:rsidRPr="00723EC4">
        <w:rPr>
          <w:b/>
          <w:bCs/>
        </w:rPr>
        <w:t xml:space="preserve">VTP </w:t>
      </w:r>
      <w:r w:rsidR="00D81B80">
        <w:rPr>
          <w:b/>
          <w:bCs/>
        </w:rPr>
        <w:t>d</w:t>
      </w:r>
      <w:r w:rsidRPr="00723EC4">
        <w:rPr>
          <w:b/>
          <w:bCs/>
        </w:rPr>
        <w:t>omain:</w:t>
      </w:r>
      <w:r w:rsidRPr="00723EC4">
        <w:t xml:space="preserve"> A name that must match across all participating switches.</w:t>
      </w:r>
    </w:p>
    <w:p w14:paraId="1C74ACAC" w14:textId="77777777" w:rsidR="00723EC4" w:rsidRPr="00723EC4" w:rsidRDefault="00723EC4" w:rsidP="00D81B80">
      <w:pPr>
        <w:pStyle w:val="Heading3"/>
      </w:pPr>
      <w:r w:rsidRPr="00723EC4">
        <w:t>Step 1: Configure SW1 with VLANs</w:t>
      </w:r>
    </w:p>
    <w:p w14:paraId="431103AC" w14:textId="3436FE21" w:rsidR="00723EC4" w:rsidRPr="00723EC4" w:rsidRDefault="00723EC4" w:rsidP="00A029D5">
      <w:pPr>
        <w:pStyle w:val="Numberlist"/>
        <w:numPr>
          <w:ilvl w:val="0"/>
          <w:numId w:val="14"/>
        </w:numPr>
      </w:pPr>
      <w:r>
        <w:t>Select</w:t>
      </w:r>
      <w:r w:rsidRPr="00723EC4">
        <w:t xml:space="preserve"> </w:t>
      </w:r>
      <w:r w:rsidRPr="00D81B80">
        <w:rPr>
          <w:b/>
          <w:bCs/>
        </w:rPr>
        <w:t>SW1</w:t>
      </w:r>
      <w:r w:rsidRPr="00723EC4">
        <w:t xml:space="preserve"> to open the configuration menu</w:t>
      </w:r>
      <w:r w:rsidR="00D81B80">
        <w:t>.</w:t>
      </w:r>
    </w:p>
    <w:p w14:paraId="78B2C14C" w14:textId="4EE47F36" w:rsidR="00D81B80" w:rsidRDefault="00723EC4" w:rsidP="00A029D5">
      <w:pPr>
        <w:pStyle w:val="Numberlist"/>
        <w:numPr>
          <w:ilvl w:val="0"/>
          <w:numId w:val="14"/>
        </w:numPr>
      </w:pPr>
      <w:r w:rsidRPr="00723EC4">
        <w:t xml:space="preserve">Under Config, select </w:t>
      </w:r>
      <w:r w:rsidRPr="00D81B80">
        <w:rPr>
          <w:b/>
          <w:bCs/>
        </w:rPr>
        <w:t>VLAN Database</w:t>
      </w:r>
      <w:r w:rsidR="00D81B80">
        <w:t>:</w:t>
      </w:r>
      <w:r>
        <w:br/>
      </w:r>
      <w:r w:rsidRPr="00723EC4">
        <w:rPr>
          <w:noProof/>
        </w:rPr>
        <w:drawing>
          <wp:inline distT="0" distB="0" distL="0" distR="0" wp14:anchorId="08F7264C" wp14:editId="28D66ADA">
            <wp:extent cx="5400000" cy="2536600"/>
            <wp:effectExtent l="0" t="0" r="0" b="0"/>
            <wp:docPr id="1244218989" name="Picture 1" descr="A screenshot of the VLAN configuration menu in Packet Tracer, displaying the VLAN database tab. There is a dialogue box to enter a VLAN number and name to add a new V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18989" name="Picture 1" descr="A screenshot of the VLAN configuration menu in Packet Tracer, displaying the VLAN database tab. There is a dialogue box to enter a VLAN number and name to add a new VLAN."/>
                    <pic:cNvPicPr/>
                  </pic:nvPicPr>
                  <pic:blipFill>
                    <a:blip r:embed="rId29"/>
                    <a:stretch>
                      <a:fillRect/>
                    </a:stretch>
                  </pic:blipFill>
                  <pic:spPr>
                    <a:xfrm>
                      <a:off x="0" y="0"/>
                      <a:ext cx="5400000" cy="2536600"/>
                    </a:xfrm>
                    <a:prstGeom prst="rect">
                      <a:avLst/>
                    </a:prstGeom>
                  </pic:spPr>
                </pic:pic>
              </a:graphicData>
            </a:graphic>
          </wp:inline>
        </w:drawing>
      </w:r>
    </w:p>
    <w:p w14:paraId="602711D0" w14:textId="77777777" w:rsidR="00D81B80" w:rsidRDefault="00D81B80">
      <w:pPr>
        <w:spacing w:before="0" w:after="160" w:line="259" w:lineRule="auto"/>
      </w:pPr>
      <w:r>
        <w:br w:type="page"/>
      </w:r>
    </w:p>
    <w:p w14:paraId="57E2F607" w14:textId="6BFFC3CC" w:rsidR="00723EC4" w:rsidRDefault="00723EC4" w:rsidP="00D81B80">
      <w:pPr>
        <w:pStyle w:val="Numberlist"/>
      </w:pPr>
      <w:r>
        <w:lastRenderedPageBreak/>
        <w:t xml:space="preserve">Enter the following details in the </w:t>
      </w:r>
      <w:r w:rsidRPr="00723EC4">
        <w:rPr>
          <w:b/>
          <w:bCs/>
        </w:rPr>
        <w:t>VLAN Number</w:t>
      </w:r>
      <w:r>
        <w:t xml:space="preserve"> and </w:t>
      </w:r>
      <w:r w:rsidRPr="00723EC4">
        <w:rPr>
          <w:b/>
          <w:bCs/>
        </w:rPr>
        <w:t>VLAN Name</w:t>
      </w:r>
      <w:r>
        <w:t xml:space="preserve"> boxes and select </w:t>
      </w:r>
      <w:r w:rsidRPr="00723EC4">
        <w:rPr>
          <w:b/>
          <w:bCs/>
        </w:rPr>
        <w:t>Add</w:t>
      </w:r>
      <w:r>
        <w:t>:</w:t>
      </w:r>
    </w:p>
    <w:tbl>
      <w:tblPr>
        <w:tblStyle w:val="GridTable4-Accent5"/>
        <w:tblW w:w="0" w:type="auto"/>
        <w:tblInd w:w="474" w:type="dxa"/>
        <w:tblLook w:val="04A0" w:firstRow="1" w:lastRow="0" w:firstColumn="1" w:lastColumn="0" w:noHBand="0" w:noVBand="1"/>
      </w:tblPr>
      <w:tblGrid>
        <w:gridCol w:w="2438"/>
        <w:gridCol w:w="2438"/>
      </w:tblGrid>
      <w:tr w:rsidR="00723EC4" w14:paraId="0621035D" w14:textId="77777777" w:rsidTr="00F440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8" w:type="dxa"/>
          </w:tcPr>
          <w:p w14:paraId="6B2E3F53" w14:textId="02EB9B6B" w:rsidR="00723EC4" w:rsidRPr="00723EC4" w:rsidRDefault="00723EC4" w:rsidP="000424D0">
            <w:pPr>
              <w:jc w:val="center"/>
            </w:pPr>
            <w:r w:rsidRPr="00723EC4">
              <w:t>VLAN Number</w:t>
            </w:r>
          </w:p>
        </w:tc>
        <w:tc>
          <w:tcPr>
            <w:tcW w:w="2438" w:type="dxa"/>
          </w:tcPr>
          <w:p w14:paraId="68404EEF" w14:textId="7386E7E5" w:rsidR="00723EC4" w:rsidRPr="00723EC4" w:rsidRDefault="00723EC4" w:rsidP="000424D0">
            <w:pPr>
              <w:jc w:val="center"/>
              <w:cnfStyle w:val="100000000000" w:firstRow="1" w:lastRow="0" w:firstColumn="0" w:lastColumn="0" w:oddVBand="0" w:evenVBand="0" w:oddHBand="0" w:evenHBand="0" w:firstRowFirstColumn="0" w:firstRowLastColumn="0" w:lastRowFirstColumn="0" w:lastRowLastColumn="0"/>
            </w:pPr>
            <w:r w:rsidRPr="00723EC4">
              <w:t>VLAN Name</w:t>
            </w:r>
          </w:p>
        </w:tc>
      </w:tr>
      <w:tr w:rsidR="00723EC4" w14:paraId="38305639" w14:textId="77777777" w:rsidTr="00F44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8" w:type="dxa"/>
          </w:tcPr>
          <w:p w14:paraId="3B8AC6C6" w14:textId="222AB022" w:rsidR="00723EC4" w:rsidRPr="00723EC4" w:rsidRDefault="00723EC4" w:rsidP="000424D0">
            <w:pPr>
              <w:jc w:val="center"/>
              <w:rPr>
                <w:b w:val="0"/>
                <w:bCs w:val="0"/>
              </w:rPr>
            </w:pPr>
            <w:r w:rsidRPr="00723EC4">
              <w:rPr>
                <w:b w:val="0"/>
                <w:bCs w:val="0"/>
              </w:rPr>
              <w:t>20</w:t>
            </w:r>
          </w:p>
        </w:tc>
        <w:tc>
          <w:tcPr>
            <w:tcW w:w="2438" w:type="dxa"/>
          </w:tcPr>
          <w:p w14:paraId="55F8786A" w14:textId="54AF80FD" w:rsidR="00723EC4" w:rsidRDefault="00723EC4" w:rsidP="000424D0">
            <w:pPr>
              <w:jc w:val="center"/>
              <w:cnfStyle w:val="000000100000" w:firstRow="0" w:lastRow="0" w:firstColumn="0" w:lastColumn="0" w:oddVBand="0" w:evenVBand="0" w:oddHBand="1" w:evenHBand="0" w:firstRowFirstColumn="0" w:firstRowLastColumn="0" w:lastRowFirstColumn="0" w:lastRowLastColumn="0"/>
            </w:pPr>
            <w:r>
              <w:t>Finance</w:t>
            </w:r>
          </w:p>
        </w:tc>
      </w:tr>
      <w:tr w:rsidR="00723EC4" w14:paraId="34D33E69" w14:textId="77777777" w:rsidTr="00F440A6">
        <w:tc>
          <w:tcPr>
            <w:cnfStyle w:val="001000000000" w:firstRow="0" w:lastRow="0" w:firstColumn="1" w:lastColumn="0" w:oddVBand="0" w:evenVBand="0" w:oddHBand="0" w:evenHBand="0" w:firstRowFirstColumn="0" w:firstRowLastColumn="0" w:lastRowFirstColumn="0" w:lastRowLastColumn="0"/>
            <w:tcW w:w="2438" w:type="dxa"/>
          </w:tcPr>
          <w:p w14:paraId="316888C6" w14:textId="3CBDBFBD" w:rsidR="00723EC4" w:rsidRPr="00723EC4" w:rsidRDefault="00723EC4" w:rsidP="000424D0">
            <w:pPr>
              <w:jc w:val="center"/>
              <w:rPr>
                <w:b w:val="0"/>
                <w:bCs w:val="0"/>
              </w:rPr>
            </w:pPr>
            <w:r w:rsidRPr="00723EC4">
              <w:rPr>
                <w:b w:val="0"/>
                <w:bCs w:val="0"/>
              </w:rPr>
              <w:t>30</w:t>
            </w:r>
          </w:p>
        </w:tc>
        <w:tc>
          <w:tcPr>
            <w:tcW w:w="2438" w:type="dxa"/>
          </w:tcPr>
          <w:p w14:paraId="1253D306" w14:textId="1675DBCD" w:rsidR="00723EC4" w:rsidRDefault="00723EC4" w:rsidP="000424D0">
            <w:pPr>
              <w:jc w:val="center"/>
              <w:cnfStyle w:val="000000000000" w:firstRow="0" w:lastRow="0" w:firstColumn="0" w:lastColumn="0" w:oddVBand="0" w:evenVBand="0" w:oddHBand="0" w:evenHBand="0" w:firstRowFirstColumn="0" w:firstRowLastColumn="0" w:lastRowFirstColumn="0" w:lastRowLastColumn="0"/>
            </w:pPr>
            <w:r>
              <w:t>HR</w:t>
            </w:r>
          </w:p>
        </w:tc>
      </w:tr>
      <w:tr w:rsidR="00723EC4" w14:paraId="305758CD" w14:textId="77777777" w:rsidTr="00F44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8" w:type="dxa"/>
          </w:tcPr>
          <w:p w14:paraId="270E0296" w14:textId="1C761443" w:rsidR="00723EC4" w:rsidRPr="00723EC4" w:rsidRDefault="00723EC4" w:rsidP="000424D0">
            <w:pPr>
              <w:jc w:val="center"/>
              <w:rPr>
                <w:b w:val="0"/>
                <w:bCs w:val="0"/>
              </w:rPr>
            </w:pPr>
            <w:r w:rsidRPr="00723EC4">
              <w:rPr>
                <w:b w:val="0"/>
                <w:bCs w:val="0"/>
              </w:rPr>
              <w:t>50</w:t>
            </w:r>
          </w:p>
        </w:tc>
        <w:tc>
          <w:tcPr>
            <w:tcW w:w="2438" w:type="dxa"/>
          </w:tcPr>
          <w:p w14:paraId="5F85F00F" w14:textId="79136B49" w:rsidR="00723EC4" w:rsidRDefault="00723EC4" w:rsidP="000424D0">
            <w:pPr>
              <w:jc w:val="center"/>
              <w:cnfStyle w:val="000000100000" w:firstRow="0" w:lastRow="0" w:firstColumn="0" w:lastColumn="0" w:oddVBand="0" w:evenVBand="0" w:oddHBand="1" w:evenHBand="0" w:firstRowFirstColumn="0" w:firstRowLastColumn="0" w:lastRowFirstColumn="0" w:lastRowLastColumn="0"/>
            </w:pPr>
            <w:r>
              <w:t>IT</w:t>
            </w:r>
          </w:p>
        </w:tc>
      </w:tr>
      <w:tr w:rsidR="00723EC4" w14:paraId="7D3DFE7B" w14:textId="77777777" w:rsidTr="00F440A6">
        <w:tc>
          <w:tcPr>
            <w:cnfStyle w:val="001000000000" w:firstRow="0" w:lastRow="0" w:firstColumn="1" w:lastColumn="0" w:oddVBand="0" w:evenVBand="0" w:oddHBand="0" w:evenHBand="0" w:firstRowFirstColumn="0" w:firstRowLastColumn="0" w:lastRowFirstColumn="0" w:lastRowLastColumn="0"/>
            <w:tcW w:w="2438" w:type="dxa"/>
          </w:tcPr>
          <w:p w14:paraId="48BF8F12" w14:textId="3B7981B7" w:rsidR="00723EC4" w:rsidRPr="00723EC4" w:rsidRDefault="00723EC4" w:rsidP="000424D0">
            <w:pPr>
              <w:jc w:val="center"/>
              <w:rPr>
                <w:b w:val="0"/>
                <w:bCs w:val="0"/>
              </w:rPr>
            </w:pPr>
            <w:r w:rsidRPr="00723EC4">
              <w:rPr>
                <w:b w:val="0"/>
                <w:bCs w:val="0"/>
              </w:rPr>
              <w:t>60</w:t>
            </w:r>
          </w:p>
        </w:tc>
        <w:tc>
          <w:tcPr>
            <w:tcW w:w="2438" w:type="dxa"/>
          </w:tcPr>
          <w:p w14:paraId="77E09195" w14:textId="5590DD77" w:rsidR="00723EC4" w:rsidRDefault="00723EC4" w:rsidP="000424D0">
            <w:pPr>
              <w:jc w:val="center"/>
              <w:cnfStyle w:val="000000000000" w:firstRow="0" w:lastRow="0" w:firstColumn="0" w:lastColumn="0" w:oddVBand="0" w:evenVBand="0" w:oddHBand="0" w:evenHBand="0" w:firstRowFirstColumn="0" w:firstRowLastColumn="0" w:lastRowFirstColumn="0" w:lastRowLastColumn="0"/>
            </w:pPr>
            <w:r>
              <w:t>Sales</w:t>
            </w:r>
          </w:p>
        </w:tc>
      </w:tr>
    </w:tbl>
    <w:p w14:paraId="7D765A21" w14:textId="77777777" w:rsidR="000424D0" w:rsidRDefault="000424D0" w:rsidP="00723EC4">
      <w:pPr>
        <w:rPr>
          <w:b/>
          <w:bCs/>
        </w:rPr>
      </w:pPr>
    </w:p>
    <w:p w14:paraId="0785E15E" w14:textId="406CA7A3" w:rsidR="00723EC4" w:rsidRPr="00723EC4" w:rsidRDefault="00723EC4" w:rsidP="000424D0">
      <w:pPr>
        <w:pStyle w:val="Heading3"/>
      </w:pPr>
      <w:r w:rsidRPr="00723EC4">
        <w:t>Step 2: Configure VTP on SW1</w:t>
      </w:r>
    </w:p>
    <w:p w14:paraId="4AE4C4D9" w14:textId="2DC92A2F" w:rsidR="000424D0" w:rsidRPr="00D81B80" w:rsidRDefault="000424D0" w:rsidP="00A029D5">
      <w:pPr>
        <w:pStyle w:val="Numberlist"/>
        <w:numPr>
          <w:ilvl w:val="0"/>
          <w:numId w:val="15"/>
        </w:numPr>
        <w:rPr>
          <w:b/>
          <w:bCs/>
        </w:rPr>
      </w:pPr>
      <w:r>
        <w:t>Select the</w:t>
      </w:r>
      <w:r w:rsidR="00723EC4" w:rsidRPr="00723EC4">
        <w:t xml:space="preserve"> </w:t>
      </w:r>
      <w:r w:rsidR="00723EC4" w:rsidRPr="00D81B80">
        <w:rPr>
          <w:b/>
          <w:bCs/>
        </w:rPr>
        <w:t>CLI</w:t>
      </w:r>
      <w:r w:rsidR="00723EC4" w:rsidRPr="00723EC4">
        <w:t xml:space="preserve"> </w:t>
      </w:r>
      <w:r w:rsidR="00D81B80">
        <w:t>t</w:t>
      </w:r>
      <w:r w:rsidR="00723EC4" w:rsidRPr="00723EC4">
        <w:t>ab</w:t>
      </w:r>
      <w:r>
        <w:t>:</w:t>
      </w:r>
      <w:r>
        <w:br/>
      </w:r>
      <w:r w:rsidR="00723EC4" w:rsidRPr="00723EC4">
        <w:rPr>
          <w:noProof/>
        </w:rPr>
        <w:drawing>
          <wp:inline distT="0" distB="0" distL="0" distR="0" wp14:anchorId="1D9B4EDF" wp14:editId="7C17C15C">
            <wp:extent cx="5400000" cy="2257062"/>
            <wp:effectExtent l="0" t="0" r="0" b="0"/>
            <wp:docPr id="2120774893" name="Picture 1" descr="A screen shot of the switch command lin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74893" name="Picture 1" descr="A screen shot of the switch command line interface."/>
                    <pic:cNvPicPr/>
                  </pic:nvPicPr>
                  <pic:blipFill>
                    <a:blip r:embed="rId30"/>
                    <a:stretch>
                      <a:fillRect/>
                    </a:stretch>
                  </pic:blipFill>
                  <pic:spPr>
                    <a:xfrm>
                      <a:off x="0" y="0"/>
                      <a:ext cx="5400000" cy="2257062"/>
                    </a:xfrm>
                    <a:prstGeom prst="rect">
                      <a:avLst/>
                    </a:prstGeom>
                  </pic:spPr>
                </pic:pic>
              </a:graphicData>
            </a:graphic>
          </wp:inline>
        </w:drawing>
      </w:r>
    </w:p>
    <w:p w14:paraId="45F89224" w14:textId="154B2B07" w:rsidR="00715AE7" w:rsidRDefault="00723EC4" w:rsidP="00D81B80">
      <w:pPr>
        <w:pStyle w:val="Numberlist"/>
      </w:pPr>
      <w:r w:rsidRPr="00723EC4">
        <w:t xml:space="preserve">Enter the following commands into the configuration mode and press </w:t>
      </w:r>
      <w:r w:rsidR="006D5BBC">
        <w:t>E</w:t>
      </w:r>
      <w:r w:rsidRPr="00723EC4">
        <w:t>nter after each command. Please ask your tutor if unsure</w:t>
      </w:r>
      <w:r w:rsidR="000424D0">
        <w:t>:</w:t>
      </w:r>
    </w:p>
    <w:p w14:paraId="16937F48" w14:textId="77777777" w:rsidR="00715AE7" w:rsidRDefault="00715AE7" w:rsidP="00D81B80">
      <w:pPr>
        <w:ind w:left="1134"/>
        <w:rPr>
          <w:rFonts w:ascii="Consolas" w:hAnsi="Consolas"/>
        </w:rPr>
      </w:pPr>
      <w:r>
        <w:rPr>
          <w:rFonts w:ascii="Consolas" w:hAnsi="Consolas"/>
        </w:rPr>
        <w:t>Switch&gt;enable</w:t>
      </w:r>
    </w:p>
    <w:p w14:paraId="5C4800E0" w14:textId="77777777" w:rsidR="00715AE7" w:rsidRDefault="00715AE7" w:rsidP="00D81B80">
      <w:pPr>
        <w:ind w:left="1134"/>
        <w:rPr>
          <w:rFonts w:ascii="Consolas" w:hAnsi="Consolas"/>
        </w:rPr>
      </w:pPr>
      <w:r>
        <w:rPr>
          <w:rFonts w:ascii="Consolas" w:hAnsi="Consolas"/>
        </w:rPr>
        <w:t>Switch#</w:t>
      </w:r>
    </w:p>
    <w:p w14:paraId="716C1338" w14:textId="77777777" w:rsidR="00715AE7" w:rsidRDefault="00715AE7" w:rsidP="00D81B80">
      <w:pPr>
        <w:ind w:left="1134"/>
        <w:rPr>
          <w:rFonts w:ascii="Consolas" w:hAnsi="Consolas"/>
        </w:rPr>
      </w:pPr>
      <w:proofErr w:type="spellStart"/>
      <w:r>
        <w:rPr>
          <w:rFonts w:ascii="Consolas" w:hAnsi="Consolas"/>
        </w:rPr>
        <w:t>Switch#configuration</w:t>
      </w:r>
      <w:proofErr w:type="spellEnd"/>
      <w:r>
        <w:rPr>
          <w:rFonts w:ascii="Consolas" w:hAnsi="Consolas"/>
        </w:rPr>
        <w:t xml:space="preserve"> terminal</w:t>
      </w:r>
    </w:p>
    <w:p w14:paraId="47870230" w14:textId="77777777" w:rsidR="007E7856" w:rsidRDefault="00715AE7" w:rsidP="00D81B80">
      <w:pPr>
        <w:ind w:left="1134"/>
        <w:rPr>
          <w:rFonts w:ascii="Consolas" w:hAnsi="Consolas"/>
        </w:rPr>
      </w:pPr>
      <w:r>
        <w:rPr>
          <w:rFonts w:ascii="Consolas" w:hAnsi="Consolas"/>
        </w:rPr>
        <w:t>Enter configuration commands, one per line. End with CNTL/Z.</w:t>
      </w:r>
    </w:p>
    <w:p w14:paraId="270DA052" w14:textId="77777777" w:rsidR="007E7856" w:rsidRDefault="007E7856" w:rsidP="00D81B80">
      <w:pPr>
        <w:ind w:left="1134"/>
        <w:rPr>
          <w:rFonts w:ascii="Consolas" w:hAnsi="Consolas"/>
        </w:rPr>
      </w:pPr>
      <w:r>
        <w:rPr>
          <w:rFonts w:ascii="Consolas" w:hAnsi="Consolas"/>
        </w:rPr>
        <w:t>Switch (config)#</w:t>
      </w:r>
    </w:p>
    <w:p w14:paraId="22F97C61" w14:textId="7F05F35C" w:rsidR="00D81B80" w:rsidRDefault="007E7856" w:rsidP="00D81B80">
      <w:pPr>
        <w:ind w:left="1134"/>
        <w:rPr>
          <w:rFonts w:ascii="Consolas" w:hAnsi="Consolas"/>
        </w:rPr>
      </w:pPr>
      <w:r>
        <w:rPr>
          <w:rFonts w:ascii="Consolas" w:hAnsi="Consolas"/>
        </w:rPr>
        <w:t>Switch (config)#</w:t>
      </w:r>
      <w:r w:rsidR="00715AE7" w:rsidRPr="000424D0">
        <w:rPr>
          <w:rFonts w:ascii="Consolas" w:hAnsi="Consolas"/>
        </w:rPr>
        <w:br/>
      </w:r>
      <w:proofErr w:type="spellStart"/>
      <w:r w:rsidR="00715AE7" w:rsidRPr="000424D0">
        <w:rPr>
          <w:rFonts w:ascii="Consolas" w:hAnsi="Consolas"/>
        </w:rPr>
        <w:t>vtp</w:t>
      </w:r>
      <w:proofErr w:type="spellEnd"/>
      <w:r w:rsidR="00715AE7" w:rsidRPr="000424D0">
        <w:rPr>
          <w:rFonts w:ascii="Consolas" w:hAnsi="Consolas"/>
        </w:rPr>
        <w:t xml:space="preserve"> mode server </w:t>
      </w:r>
      <w:r w:rsidR="00715AE7" w:rsidRPr="000424D0">
        <w:rPr>
          <w:rFonts w:ascii="Consolas" w:hAnsi="Consolas"/>
        </w:rPr>
        <w:br/>
      </w:r>
      <w:proofErr w:type="spellStart"/>
      <w:r w:rsidR="00715AE7" w:rsidRPr="000424D0">
        <w:rPr>
          <w:rFonts w:ascii="Consolas" w:hAnsi="Consolas"/>
        </w:rPr>
        <w:t>vtp</w:t>
      </w:r>
      <w:proofErr w:type="spellEnd"/>
      <w:r w:rsidR="00715AE7" w:rsidRPr="000424D0">
        <w:rPr>
          <w:rFonts w:ascii="Consolas" w:hAnsi="Consolas"/>
        </w:rPr>
        <w:t xml:space="preserve"> password cisco1</w:t>
      </w:r>
    </w:p>
    <w:p w14:paraId="2255FEB8" w14:textId="77777777" w:rsidR="00D81B80" w:rsidRDefault="00D81B80">
      <w:pPr>
        <w:spacing w:before="0" w:after="160" w:line="259" w:lineRule="auto"/>
        <w:rPr>
          <w:rFonts w:ascii="Consolas" w:hAnsi="Consolas"/>
        </w:rPr>
      </w:pPr>
      <w:r>
        <w:rPr>
          <w:rFonts w:ascii="Consolas" w:hAnsi="Consolas"/>
        </w:rPr>
        <w:br w:type="page"/>
      </w:r>
    </w:p>
    <w:p w14:paraId="18C95576" w14:textId="4D77109E" w:rsidR="00723EC4" w:rsidRPr="00723EC4" w:rsidRDefault="00723EC4" w:rsidP="00D81B80">
      <w:pPr>
        <w:pStyle w:val="Numberlist"/>
      </w:pPr>
      <w:r w:rsidRPr="000424D0">
        <w:lastRenderedPageBreak/>
        <w:t>At the prompt, type the following commands and press Enter after each command:</w:t>
      </w:r>
      <w:r w:rsidR="000424D0">
        <w:br/>
      </w:r>
      <w:proofErr w:type="spellStart"/>
      <w:r w:rsidRPr="00723EC4">
        <w:rPr>
          <w:rFonts w:ascii="Consolas" w:hAnsi="Consolas"/>
        </w:rPr>
        <w:t>vtp</w:t>
      </w:r>
      <w:proofErr w:type="spellEnd"/>
      <w:r w:rsidRPr="00723EC4">
        <w:rPr>
          <w:rFonts w:ascii="Consolas" w:hAnsi="Consolas"/>
        </w:rPr>
        <w:t xml:space="preserve"> domain QAA</w:t>
      </w:r>
      <w:r w:rsidR="000424D0" w:rsidRPr="000424D0">
        <w:rPr>
          <w:rFonts w:ascii="Consolas" w:hAnsi="Consolas"/>
        </w:rPr>
        <w:br/>
      </w:r>
      <w:proofErr w:type="spellStart"/>
      <w:r w:rsidRPr="000424D0">
        <w:rPr>
          <w:rFonts w:ascii="Consolas" w:hAnsi="Consolas"/>
        </w:rPr>
        <w:t>vtp</w:t>
      </w:r>
      <w:proofErr w:type="spellEnd"/>
      <w:r w:rsidRPr="000424D0">
        <w:rPr>
          <w:rFonts w:ascii="Consolas" w:hAnsi="Consolas"/>
        </w:rPr>
        <w:t xml:space="preserve"> mode server </w:t>
      </w:r>
      <w:r w:rsidR="000424D0" w:rsidRPr="000424D0">
        <w:rPr>
          <w:rFonts w:ascii="Consolas" w:hAnsi="Consolas"/>
        </w:rPr>
        <w:br/>
      </w:r>
      <w:proofErr w:type="spellStart"/>
      <w:r w:rsidRPr="000424D0">
        <w:rPr>
          <w:rFonts w:ascii="Consolas" w:hAnsi="Consolas"/>
        </w:rPr>
        <w:t>vtp</w:t>
      </w:r>
      <w:proofErr w:type="spellEnd"/>
      <w:r w:rsidRPr="000424D0">
        <w:rPr>
          <w:rFonts w:ascii="Consolas" w:hAnsi="Consolas"/>
        </w:rPr>
        <w:t xml:space="preserve"> password cisco1</w:t>
      </w:r>
    </w:p>
    <w:p w14:paraId="7EE06189" w14:textId="77777777" w:rsidR="00723EC4" w:rsidRPr="00723EC4" w:rsidRDefault="00723EC4" w:rsidP="000424D0">
      <w:pPr>
        <w:pStyle w:val="Heading3"/>
      </w:pPr>
      <w:r w:rsidRPr="00723EC4">
        <w:t>Step 3: Configure VTP on SW2</w:t>
      </w:r>
    </w:p>
    <w:p w14:paraId="010AC487" w14:textId="414EFB91" w:rsidR="00723EC4" w:rsidRPr="00723EC4" w:rsidRDefault="000424D0" w:rsidP="00A029D5">
      <w:pPr>
        <w:pStyle w:val="Numberlist"/>
        <w:numPr>
          <w:ilvl w:val="0"/>
          <w:numId w:val="16"/>
        </w:numPr>
      </w:pPr>
      <w:r>
        <w:t>Select</w:t>
      </w:r>
      <w:r w:rsidR="00723EC4" w:rsidRPr="00723EC4">
        <w:t xml:space="preserve"> the icon representing switch </w:t>
      </w:r>
      <w:r w:rsidR="00723EC4" w:rsidRPr="00D81B80">
        <w:rPr>
          <w:b/>
          <w:bCs/>
        </w:rPr>
        <w:t>SW2</w:t>
      </w:r>
      <w:r w:rsidR="00723EC4" w:rsidRPr="00723EC4">
        <w:t xml:space="preserve"> in the topology.</w:t>
      </w:r>
    </w:p>
    <w:p w14:paraId="55DD77BA" w14:textId="0CBF1B3B" w:rsidR="000424D0" w:rsidRDefault="000424D0" w:rsidP="00A029D5">
      <w:pPr>
        <w:pStyle w:val="Numberlist"/>
        <w:numPr>
          <w:ilvl w:val="0"/>
          <w:numId w:val="16"/>
        </w:numPr>
      </w:pPr>
      <w:r>
        <w:t>Select</w:t>
      </w:r>
      <w:r w:rsidR="00723EC4" w:rsidRPr="00723EC4">
        <w:t xml:space="preserve"> </w:t>
      </w:r>
      <w:r w:rsidR="00723EC4" w:rsidRPr="00D81B80">
        <w:rPr>
          <w:b/>
          <w:bCs/>
        </w:rPr>
        <w:t>CLI</w:t>
      </w:r>
      <w:r w:rsidR="00723EC4" w:rsidRPr="00723EC4">
        <w:t xml:space="preserve"> tab and press </w:t>
      </w:r>
      <w:r w:rsidR="00D81B80">
        <w:t>E</w:t>
      </w:r>
      <w:r w:rsidR="00723EC4" w:rsidRPr="00723EC4">
        <w:t>nter</w:t>
      </w:r>
      <w:r>
        <w:t>:</w:t>
      </w:r>
      <w:r>
        <w:br/>
      </w:r>
      <w:r w:rsidR="00723EC4" w:rsidRPr="00723EC4">
        <w:rPr>
          <w:noProof/>
        </w:rPr>
        <w:drawing>
          <wp:inline distT="0" distB="0" distL="0" distR="0" wp14:anchorId="72ACEC8C" wp14:editId="2301AA7B">
            <wp:extent cx="5400000" cy="1560516"/>
            <wp:effectExtent l="0" t="0" r="0" b="1905"/>
            <wp:docPr id="1200715718" name="Picture 1" descr="A screen shot of the switch command lin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15718" name="Picture 1" descr="A screen shot of the switch command line interface."/>
                    <pic:cNvPicPr/>
                  </pic:nvPicPr>
                  <pic:blipFill>
                    <a:blip r:embed="rId31"/>
                    <a:stretch>
                      <a:fillRect/>
                    </a:stretch>
                  </pic:blipFill>
                  <pic:spPr>
                    <a:xfrm>
                      <a:off x="0" y="0"/>
                      <a:ext cx="5400000" cy="1560516"/>
                    </a:xfrm>
                    <a:prstGeom prst="rect">
                      <a:avLst/>
                    </a:prstGeom>
                  </pic:spPr>
                </pic:pic>
              </a:graphicData>
            </a:graphic>
          </wp:inline>
        </w:drawing>
      </w:r>
    </w:p>
    <w:p w14:paraId="731790FA" w14:textId="2252A217" w:rsidR="00723EC4" w:rsidRPr="00723EC4" w:rsidRDefault="00723EC4" w:rsidP="00D81B80">
      <w:pPr>
        <w:pStyle w:val="Numberlist"/>
        <w:rPr>
          <w:rFonts w:ascii="Consolas" w:hAnsi="Consolas"/>
        </w:rPr>
      </w:pPr>
      <w:r w:rsidRPr="00723EC4">
        <w:t>At the prompt, type the following commands and press Enter after each command:</w:t>
      </w:r>
      <w:r w:rsidR="000424D0">
        <w:br/>
      </w:r>
      <w:r w:rsidRPr="00723EC4">
        <w:rPr>
          <w:rFonts w:ascii="Consolas" w:hAnsi="Consolas"/>
        </w:rPr>
        <w:t>enable</w:t>
      </w:r>
      <w:r w:rsidR="000424D0" w:rsidRPr="000424D0">
        <w:rPr>
          <w:rFonts w:ascii="Consolas" w:hAnsi="Consolas"/>
        </w:rPr>
        <w:br/>
      </w:r>
      <w:r w:rsidRPr="00723EC4">
        <w:rPr>
          <w:rFonts w:ascii="Consolas" w:hAnsi="Consolas"/>
        </w:rPr>
        <w:t>config t</w:t>
      </w:r>
      <w:r w:rsidR="000424D0" w:rsidRPr="000424D0">
        <w:rPr>
          <w:rFonts w:ascii="Consolas" w:hAnsi="Consolas"/>
        </w:rPr>
        <w:br/>
      </w:r>
      <w:proofErr w:type="spellStart"/>
      <w:r w:rsidRPr="00723EC4">
        <w:rPr>
          <w:rFonts w:ascii="Consolas" w:hAnsi="Consolas"/>
        </w:rPr>
        <w:t>vtp</w:t>
      </w:r>
      <w:proofErr w:type="spellEnd"/>
      <w:r w:rsidRPr="00723EC4">
        <w:rPr>
          <w:rFonts w:ascii="Consolas" w:hAnsi="Consolas"/>
        </w:rPr>
        <w:t xml:space="preserve"> domain QAA</w:t>
      </w:r>
      <w:r w:rsidR="000424D0" w:rsidRPr="000424D0">
        <w:rPr>
          <w:rFonts w:ascii="Consolas" w:hAnsi="Consolas"/>
        </w:rPr>
        <w:br/>
      </w:r>
      <w:proofErr w:type="spellStart"/>
      <w:r w:rsidRPr="00723EC4">
        <w:rPr>
          <w:rFonts w:ascii="Consolas" w:hAnsi="Consolas"/>
        </w:rPr>
        <w:t>vtp</w:t>
      </w:r>
      <w:proofErr w:type="spellEnd"/>
      <w:r w:rsidRPr="00723EC4">
        <w:rPr>
          <w:rFonts w:ascii="Consolas" w:hAnsi="Consolas"/>
        </w:rPr>
        <w:t xml:space="preserve"> mode client</w:t>
      </w:r>
      <w:r w:rsidR="000424D0">
        <w:rPr>
          <w:rFonts w:ascii="Consolas" w:hAnsi="Consolas"/>
        </w:rPr>
        <w:br/>
      </w:r>
      <w:proofErr w:type="spellStart"/>
      <w:r w:rsidRPr="00723EC4">
        <w:rPr>
          <w:rFonts w:ascii="Consolas" w:hAnsi="Consolas"/>
        </w:rPr>
        <w:t>vtp</w:t>
      </w:r>
      <w:proofErr w:type="spellEnd"/>
      <w:r w:rsidRPr="00723EC4">
        <w:rPr>
          <w:rFonts w:ascii="Consolas" w:hAnsi="Consolas"/>
        </w:rPr>
        <w:t xml:space="preserve"> password cisco1</w:t>
      </w:r>
    </w:p>
    <w:p w14:paraId="6A21CE5D" w14:textId="77777777" w:rsidR="00723EC4" w:rsidRPr="00723EC4" w:rsidRDefault="00723EC4" w:rsidP="000424D0">
      <w:pPr>
        <w:pStyle w:val="Heading3"/>
      </w:pPr>
      <w:r w:rsidRPr="00723EC4">
        <w:t>Step 4: Configure VTP on SW3</w:t>
      </w:r>
    </w:p>
    <w:p w14:paraId="2DF6B641" w14:textId="5F759F53" w:rsidR="00723EC4" w:rsidRPr="00723EC4" w:rsidRDefault="000424D0" w:rsidP="00A029D5">
      <w:pPr>
        <w:pStyle w:val="Numberlist"/>
        <w:numPr>
          <w:ilvl w:val="0"/>
          <w:numId w:val="17"/>
        </w:numPr>
      </w:pPr>
      <w:r>
        <w:t>Select</w:t>
      </w:r>
      <w:r w:rsidR="00723EC4" w:rsidRPr="00723EC4">
        <w:t xml:space="preserve"> </w:t>
      </w:r>
      <w:r w:rsidR="00723EC4" w:rsidRPr="00D81B80">
        <w:rPr>
          <w:b/>
          <w:bCs/>
        </w:rPr>
        <w:t>SW3</w:t>
      </w:r>
      <w:r w:rsidR="00723EC4" w:rsidRPr="00723EC4">
        <w:t xml:space="preserve"> to open the configuration menu</w:t>
      </w:r>
      <w:r w:rsidR="00D81B80">
        <w:t>.</w:t>
      </w:r>
    </w:p>
    <w:p w14:paraId="2DC9E882" w14:textId="6CC1BCD1" w:rsidR="000424D0" w:rsidRPr="00D81B80" w:rsidRDefault="000424D0" w:rsidP="00A029D5">
      <w:pPr>
        <w:pStyle w:val="Numberlist"/>
        <w:numPr>
          <w:ilvl w:val="0"/>
          <w:numId w:val="17"/>
        </w:numPr>
        <w:rPr>
          <w:b/>
          <w:bCs/>
        </w:rPr>
      </w:pPr>
      <w:r>
        <w:t>Select</w:t>
      </w:r>
      <w:r w:rsidR="00723EC4" w:rsidRPr="00723EC4">
        <w:t xml:space="preserve"> </w:t>
      </w:r>
      <w:r w:rsidR="00723EC4" w:rsidRPr="00D81B80">
        <w:rPr>
          <w:b/>
          <w:bCs/>
        </w:rPr>
        <w:t>CLI</w:t>
      </w:r>
      <w:r w:rsidR="00723EC4" w:rsidRPr="00723EC4">
        <w:t xml:space="preserve"> tab and press </w:t>
      </w:r>
      <w:r w:rsidR="00D81B80">
        <w:t>E</w:t>
      </w:r>
      <w:r w:rsidR="00723EC4" w:rsidRPr="00723EC4">
        <w:t>nter</w:t>
      </w:r>
      <w:r>
        <w:t>:</w:t>
      </w:r>
      <w:r>
        <w:br/>
      </w:r>
      <w:r w:rsidR="00723EC4" w:rsidRPr="00723EC4">
        <w:rPr>
          <w:noProof/>
        </w:rPr>
        <w:drawing>
          <wp:inline distT="0" distB="0" distL="0" distR="0" wp14:anchorId="4804257F" wp14:editId="500870C3">
            <wp:extent cx="5400000" cy="1560516"/>
            <wp:effectExtent l="0" t="0" r="0" b="1905"/>
            <wp:docPr id="133661966" name="Picture 1" descr="A screen shot of the switch command lin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1966" name="Picture 1" descr="A screen shot of the switch command line interface."/>
                    <pic:cNvPicPr/>
                  </pic:nvPicPr>
                  <pic:blipFill>
                    <a:blip r:embed="rId31"/>
                    <a:stretch>
                      <a:fillRect/>
                    </a:stretch>
                  </pic:blipFill>
                  <pic:spPr>
                    <a:xfrm>
                      <a:off x="0" y="0"/>
                      <a:ext cx="5400000" cy="1560516"/>
                    </a:xfrm>
                    <a:prstGeom prst="rect">
                      <a:avLst/>
                    </a:prstGeom>
                  </pic:spPr>
                </pic:pic>
              </a:graphicData>
            </a:graphic>
          </wp:inline>
        </w:drawing>
      </w:r>
    </w:p>
    <w:p w14:paraId="3D8F5BA0" w14:textId="06EF4EEC" w:rsidR="00723EC4" w:rsidRPr="00723EC4" w:rsidRDefault="00723EC4" w:rsidP="00D81B80">
      <w:pPr>
        <w:pStyle w:val="Numberlist"/>
      </w:pPr>
      <w:r w:rsidRPr="00723EC4">
        <w:t>At the prompt, type the following commands and press Enter after each command:</w:t>
      </w:r>
      <w:r w:rsidR="000424D0">
        <w:br/>
      </w:r>
      <w:r w:rsidRPr="00723EC4">
        <w:rPr>
          <w:rFonts w:ascii="Consolas" w:hAnsi="Consolas"/>
        </w:rPr>
        <w:t>enable</w:t>
      </w:r>
      <w:r w:rsidR="000424D0" w:rsidRPr="000424D0">
        <w:rPr>
          <w:rFonts w:ascii="Consolas" w:hAnsi="Consolas"/>
        </w:rPr>
        <w:br/>
      </w:r>
      <w:r w:rsidRPr="00723EC4">
        <w:rPr>
          <w:rFonts w:ascii="Consolas" w:hAnsi="Consolas"/>
        </w:rPr>
        <w:t>config t</w:t>
      </w:r>
      <w:r w:rsidR="000424D0" w:rsidRPr="000424D0">
        <w:rPr>
          <w:rFonts w:ascii="Consolas" w:hAnsi="Consolas"/>
        </w:rPr>
        <w:br/>
      </w:r>
      <w:proofErr w:type="spellStart"/>
      <w:r w:rsidRPr="00723EC4">
        <w:rPr>
          <w:rFonts w:ascii="Consolas" w:hAnsi="Consolas"/>
        </w:rPr>
        <w:t>vtp</w:t>
      </w:r>
      <w:proofErr w:type="spellEnd"/>
      <w:r w:rsidRPr="00723EC4">
        <w:rPr>
          <w:rFonts w:ascii="Consolas" w:hAnsi="Consolas"/>
        </w:rPr>
        <w:t xml:space="preserve"> domain QAA</w:t>
      </w:r>
      <w:r w:rsidR="000424D0" w:rsidRPr="000424D0">
        <w:rPr>
          <w:rFonts w:ascii="Consolas" w:hAnsi="Consolas"/>
        </w:rPr>
        <w:br/>
      </w:r>
      <w:proofErr w:type="spellStart"/>
      <w:r w:rsidRPr="00723EC4">
        <w:rPr>
          <w:rFonts w:ascii="Consolas" w:hAnsi="Consolas"/>
        </w:rPr>
        <w:t>vtp</w:t>
      </w:r>
      <w:proofErr w:type="spellEnd"/>
      <w:r w:rsidRPr="00723EC4">
        <w:rPr>
          <w:rFonts w:ascii="Consolas" w:hAnsi="Consolas"/>
        </w:rPr>
        <w:t xml:space="preserve"> mode client</w:t>
      </w:r>
    </w:p>
    <w:p w14:paraId="3FBACBA9" w14:textId="7F891DE0" w:rsidR="00723EC4" w:rsidRPr="00723EC4" w:rsidRDefault="000424D0" w:rsidP="000424D0">
      <w:pPr>
        <w:pStyle w:val="Heading3"/>
      </w:pPr>
      <w:r>
        <w:lastRenderedPageBreak/>
        <w:t xml:space="preserve">Step 5: </w:t>
      </w:r>
      <w:r w:rsidR="00723EC4" w:rsidRPr="00723EC4">
        <w:t>Verify VTP configuration on SW2</w:t>
      </w:r>
    </w:p>
    <w:p w14:paraId="7C23F79F" w14:textId="697B4882" w:rsidR="00723EC4" w:rsidRPr="00723EC4" w:rsidRDefault="000424D0" w:rsidP="00A029D5">
      <w:pPr>
        <w:pStyle w:val="Numberlist"/>
        <w:numPr>
          <w:ilvl w:val="0"/>
          <w:numId w:val="18"/>
        </w:numPr>
      </w:pPr>
      <w:r>
        <w:t>Select</w:t>
      </w:r>
      <w:r w:rsidR="00723EC4" w:rsidRPr="00723EC4">
        <w:t xml:space="preserve"> </w:t>
      </w:r>
      <w:r w:rsidR="00723EC4" w:rsidRPr="00D81B80">
        <w:rPr>
          <w:b/>
          <w:bCs/>
        </w:rPr>
        <w:t>SW2</w:t>
      </w:r>
      <w:r w:rsidR="00723EC4" w:rsidRPr="00723EC4">
        <w:t xml:space="preserve"> and </w:t>
      </w:r>
      <w:r>
        <w:t>select</w:t>
      </w:r>
      <w:r w:rsidR="00723EC4" w:rsidRPr="00723EC4">
        <w:t xml:space="preserve"> the </w:t>
      </w:r>
      <w:r w:rsidRPr="00D81B80">
        <w:rPr>
          <w:b/>
          <w:bCs/>
        </w:rPr>
        <w:t>C</w:t>
      </w:r>
      <w:r w:rsidR="00723EC4" w:rsidRPr="00D81B80">
        <w:rPr>
          <w:b/>
          <w:bCs/>
        </w:rPr>
        <w:t>onfig</w:t>
      </w:r>
      <w:r w:rsidR="00723EC4" w:rsidRPr="00723EC4">
        <w:t xml:space="preserve"> tab</w:t>
      </w:r>
      <w:r w:rsidR="00D81B80">
        <w:t>.</w:t>
      </w:r>
    </w:p>
    <w:p w14:paraId="2BF4D983" w14:textId="0C600FC4" w:rsidR="000424D0" w:rsidRDefault="000424D0" w:rsidP="00D81B80">
      <w:pPr>
        <w:pStyle w:val="Numberlist"/>
      </w:pPr>
      <w:r>
        <w:t>Select</w:t>
      </w:r>
      <w:r w:rsidR="00723EC4" w:rsidRPr="00723EC4">
        <w:t xml:space="preserve"> </w:t>
      </w:r>
      <w:r w:rsidR="00723EC4" w:rsidRPr="00723EC4">
        <w:rPr>
          <w:b/>
          <w:bCs/>
        </w:rPr>
        <w:t>VLAN Database</w:t>
      </w:r>
      <w:r w:rsidR="00723EC4" w:rsidRPr="00723EC4">
        <w:t xml:space="preserve"> and answer the following question</w:t>
      </w:r>
      <w:r>
        <w:t>:</w:t>
      </w:r>
    </w:p>
    <w:p w14:paraId="4FADA791" w14:textId="39163A25" w:rsidR="009423E2" w:rsidRDefault="00723EC4" w:rsidP="009423E2">
      <w:pPr>
        <w:pStyle w:val="Letterlist"/>
      </w:pPr>
      <w:r w:rsidRPr="00723EC4">
        <w:t>Are there any of the VLANs you configured replicated from SW1?</w:t>
      </w:r>
    </w:p>
    <w:p w14:paraId="04FDB133" w14:textId="19577D20" w:rsidR="006F693F" w:rsidRPr="00723EC4" w:rsidRDefault="006F693F" w:rsidP="006F693F">
      <w:pPr>
        <w:pStyle w:val="Letterlist"/>
        <w:numPr>
          <w:ilvl w:val="0"/>
          <w:numId w:val="0"/>
        </w:numPr>
      </w:pPr>
      <w:r>
        <w:rPr>
          <w:noProof/>
        </w:rPr>
        <mc:AlternateContent>
          <mc:Choice Requires="wps">
            <w:drawing>
              <wp:inline distT="0" distB="0" distL="0" distR="0" wp14:anchorId="4C68009A" wp14:editId="5B22AE40">
                <wp:extent cx="6479540" cy="495300"/>
                <wp:effectExtent l="0" t="0" r="16510" b="19050"/>
                <wp:docPr id="12669762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495300"/>
                        </a:xfrm>
                        <a:prstGeom prst="rect">
                          <a:avLst/>
                        </a:prstGeom>
                        <a:solidFill>
                          <a:srgbClr val="FFFFFF"/>
                        </a:solidFill>
                        <a:ln w="9525">
                          <a:solidFill>
                            <a:srgbClr val="000000"/>
                          </a:solidFill>
                          <a:miter lim="800000"/>
                          <a:headEnd/>
                          <a:tailEnd/>
                        </a:ln>
                      </wps:spPr>
                      <wps:txbx>
                        <w:txbxContent>
                          <w:p w14:paraId="6933FA64" w14:textId="77777777" w:rsidR="006F693F" w:rsidRDefault="006F693F" w:rsidP="006F693F"/>
                        </w:txbxContent>
                      </wps:txbx>
                      <wps:bodyPr rot="0" vert="horz" wrap="square" lIns="91440" tIns="45720" rIns="91440" bIns="45720" anchor="t" anchorCtr="0">
                        <a:noAutofit/>
                      </wps:bodyPr>
                    </wps:wsp>
                  </a:graphicData>
                </a:graphic>
              </wp:inline>
            </w:drawing>
          </mc:Choice>
          <mc:Fallback>
            <w:pict>
              <v:shape w14:anchorId="4C68009A" id="_x0000_s1041" type="#_x0000_t202" style="width:510.2pt;height: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">
                <v:textbox>
                  <w:txbxContent>
                    <w:p w14:paraId="6933FA64" w14:textId="77777777" w:rsidR="006F693F" w:rsidRDefault="006F693F" w:rsidP="006F693F"/>
                  </w:txbxContent>
                </v:textbox>
                <w10:anchorlock/>
              </v:shape>
            </w:pict>
          </mc:Fallback>
        </mc:AlternateContent>
      </w:r>
    </w:p>
    <w:p w14:paraId="7C3212BC" w14:textId="4FA7B056" w:rsidR="00723EC4" w:rsidRPr="00723EC4" w:rsidRDefault="000424D0" w:rsidP="000424D0">
      <w:pPr>
        <w:pStyle w:val="Heading3"/>
      </w:pPr>
      <w:r>
        <w:t xml:space="preserve">Step 6: </w:t>
      </w:r>
      <w:r w:rsidR="00723EC4" w:rsidRPr="00723EC4">
        <w:t>Verify VTP configuration on SW3</w:t>
      </w:r>
    </w:p>
    <w:p w14:paraId="2805A052" w14:textId="244667FD" w:rsidR="00723EC4" w:rsidRPr="00723EC4" w:rsidRDefault="000424D0" w:rsidP="00A029D5">
      <w:pPr>
        <w:pStyle w:val="Numberlist"/>
        <w:numPr>
          <w:ilvl w:val="0"/>
          <w:numId w:val="20"/>
        </w:numPr>
      </w:pPr>
      <w:r>
        <w:t>Select</w:t>
      </w:r>
      <w:r w:rsidR="00723EC4" w:rsidRPr="00723EC4">
        <w:t xml:space="preserve"> </w:t>
      </w:r>
      <w:r w:rsidR="00723EC4" w:rsidRPr="00D81B80">
        <w:rPr>
          <w:b/>
          <w:bCs/>
        </w:rPr>
        <w:t>SW3</w:t>
      </w:r>
      <w:r w:rsidR="00723EC4" w:rsidRPr="00723EC4">
        <w:t xml:space="preserve"> and </w:t>
      </w:r>
      <w:r>
        <w:t xml:space="preserve">select </w:t>
      </w:r>
      <w:r w:rsidR="00723EC4" w:rsidRPr="00723EC4">
        <w:t xml:space="preserve">the </w:t>
      </w:r>
      <w:r w:rsidRPr="00D81B80">
        <w:rPr>
          <w:b/>
          <w:bCs/>
        </w:rPr>
        <w:t>C</w:t>
      </w:r>
      <w:r w:rsidR="00723EC4" w:rsidRPr="00D81B80">
        <w:rPr>
          <w:b/>
          <w:bCs/>
        </w:rPr>
        <w:t>onfig</w:t>
      </w:r>
      <w:r w:rsidR="00723EC4" w:rsidRPr="00723EC4">
        <w:t xml:space="preserve"> tab</w:t>
      </w:r>
      <w:r>
        <w:t>.</w:t>
      </w:r>
    </w:p>
    <w:p w14:paraId="0B63ED8D" w14:textId="118A5D7E" w:rsidR="000424D0" w:rsidRDefault="000424D0" w:rsidP="00D81B80">
      <w:pPr>
        <w:pStyle w:val="Numberlist"/>
      </w:pPr>
      <w:r>
        <w:t>Select</w:t>
      </w:r>
      <w:r w:rsidRPr="00723EC4">
        <w:t xml:space="preserve"> </w:t>
      </w:r>
      <w:r w:rsidRPr="00723EC4">
        <w:rPr>
          <w:b/>
          <w:bCs/>
        </w:rPr>
        <w:t>VLAN Database</w:t>
      </w:r>
      <w:r w:rsidRPr="00723EC4">
        <w:t xml:space="preserve"> </w:t>
      </w:r>
      <w:r w:rsidR="00723EC4" w:rsidRPr="00723EC4">
        <w:t>and answer the following questions</w:t>
      </w:r>
      <w:r>
        <w:t>:</w:t>
      </w:r>
    </w:p>
    <w:p w14:paraId="589CD8C8" w14:textId="77777777" w:rsidR="000424D0" w:rsidRDefault="00723EC4" w:rsidP="00A029D5">
      <w:pPr>
        <w:pStyle w:val="Letterlist"/>
        <w:numPr>
          <w:ilvl w:val="1"/>
          <w:numId w:val="19"/>
        </w:numPr>
      </w:pPr>
      <w:r w:rsidRPr="00723EC4">
        <w:t>Are there any of the VLANs you configured replicated from SW1?</w:t>
      </w:r>
    </w:p>
    <w:p w14:paraId="2C1242E7" w14:textId="77777777" w:rsidR="00710FD0" w:rsidRDefault="00723EC4" w:rsidP="00D81B80">
      <w:pPr>
        <w:pStyle w:val="Letterlist"/>
      </w:pPr>
      <w:r w:rsidRPr="00723EC4">
        <w:t>What do you think is missing from the configuration?</w:t>
      </w:r>
    </w:p>
    <w:p w14:paraId="549C3859" w14:textId="6DC14F76" w:rsidR="00723EC4" w:rsidRDefault="00710FD0" w:rsidP="00D81B80">
      <w:pPr>
        <w:pStyle w:val="Letterlist"/>
      </w:pPr>
      <w:r w:rsidRPr="00723EC4">
        <w:t xml:space="preserve"> </w:t>
      </w:r>
      <w:r w:rsidR="00723EC4" w:rsidRPr="00723EC4">
        <w:t xml:space="preserve">Where should your solution be implemented? </w:t>
      </w:r>
    </w:p>
    <w:p w14:paraId="573C6183" w14:textId="7ECEC0B8" w:rsidR="006F693F" w:rsidRDefault="006F693F" w:rsidP="006F693F">
      <w:pPr>
        <w:pStyle w:val="Letterlist"/>
        <w:numPr>
          <w:ilvl w:val="0"/>
          <w:numId w:val="0"/>
        </w:numPr>
      </w:pPr>
      <w:r>
        <w:rPr>
          <w:noProof/>
        </w:rPr>
        <mc:AlternateContent>
          <mc:Choice Requires="wps">
            <w:drawing>
              <wp:inline distT="0" distB="0" distL="0" distR="0" wp14:anchorId="5CC46075" wp14:editId="5E416259">
                <wp:extent cx="6479540" cy="2093595"/>
                <wp:effectExtent l="0" t="0" r="16510" b="20955"/>
                <wp:docPr id="4283549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2093595"/>
                        </a:xfrm>
                        <a:prstGeom prst="rect">
                          <a:avLst/>
                        </a:prstGeom>
                        <a:solidFill>
                          <a:srgbClr val="FFFFFF"/>
                        </a:solidFill>
                        <a:ln w="9525">
                          <a:solidFill>
                            <a:srgbClr val="000000"/>
                          </a:solidFill>
                          <a:miter lim="800000"/>
                          <a:headEnd/>
                          <a:tailEnd/>
                        </a:ln>
                      </wps:spPr>
                      <wps:txbx>
                        <w:txbxContent>
                          <w:p w14:paraId="42D7F912" w14:textId="77777777" w:rsidR="006F693F" w:rsidRDefault="006F693F" w:rsidP="006F693F"/>
                          <w:p w14:paraId="727AF982" w14:textId="77777777" w:rsidR="006F693F" w:rsidRDefault="006F693F" w:rsidP="006F693F"/>
                          <w:p w14:paraId="72C2E57D" w14:textId="77777777" w:rsidR="006F693F" w:rsidRDefault="006F693F" w:rsidP="006F693F"/>
                          <w:p w14:paraId="39EAD097" w14:textId="77777777" w:rsidR="006F693F" w:rsidRDefault="006F693F" w:rsidP="006F693F"/>
                          <w:p w14:paraId="00510527" w14:textId="77777777" w:rsidR="006F693F" w:rsidRDefault="006F693F" w:rsidP="006F693F"/>
                          <w:p w14:paraId="3F3F69E8" w14:textId="77777777" w:rsidR="006F693F" w:rsidRDefault="006F693F" w:rsidP="006F693F"/>
                        </w:txbxContent>
                      </wps:txbx>
                      <wps:bodyPr rot="0" vert="horz" wrap="square" lIns="91440" tIns="45720" rIns="91440" bIns="45720" anchor="t" anchorCtr="0">
                        <a:spAutoFit/>
                      </wps:bodyPr>
                    </wps:wsp>
                  </a:graphicData>
                </a:graphic>
              </wp:inline>
            </w:drawing>
          </mc:Choice>
          <mc:Fallback>
            <w:pict>
              <v:shape w14:anchorId="5CC46075" id="_x0000_s1042" type="#_x0000_t202" style="width:510.2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">
                <v:textbox style="mso-fit-shape-to-text:t">
                  <w:txbxContent>
                    <w:p w14:paraId="42D7F912" w14:textId="77777777" w:rsidR="006F693F" w:rsidRDefault="006F693F" w:rsidP="006F693F"/>
                    <w:p w14:paraId="727AF982" w14:textId="77777777" w:rsidR="006F693F" w:rsidRDefault="006F693F" w:rsidP="006F693F"/>
                    <w:p w14:paraId="72C2E57D" w14:textId="77777777" w:rsidR="006F693F" w:rsidRDefault="006F693F" w:rsidP="006F693F"/>
                    <w:p w14:paraId="39EAD097" w14:textId="77777777" w:rsidR="006F693F" w:rsidRDefault="006F693F" w:rsidP="006F693F"/>
                    <w:p w14:paraId="00510527" w14:textId="77777777" w:rsidR="006F693F" w:rsidRDefault="006F693F" w:rsidP="006F693F"/>
                    <w:p w14:paraId="3F3F69E8" w14:textId="77777777" w:rsidR="006F693F" w:rsidRDefault="006F693F" w:rsidP="006F693F"/>
                  </w:txbxContent>
                </v:textbox>
                <w10:anchorlock/>
              </v:shape>
            </w:pict>
          </mc:Fallback>
        </mc:AlternateContent>
      </w:r>
    </w:p>
    <w:p w14:paraId="0D05D587" w14:textId="77777777" w:rsidR="00A208B6" w:rsidRDefault="00A208B6" w:rsidP="006F693F">
      <w:pPr>
        <w:pStyle w:val="Letterlist"/>
        <w:numPr>
          <w:ilvl w:val="0"/>
          <w:numId w:val="0"/>
        </w:numPr>
      </w:pPr>
    </w:p>
    <w:p w14:paraId="120381CE" w14:textId="3B7BA5C7" w:rsidR="00723EC4" w:rsidRPr="00723EC4" w:rsidRDefault="00723EC4" w:rsidP="003559F6">
      <w:pPr>
        <w:pStyle w:val="Heading2"/>
      </w:pPr>
      <w:bookmarkStart w:id="21" w:name="_Toc215661037"/>
      <w:r w:rsidRPr="00723EC4">
        <w:t>Reflection</w:t>
      </w:r>
      <w:bookmarkEnd w:id="21"/>
    </w:p>
    <w:p w14:paraId="2B9766FF" w14:textId="77777777" w:rsidR="00723EC4" w:rsidRPr="00723EC4" w:rsidRDefault="00723EC4" w:rsidP="00723EC4">
      <w:r w:rsidRPr="00723EC4">
        <w:t>How did VTP simplify VLAN management in your lab setup?</w:t>
      </w:r>
    </w:p>
    <w:p w14:paraId="08722114" w14:textId="3031FD5B" w:rsidR="003559F6" w:rsidRDefault="00F440A6" w:rsidP="00723EC4">
      <w:r>
        <w:rPr>
          <w:noProof/>
        </w:rPr>
        <mc:AlternateContent>
          <mc:Choice Requires="wps">
            <w:drawing>
              <wp:inline distT="0" distB="0" distL="0" distR="0" wp14:anchorId="08D16AFF" wp14:editId="22EAC9CB">
                <wp:extent cx="6479540" cy="1427147"/>
                <wp:effectExtent l="0" t="0" r="16510" b="18415"/>
                <wp:docPr id="4900620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1427147"/>
                        </a:xfrm>
                        <a:prstGeom prst="rect">
                          <a:avLst/>
                        </a:prstGeom>
                        <a:solidFill>
                          <a:srgbClr val="FFFFFF"/>
                        </a:solidFill>
                        <a:ln w="9525">
                          <a:solidFill>
                            <a:srgbClr val="000000"/>
                          </a:solidFill>
                          <a:miter lim="800000"/>
                          <a:headEnd/>
                          <a:tailEnd/>
                        </a:ln>
                      </wps:spPr>
                      <wps:txbx>
                        <w:txbxContent>
                          <w:p w14:paraId="4A9FAD8A" w14:textId="77777777" w:rsidR="00F440A6" w:rsidRDefault="00F440A6" w:rsidP="00F440A6"/>
                          <w:p w14:paraId="6AD171C1" w14:textId="77777777" w:rsidR="00F440A6" w:rsidRDefault="00F440A6" w:rsidP="00F440A6"/>
                          <w:p w14:paraId="52ECE6D5" w14:textId="77777777" w:rsidR="00284C38" w:rsidRDefault="00284C38" w:rsidP="00F440A6"/>
                          <w:p w14:paraId="1BC0C370" w14:textId="77777777" w:rsidR="002650BF" w:rsidRDefault="002650BF" w:rsidP="00F440A6"/>
                          <w:p w14:paraId="0005E52A" w14:textId="77777777" w:rsidR="00F440A6" w:rsidRDefault="00F440A6" w:rsidP="00F440A6"/>
                          <w:p w14:paraId="7D352D08" w14:textId="77777777" w:rsidR="00F440A6" w:rsidRDefault="00F440A6" w:rsidP="00F440A6"/>
                        </w:txbxContent>
                      </wps:txbx>
                      <wps:bodyPr rot="0" vert="horz" wrap="square" lIns="91440" tIns="45720" rIns="91440" bIns="45720" anchor="t" anchorCtr="0">
                        <a:spAutoFit/>
                      </wps:bodyPr>
                    </wps:wsp>
                  </a:graphicData>
                </a:graphic>
              </wp:inline>
            </w:drawing>
          </mc:Choice>
          <mc:Fallback>
            <w:pict>
              <v:shape w14:anchorId="08D16AFF" id="_x0000_s1043" type="#_x0000_t202" style="width:510.2pt;height:11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">
                <v:textbox style="mso-fit-shape-to-text:t">
                  <w:txbxContent>
                    <w:p w14:paraId="4A9FAD8A" w14:textId="77777777" w:rsidR="00F440A6" w:rsidRDefault="00F440A6" w:rsidP="00F440A6"/>
                    <w:p w14:paraId="6AD171C1" w14:textId="77777777" w:rsidR="00F440A6" w:rsidRDefault="00F440A6" w:rsidP="00F440A6"/>
                    <w:p w14:paraId="52ECE6D5" w14:textId="77777777" w:rsidR="00284C38" w:rsidRDefault="00284C38" w:rsidP="00F440A6"/>
                    <w:p w14:paraId="1BC0C370" w14:textId="77777777" w:rsidR="002650BF" w:rsidRDefault="002650BF" w:rsidP="00F440A6"/>
                    <w:p w14:paraId="0005E52A" w14:textId="77777777" w:rsidR="00F440A6" w:rsidRDefault="00F440A6" w:rsidP="00F440A6"/>
                    <w:p w14:paraId="7D352D08" w14:textId="77777777" w:rsidR="00F440A6" w:rsidRDefault="00F440A6" w:rsidP="00F440A6"/>
                  </w:txbxContent>
                </v:textbox>
                <w10:anchorlock/>
              </v:shape>
            </w:pict>
          </mc:Fallback>
        </mc:AlternateContent>
      </w:r>
    </w:p>
    <w:p w14:paraId="291118D3" w14:textId="2779D877" w:rsidR="00723EC4" w:rsidRPr="00723EC4" w:rsidRDefault="00723EC4" w:rsidP="00723EC4">
      <w:r w:rsidRPr="00723EC4">
        <w:lastRenderedPageBreak/>
        <w:t>What challenges did you encounter while configuring VTP, and how did you troubleshoot them?</w:t>
      </w:r>
    </w:p>
    <w:p w14:paraId="48BA6CC1" w14:textId="5ADAF366" w:rsidR="003559F6" w:rsidRDefault="00F440A6" w:rsidP="00723EC4">
      <w:r>
        <w:rPr>
          <w:noProof/>
        </w:rPr>
        <mc:AlternateContent>
          <mc:Choice Requires="wps">
            <w:drawing>
              <wp:inline distT="0" distB="0" distL="0" distR="0" wp14:anchorId="1CB8780F" wp14:editId="5BDA182B">
                <wp:extent cx="6479540" cy="1427147"/>
                <wp:effectExtent l="0" t="0" r="16510" b="18415"/>
                <wp:docPr id="1345231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1427147"/>
                        </a:xfrm>
                        <a:prstGeom prst="rect">
                          <a:avLst/>
                        </a:prstGeom>
                        <a:solidFill>
                          <a:srgbClr val="FFFFFF"/>
                        </a:solidFill>
                        <a:ln w="9525">
                          <a:solidFill>
                            <a:srgbClr val="000000"/>
                          </a:solidFill>
                          <a:miter lim="800000"/>
                          <a:headEnd/>
                          <a:tailEnd/>
                        </a:ln>
                      </wps:spPr>
                      <wps:txbx>
                        <w:txbxContent>
                          <w:p w14:paraId="72B89591" w14:textId="77777777" w:rsidR="00F440A6" w:rsidRDefault="00F440A6" w:rsidP="00F440A6"/>
                          <w:p w14:paraId="2E4ECBC5" w14:textId="77777777" w:rsidR="00F440A6" w:rsidRDefault="00F440A6" w:rsidP="00F440A6"/>
                          <w:p w14:paraId="3C0EF563" w14:textId="77777777" w:rsidR="00284C38" w:rsidRDefault="00284C38" w:rsidP="00F440A6"/>
                          <w:p w14:paraId="1FEC1438" w14:textId="77777777" w:rsidR="00F440A6" w:rsidRDefault="00F440A6" w:rsidP="00F440A6"/>
                          <w:p w14:paraId="6D029E1C" w14:textId="77777777" w:rsidR="002650BF" w:rsidRDefault="002650BF" w:rsidP="00F440A6"/>
                          <w:p w14:paraId="3ED05F0B" w14:textId="77777777" w:rsidR="00F440A6" w:rsidRDefault="00F440A6" w:rsidP="00F440A6"/>
                        </w:txbxContent>
                      </wps:txbx>
                      <wps:bodyPr rot="0" vert="horz" wrap="square" lIns="91440" tIns="45720" rIns="91440" bIns="45720" anchor="t" anchorCtr="0">
                        <a:spAutoFit/>
                      </wps:bodyPr>
                    </wps:wsp>
                  </a:graphicData>
                </a:graphic>
              </wp:inline>
            </w:drawing>
          </mc:Choice>
          <mc:Fallback>
            <w:pict>
              <v:shape w14:anchorId="1CB8780F" id="_x0000_s1044" type="#_x0000_t202" style="width:510.2pt;height:11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">
                <v:textbox style="mso-fit-shape-to-text:t">
                  <w:txbxContent>
                    <w:p w14:paraId="72B89591" w14:textId="77777777" w:rsidR="00F440A6" w:rsidRDefault="00F440A6" w:rsidP="00F440A6"/>
                    <w:p w14:paraId="2E4ECBC5" w14:textId="77777777" w:rsidR="00F440A6" w:rsidRDefault="00F440A6" w:rsidP="00F440A6"/>
                    <w:p w14:paraId="3C0EF563" w14:textId="77777777" w:rsidR="00284C38" w:rsidRDefault="00284C38" w:rsidP="00F440A6"/>
                    <w:p w14:paraId="1FEC1438" w14:textId="77777777" w:rsidR="00F440A6" w:rsidRDefault="00F440A6" w:rsidP="00F440A6"/>
                    <w:p w14:paraId="6D029E1C" w14:textId="77777777" w:rsidR="002650BF" w:rsidRDefault="002650BF" w:rsidP="00F440A6"/>
                    <w:p w14:paraId="3ED05F0B" w14:textId="77777777" w:rsidR="00F440A6" w:rsidRDefault="00F440A6" w:rsidP="00F440A6"/>
                  </w:txbxContent>
                </v:textbox>
                <w10:anchorlock/>
              </v:shape>
            </w:pict>
          </mc:Fallback>
        </mc:AlternateContent>
      </w:r>
    </w:p>
    <w:p w14:paraId="5701FD0D" w14:textId="1D6BB98F" w:rsidR="00723EC4" w:rsidRPr="00723EC4" w:rsidRDefault="00723EC4" w:rsidP="00723EC4">
      <w:r w:rsidRPr="00723EC4">
        <w:t>What are the potential risks of using VTP in a large network, and how can they be mitigated?</w:t>
      </w:r>
    </w:p>
    <w:p w14:paraId="7C3B24DF" w14:textId="11181F15" w:rsidR="003559F6" w:rsidRDefault="00F440A6" w:rsidP="00723EC4">
      <w:r>
        <w:rPr>
          <w:noProof/>
        </w:rPr>
        <mc:AlternateContent>
          <mc:Choice Requires="wps">
            <w:drawing>
              <wp:inline distT="0" distB="0" distL="0" distR="0" wp14:anchorId="656D2851" wp14:editId="37BA65AD">
                <wp:extent cx="6479540" cy="1427147"/>
                <wp:effectExtent l="0" t="0" r="16510" b="18415"/>
                <wp:docPr id="7003703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1427147"/>
                        </a:xfrm>
                        <a:prstGeom prst="rect">
                          <a:avLst/>
                        </a:prstGeom>
                        <a:solidFill>
                          <a:srgbClr val="FFFFFF"/>
                        </a:solidFill>
                        <a:ln w="9525">
                          <a:solidFill>
                            <a:srgbClr val="000000"/>
                          </a:solidFill>
                          <a:miter lim="800000"/>
                          <a:headEnd/>
                          <a:tailEnd/>
                        </a:ln>
                      </wps:spPr>
                      <wps:txbx>
                        <w:txbxContent>
                          <w:p w14:paraId="58DE179D" w14:textId="77777777" w:rsidR="00F440A6" w:rsidRDefault="00F440A6" w:rsidP="00F440A6"/>
                          <w:p w14:paraId="5B3CD4C0" w14:textId="77777777" w:rsidR="00F440A6" w:rsidRDefault="00F440A6" w:rsidP="00F440A6"/>
                          <w:p w14:paraId="47BAA71C" w14:textId="77777777" w:rsidR="00F440A6" w:rsidRDefault="00F440A6" w:rsidP="00F440A6"/>
                          <w:p w14:paraId="609DC4B1" w14:textId="77777777" w:rsidR="002650BF" w:rsidRDefault="002650BF" w:rsidP="00F440A6"/>
                          <w:p w14:paraId="0BD117A9" w14:textId="77777777" w:rsidR="00284C38" w:rsidRDefault="00284C38" w:rsidP="00F440A6"/>
                          <w:p w14:paraId="5EA9C373" w14:textId="77777777" w:rsidR="00F440A6" w:rsidRDefault="00F440A6" w:rsidP="00F440A6"/>
                        </w:txbxContent>
                      </wps:txbx>
                      <wps:bodyPr rot="0" vert="horz" wrap="square" lIns="91440" tIns="45720" rIns="91440" bIns="45720" anchor="t" anchorCtr="0">
                        <a:spAutoFit/>
                      </wps:bodyPr>
                    </wps:wsp>
                  </a:graphicData>
                </a:graphic>
              </wp:inline>
            </w:drawing>
          </mc:Choice>
          <mc:Fallback>
            <w:pict>
              <v:shape w14:anchorId="656D2851" id="_x0000_s1045" type="#_x0000_t202" style="width:510.2pt;height:11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">
                <v:textbox style="mso-fit-shape-to-text:t">
                  <w:txbxContent>
                    <w:p w14:paraId="58DE179D" w14:textId="77777777" w:rsidR="00F440A6" w:rsidRDefault="00F440A6" w:rsidP="00F440A6"/>
                    <w:p w14:paraId="5B3CD4C0" w14:textId="77777777" w:rsidR="00F440A6" w:rsidRDefault="00F440A6" w:rsidP="00F440A6"/>
                    <w:p w14:paraId="47BAA71C" w14:textId="77777777" w:rsidR="00F440A6" w:rsidRDefault="00F440A6" w:rsidP="00F440A6"/>
                    <w:p w14:paraId="609DC4B1" w14:textId="77777777" w:rsidR="002650BF" w:rsidRDefault="002650BF" w:rsidP="00F440A6"/>
                    <w:p w14:paraId="0BD117A9" w14:textId="77777777" w:rsidR="00284C38" w:rsidRDefault="00284C38" w:rsidP="00F440A6"/>
                    <w:p w14:paraId="5EA9C373" w14:textId="77777777" w:rsidR="00F440A6" w:rsidRDefault="00F440A6" w:rsidP="00F440A6"/>
                  </w:txbxContent>
                </v:textbox>
                <w10:anchorlock/>
              </v:shape>
            </w:pict>
          </mc:Fallback>
        </mc:AlternateContent>
      </w:r>
    </w:p>
    <w:p w14:paraId="2E9E95EA" w14:textId="6D143106" w:rsidR="00723EC4" w:rsidRPr="00723EC4" w:rsidRDefault="00723EC4" w:rsidP="00723EC4">
      <w:r w:rsidRPr="00723EC4">
        <w:t xml:space="preserve">How does VTP </w:t>
      </w:r>
      <w:r w:rsidR="00D81B80">
        <w:t>t</w:t>
      </w:r>
      <w:r w:rsidRPr="00723EC4">
        <w:t xml:space="preserve">ransparent mode differ from </w:t>
      </w:r>
      <w:r w:rsidR="00D81B80" w:rsidRPr="00723EC4">
        <w:t>client and server modes</w:t>
      </w:r>
      <w:r w:rsidRPr="00723EC4">
        <w:t>, and when would you use it in a real-world scenario?</w:t>
      </w:r>
    </w:p>
    <w:p w14:paraId="70BBB92E" w14:textId="025F5CC4" w:rsidR="00723EC4" w:rsidRDefault="00F440A6" w:rsidP="00723EC4">
      <w:pPr>
        <w:rPr>
          <w:b/>
          <w:bCs/>
        </w:rPr>
      </w:pPr>
      <w:r>
        <w:rPr>
          <w:noProof/>
        </w:rPr>
        <mc:AlternateContent>
          <mc:Choice Requires="wps">
            <w:drawing>
              <wp:inline distT="0" distB="0" distL="0" distR="0" wp14:anchorId="1F768174" wp14:editId="02E848EC">
                <wp:extent cx="6479540" cy="1427147"/>
                <wp:effectExtent l="0" t="0" r="16510" b="18415"/>
                <wp:docPr id="1844195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1427147"/>
                        </a:xfrm>
                        <a:prstGeom prst="rect">
                          <a:avLst/>
                        </a:prstGeom>
                        <a:solidFill>
                          <a:srgbClr val="FFFFFF"/>
                        </a:solidFill>
                        <a:ln w="9525">
                          <a:solidFill>
                            <a:srgbClr val="000000"/>
                          </a:solidFill>
                          <a:miter lim="800000"/>
                          <a:headEnd/>
                          <a:tailEnd/>
                        </a:ln>
                      </wps:spPr>
                      <wps:txbx>
                        <w:txbxContent>
                          <w:p w14:paraId="18AB600C" w14:textId="77777777" w:rsidR="00F440A6" w:rsidRDefault="00F440A6" w:rsidP="00F440A6"/>
                          <w:p w14:paraId="15313145" w14:textId="77777777" w:rsidR="00F440A6" w:rsidRDefault="00F440A6" w:rsidP="00F440A6"/>
                          <w:p w14:paraId="63E92FCB" w14:textId="77777777" w:rsidR="002650BF" w:rsidRDefault="002650BF" w:rsidP="00F440A6"/>
                          <w:p w14:paraId="672C6175" w14:textId="77777777" w:rsidR="002650BF" w:rsidRDefault="002650BF" w:rsidP="00F440A6"/>
                          <w:p w14:paraId="1B3BD8D2" w14:textId="77777777" w:rsidR="00F440A6" w:rsidRDefault="00F440A6" w:rsidP="00F440A6"/>
                          <w:p w14:paraId="61F99EF8" w14:textId="77777777" w:rsidR="00F440A6" w:rsidRDefault="00F440A6" w:rsidP="00F440A6"/>
                        </w:txbxContent>
                      </wps:txbx>
                      <wps:bodyPr rot="0" vert="horz" wrap="square" lIns="91440" tIns="45720" rIns="91440" bIns="45720" anchor="t" anchorCtr="0">
                        <a:spAutoFit/>
                      </wps:bodyPr>
                    </wps:wsp>
                  </a:graphicData>
                </a:graphic>
              </wp:inline>
            </w:drawing>
          </mc:Choice>
          <mc:Fallback>
            <w:pict>
              <v:shape w14:anchorId="1F768174" id="_x0000_s1046" type="#_x0000_t202" style="width:510.2pt;height:11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">
                <v:textbox style="mso-fit-shape-to-text:t">
                  <w:txbxContent>
                    <w:p w14:paraId="18AB600C" w14:textId="77777777" w:rsidR="00F440A6" w:rsidRDefault="00F440A6" w:rsidP="00F440A6"/>
                    <w:p w14:paraId="15313145" w14:textId="77777777" w:rsidR="00F440A6" w:rsidRDefault="00F440A6" w:rsidP="00F440A6"/>
                    <w:p w14:paraId="63E92FCB" w14:textId="77777777" w:rsidR="002650BF" w:rsidRDefault="002650BF" w:rsidP="00F440A6"/>
                    <w:p w14:paraId="672C6175" w14:textId="77777777" w:rsidR="002650BF" w:rsidRDefault="002650BF" w:rsidP="00F440A6"/>
                    <w:p w14:paraId="1B3BD8D2" w14:textId="77777777" w:rsidR="00F440A6" w:rsidRDefault="00F440A6" w:rsidP="00F440A6"/>
                    <w:p w14:paraId="61F99EF8" w14:textId="77777777" w:rsidR="00F440A6" w:rsidRDefault="00F440A6" w:rsidP="00F440A6"/>
                  </w:txbxContent>
                </v:textbox>
                <w10:anchorlock/>
              </v:shape>
            </w:pict>
          </mc:Fallback>
        </mc:AlternateContent>
      </w:r>
    </w:p>
    <w:p w14:paraId="6C956CCB" w14:textId="5A3F2C58" w:rsidR="00FB034E" w:rsidRDefault="00FB034E">
      <w:pPr>
        <w:spacing w:before="0" w:after="160" w:line="259" w:lineRule="auto"/>
      </w:pPr>
      <w:r>
        <w:br w:type="page"/>
      </w:r>
    </w:p>
    <w:p w14:paraId="44951CF6" w14:textId="03255FDA" w:rsidR="003559F6" w:rsidRDefault="00FB034E" w:rsidP="00D81B80">
      <w:pPr>
        <w:pStyle w:val="Heading1"/>
      </w:pPr>
      <w:bookmarkStart w:id="22" w:name="_Toc215661038"/>
      <w:r>
        <w:lastRenderedPageBreak/>
        <w:t>Activity</w:t>
      </w:r>
      <w:r w:rsidR="00885A79">
        <w:t xml:space="preserve"> 7</w:t>
      </w:r>
      <w:r>
        <w:t xml:space="preserve">: Inter-VLAN </w:t>
      </w:r>
      <w:r w:rsidR="005C6DDC">
        <w:t>routing</w:t>
      </w:r>
      <w:bookmarkEnd w:id="22"/>
    </w:p>
    <w:p w14:paraId="2BC18C69" w14:textId="77777777" w:rsidR="00885A79" w:rsidRPr="00640C76" w:rsidRDefault="00885A79" w:rsidP="00D81B80">
      <w:pPr>
        <w:pStyle w:val="Heading2"/>
      </w:pPr>
      <w:bookmarkStart w:id="23" w:name="_Toc215661039"/>
      <w:r>
        <w:t>Scenario b</w:t>
      </w:r>
      <w:r w:rsidRPr="00640C76">
        <w:t>ackground</w:t>
      </w:r>
      <w:bookmarkEnd w:id="23"/>
    </w:p>
    <w:p w14:paraId="7D242EC1" w14:textId="76DF9368" w:rsidR="00FB034E" w:rsidRPr="00FB034E" w:rsidRDefault="00FB034E" w:rsidP="00FB034E">
      <w:r w:rsidRPr="00FB034E">
        <w:t xml:space="preserve">When designing or implementing any network environment, such as a corporate network or lab environment, it is important to identify and understand the network topology and IP addressing schemes that are in use. The following exhibit represents your initial design. The </w:t>
      </w:r>
      <w:r>
        <w:t>diagram</w:t>
      </w:r>
      <w:r w:rsidRPr="00FB034E">
        <w:t xml:space="preserve"> below provides the VLAN information that has already been configured.</w:t>
      </w:r>
    </w:p>
    <w:p w14:paraId="70229F51" w14:textId="77777777" w:rsidR="00FB034E" w:rsidRPr="00FB034E" w:rsidRDefault="00FB034E" w:rsidP="00FB034E">
      <w:r w:rsidRPr="00FB034E">
        <w:rPr>
          <w:noProof/>
        </w:rPr>
        <w:drawing>
          <wp:inline distT="0" distB="0" distL="0" distR="0" wp14:anchorId="66E59A2D" wp14:editId="038B0231">
            <wp:extent cx="5399405" cy="3216026"/>
            <wp:effectExtent l="0" t="0" r="0" b="3810"/>
            <wp:docPr id="372893695" name="Picture 1" descr="A diagram of the network topology for Activity 7. You can view details of the full network topology in Packet T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93695" name="Picture 1" descr="A diagram of the network topology for Activity 7. You can view details of the full network topology in Packet Tracer."/>
                    <pic:cNvPicPr/>
                  </pic:nvPicPr>
                  <pic:blipFill rotWithShape="1">
                    <a:blip r:embed="rId32"/>
                    <a:srcRect t="9957"/>
                    <a:stretch>
                      <a:fillRect/>
                    </a:stretch>
                  </pic:blipFill>
                  <pic:spPr bwMode="auto">
                    <a:xfrm>
                      <a:off x="0" y="0"/>
                      <a:ext cx="5400000" cy="3216380"/>
                    </a:xfrm>
                    <a:prstGeom prst="rect">
                      <a:avLst/>
                    </a:prstGeom>
                    <a:ln>
                      <a:noFill/>
                    </a:ln>
                    <a:extLst>
                      <a:ext uri="{53640926-AAD7-44D8-BBD7-CCE9431645EC}">
                        <a14:shadowObscured xmlns:a14="http://schemas.microsoft.com/office/drawing/2010/main"/>
                      </a:ext>
                    </a:extLst>
                  </pic:spPr>
                </pic:pic>
              </a:graphicData>
            </a:graphic>
          </wp:inline>
        </w:drawing>
      </w:r>
    </w:p>
    <w:p w14:paraId="674D1FCA" w14:textId="61BFA13F" w:rsidR="00FB034E" w:rsidRPr="00FB034E" w:rsidRDefault="00FB034E" w:rsidP="00FB034E">
      <w:proofErr w:type="spellStart"/>
      <w:r w:rsidRPr="00FB034E">
        <w:t>TechSolutions</w:t>
      </w:r>
      <w:proofErr w:type="spellEnd"/>
      <w:r w:rsidRPr="00FB034E">
        <w:t xml:space="preserve"> Inc is a small business supporting around 70 staff/employees and with approximately 500 customers. The company began with a small single LAN built by one of the founding members of the company who had an interest in IT and networking around </w:t>
      </w:r>
      <w:r w:rsidR="00D81B80">
        <w:t>five</w:t>
      </w:r>
      <w:r w:rsidRPr="00FB034E">
        <w:t xml:space="preserve"> years ago. The original network consisted of Layer 2 access layer switches used to connect to various offices and departments. With the growth of the business, the number of departments has increased along with the number of network devices and locations.  </w:t>
      </w:r>
    </w:p>
    <w:p w14:paraId="14C970E9" w14:textId="0797D978" w:rsidR="00FB034E" w:rsidRPr="00FB034E" w:rsidRDefault="00FB034E" w:rsidP="00FB034E">
      <w:pPr>
        <w:pStyle w:val="Heading2"/>
      </w:pPr>
      <w:bookmarkStart w:id="24" w:name="_Toc215661040"/>
      <w:r>
        <w:t>Instructions</w:t>
      </w:r>
      <w:bookmarkEnd w:id="24"/>
    </w:p>
    <w:p w14:paraId="0EFD5D09" w14:textId="77777777" w:rsidR="00FB034E" w:rsidRPr="00FB034E" w:rsidRDefault="00FB034E" w:rsidP="00FB034E">
      <w:r w:rsidRPr="00FB034E">
        <w:t>Your initial design has been deployed, and all connectivity is implemented as per the network topology diagram. All IP configuration has been applied to all network devices.</w:t>
      </w:r>
    </w:p>
    <w:p w14:paraId="28E6D333" w14:textId="77777777" w:rsidR="00FB034E" w:rsidRPr="00FB034E" w:rsidRDefault="00FB034E" w:rsidP="00FB034E">
      <w:r>
        <w:t>In this lab, you will configure inter-VLAN routing using a layer 3 switch.</w:t>
      </w:r>
    </w:p>
    <w:p w14:paraId="58320591" w14:textId="263AB185" w:rsidR="0429E0BC" w:rsidRPr="00F440A6" w:rsidRDefault="00F440A6">
      <w:pPr>
        <w:rPr>
          <w:color w:val="auto"/>
        </w:rPr>
      </w:pPr>
      <w:r w:rsidRPr="00F440A6">
        <w:rPr>
          <w:b/>
          <w:bCs/>
          <w:color w:val="auto"/>
        </w:rPr>
        <w:t xml:space="preserve">Note: </w:t>
      </w:r>
      <w:r w:rsidR="4ACA7FCD" w:rsidRPr="00F440A6">
        <w:rPr>
          <w:color w:val="auto"/>
        </w:rPr>
        <w:t>There is a minor configuration missing from the instructions that you will need to troubleshoot and resolve</w:t>
      </w:r>
      <w:r w:rsidRPr="00F440A6">
        <w:rPr>
          <w:color w:val="auto"/>
        </w:rPr>
        <w:t>.</w:t>
      </w:r>
      <w:r w:rsidR="4ACA7FCD" w:rsidRPr="00F440A6">
        <w:rPr>
          <w:color w:val="auto"/>
        </w:rPr>
        <w:t xml:space="preserve"> Ask you</w:t>
      </w:r>
      <w:r w:rsidRPr="00F440A6">
        <w:rPr>
          <w:color w:val="auto"/>
        </w:rPr>
        <w:t>r</w:t>
      </w:r>
      <w:r w:rsidR="4ACA7FCD" w:rsidRPr="00F440A6">
        <w:rPr>
          <w:color w:val="auto"/>
        </w:rPr>
        <w:t xml:space="preserve"> Trainer</w:t>
      </w:r>
      <w:r w:rsidRPr="00F440A6">
        <w:rPr>
          <w:color w:val="auto"/>
        </w:rPr>
        <w:t xml:space="preserve"> for help</w:t>
      </w:r>
      <w:r w:rsidR="4ACA7FCD" w:rsidRPr="00F440A6">
        <w:rPr>
          <w:color w:val="auto"/>
        </w:rPr>
        <w:t xml:space="preserve"> if you struggle</w:t>
      </w:r>
      <w:r w:rsidRPr="00F440A6">
        <w:rPr>
          <w:color w:val="auto"/>
        </w:rPr>
        <w:t>.</w:t>
      </w:r>
    </w:p>
    <w:p w14:paraId="3A411675" w14:textId="0F99D943" w:rsidR="00FB034E" w:rsidRPr="00FB034E" w:rsidRDefault="00FB034E" w:rsidP="00D81B80">
      <w:pPr>
        <w:pStyle w:val="Heading3"/>
      </w:pPr>
      <w:r w:rsidRPr="00FB034E">
        <w:lastRenderedPageBreak/>
        <w:t>Step 1: Create VLAN interfaces to serve as default gateway</w:t>
      </w:r>
    </w:p>
    <w:p w14:paraId="6E07528E" w14:textId="77777777" w:rsidR="00FB034E" w:rsidRPr="00FB034E" w:rsidRDefault="00FB034E" w:rsidP="00FB034E">
      <w:r w:rsidRPr="00FB034E">
        <w:t>The IP addresses assigned to the VLAN interfaces will serve as the default gateway for each VLAN.</w:t>
      </w:r>
    </w:p>
    <w:p w14:paraId="29F6F970" w14:textId="2D7CA9D7" w:rsidR="00FB034E" w:rsidRPr="00FB034E" w:rsidRDefault="00FB034E" w:rsidP="00FB034E">
      <w:r w:rsidRPr="00F440A6">
        <w:rPr>
          <w:b/>
          <w:bCs/>
        </w:rPr>
        <w:t>Note:</w:t>
      </w:r>
      <w:r w:rsidRPr="00FB034E">
        <w:t xml:space="preserve"> Make sure that you are in </w:t>
      </w:r>
      <w:r>
        <w:rPr>
          <w:b/>
          <w:bCs/>
        </w:rPr>
        <w:t>C</w:t>
      </w:r>
      <w:r w:rsidRPr="00FB034E">
        <w:rPr>
          <w:b/>
          <w:bCs/>
        </w:rPr>
        <w:t>onfig-mode</w:t>
      </w:r>
      <w:r w:rsidRPr="00FB034E">
        <w:t xml:space="preserve"> of the switch CLI before completing the next tasks</w:t>
      </w:r>
      <w:r>
        <w:t xml:space="preserve"> </w:t>
      </w:r>
      <w:r w:rsidR="00D81B80">
        <w:t>—</w:t>
      </w:r>
      <w:r>
        <w:t xml:space="preserve"> a</w:t>
      </w:r>
      <w:r w:rsidRPr="00FB034E">
        <w:t xml:space="preserve">sk the </w:t>
      </w:r>
      <w:r w:rsidR="00D81B80">
        <w:t>tr</w:t>
      </w:r>
      <w:r w:rsidRPr="00FB034E">
        <w:t>ainer if you are unsure</w:t>
      </w:r>
      <w:r>
        <w:t>.</w:t>
      </w:r>
    </w:p>
    <w:p w14:paraId="02CC0E3D" w14:textId="504671BD" w:rsidR="00FB034E" w:rsidRPr="00FB034E" w:rsidRDefault="00FB034E" w:rsidP="00FB034E">
      <w:r w:rsidRPr="00FB034E">
        <w:t xml:space="preserve">At the prompt, </w:t>
      </w:r>
      <w:r>
        <w:t xml:space="preserve">enter </w:t>
      </w:r>
      <w:r w:rsidR="00D81B80">
        <w:t xml:space="preserve">the </w:t>
      </w:r>
      <w:r w:rsidRPr="00FB034E">
        <w:t xml:space="preserve">command </w:t>
      </w:r>
      <w:r>
        <w:t xml:space="preserve">which follows the </w:t>
      </w:r>
      <w:r w:rsidRPr="00FB034E">
        <w:rPr>
          <w:rFonts w:ascii="Consolas" w:hAnsi="Consolas"/>
        </w:rPr>
        <w:t>#</w:t>
      </w:r>
      <w:r>
        <w:t xml:space="preserve"> symbol (</w:t>
      </w:r>
      <w:r w:rsidRPr="00FB034E">
        <w:t xml:space="preserve">in </w:t>
      </w:r>
      <w:r>
        <w:rPr>
          <w:b/>
          <w:bCs/>
        </w:rPr>
        <w:t>b</w:t>
      </w:r>
      <w:r w:rsidRPr="00FB034E">
        <w:rPr>
          <w:b/>
          <w:bCs/>
        </w:rPr>
        <w:t>old</w:t>
      </w:r>
      <w:r>
        <w:rPr>
          <w:b/>
          <w:bCs/>
        </w:rPr>
        <w:t>)</w:t>
      </w:r>
      <w:r w:rsidRPr="00FB034E">
        <w:t xml:space="preserve"> and press Enter each time:</w:t>
      </w:r>
    </w:p>
    <w:p w14:paraId="694AF7C0" w14:textId="77777777" w:rsidR="00FB034E" w:rsidRPr="00FB034E" w:rsidRDefault="00FB034E" w:rsidP="00A029D5">
      <w:pPr>
        <w:pStyle w:val="ListParagraph"/>
        <w:numPr>
          <w:ilvl w:val="0"/>
          <w:numId w:val="9"/>
        </w:numPr>
        <w:ind w:hanging="436"/>
        <w:rPr>
          <w:rFonts w:ascii="Consolas" w:hAnsi="Consolas"/>
        </w:rPr>
      </w:pPr>
      <w:r w:rsidRPr="00FB034E">
        <w:rPr>
          <w:rFonts w:ascii="Consolas" w:hAnsi="Consolas"/>
        </w:rPr>
        <w:t xml:space="preserve">Switch(config)# </w:t>
      </w:r>
      <w:r w:rsidRPr="00FB034E">
        <w:rPr>
          <w:rFonts w:ascii="Consolas" w:hAnsi="Consolas"/>
          <w:b/>
          <w:bCs/>
        </w:rPr>
        <w:t xml:space="preserve">interface </w:t>
      </w:r>
      <w:proofErr w:type="spellStart"/>
      <w:r w:rsidRPr="00FB034E">
        <w:rPr>
          <w:rFonts w:ascii="Consolas" w:hAnsi="Consolas"/>
          <w:b/>
          <w:bCs/>
        </w:rPr>
        <w:t>vlan</w:t>
      </w:r>
      <w:proofErr w:type="spellEnd"/>
      <w:r w:rsidRPr="00FB034E">
        <w:rPr>
          <w:rFonts w:ascii="Consolas" w:hAnsi="Consolas"/>
          <w:b/>
          <w:bCs/>
        </w:rPr>
        <w:t xml:space="preserve"> 20</w:t>
      </w:r>
    </w:p>
    <w:p w14:paraId="7C0F666D" w14:textId="77777777" w:rsidR="00FB034E" w:rsidRPr="00FB034E" w:rsidRDefault="00FB034E" w:rsidP="00A029D5">
      <w:pPr>
        <w:pStyle w:val="ListParagraph"/>
        <w:numPr>
          <w:ilvl w:val="0"/>
          <w:numId w:val="9"/>
        </w:numPr>
        <w:ind w:hanging="436"/>
        <w:rPr>
          <w:rFonts w:ascii="Consolas" w:hAnsi="Consolas"/>
          <w:b/>
          <w:bC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r w:rsidRPr="00FB034E">
        <w:rPr>
          <w:rFonts w:ascii="Consolas" w:hAnsi="Consolas"/>
          <w:b/>
          <w:bCs/>
        </w:rPr>
        <w:t>description Default Gateway SVI for 192.168.20.0/24</w:t>
      </w:r>
    </w:p>
    <w:p w14:paraId="75D96718" w14:textId="77777777" w:rsidR="00FB034E" w:rsidRPr="00FB034E" w:rsidRDefault="00FB034E" w:rsidP="00A029D5">
      <w:pPr>
        <w:pStyle w:val="ListParagraph"/>
        <w:numPr>
          <w:ilvl w:val="0"/>
          <w:numId w:val="9"/>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proofErr w:type="spellStart"/>
      <w:r w:rsidRPr="00FB034E">
        <w:rPr>
          <w:rFonts w:ascii="Consolas" w:hAnsi="Consolas"/>
          <w:b/>
          <w:bCs/>
        </w:rPr>
        <w:t>ip</w:t>
      </w:r>
      <w:proofErr w:type="spellEnd"/>
      <w:r w:rsidRPr="00FB034E">
        <w:rPr>
          <w:rFonts w:ascii="Consolas" w:hAnsi="Consolas"/>
          <w:b/>
          <w:bCs/>
        </w:rPr>
        <w:t xml:space="preserve"> add 192.168.20.254 255.255.255.0</w:t>
      </w:r>
    </w:p>
    <w:p w14:paraId="3054FB88" w14:textId="77777777" w:rsidR="00FB034E" w:rsidRPr="00FB034E" w:rsidRDefault="00FB034E" w:rsidP="00A029D5">
      <w:pPr>
        <w:pStyle w:val="ListParagraph"/>
        <w:numPr>
          <w:ilvl w:val="0"/>
          <w:numId w:val="9"/>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r w:rsidRPr="00FB034E">
        <w:rPr>
          <w:rFonts w:ascii="Consolas" w:hAnsi="Consolas"/>
          <w:b/>
          <w:bCs/>
        </w:rPr>
        <w:t>no shut</w:t>
      </w:r>
    </w:p>
    <w:p w14:paraId="474254F7" w14:textId="77777777" w:rsidR="00FB034E" w:rsidRPr="00FB034E" w:rsidRDefault="00FB034E" w:rsidP="00A029D5">
      <w:pPr>
        <w:pStyle w:val="ListParagraph"/>
        <w:numPr>
          <w:ilvl w:val="0"/>
          <w:numId w:val="9"/>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r w:rsidRPr="00FB034E">
        <w:rPr>
          <w:rFonts w:ascii="Consolas" w:hAnsi="Consolas"/>
          <w:b/>
          <w:bCs/>
        </w:rPr>
        <w:t>exit</w:t>
      </w:r>
    </w:p>
    <w:p w14:paraId="56C26949" w14:textId="77777777" w:rsidR="00FB034E" w:rsidRPr="00FB034E" w:rsidRDefault="00FB034E" w:rsidP="00A029D5">
      <w:pPr>
        <w:pStyle w:val="ListParagraph"/>
        <w:numPr>
          <w:ilvl w:val="0"/>
          <w:numId w:val="9"/>
        </w:numPr>
        <w:ind w:hanging="436"/>
        <w:rPr>
          <w:rFonts w:ascii="Consolas" w:hAnsi="Consolas"/>
        </w:rPr>
      </w:pPr>
      <w:r w:rsidRPr="00FB034E">
        <w:rPr>
          <w:rFonts w:ascii="Consolas" w:hAnsi="Consolas"/>
        </w:rPr>
        <w:t xml:space="preserve">Switch(config)# </w:t>
      </w:r>
      <w:r w:rsidRPr="00FB034E">
        <w:rPr>
          <w:rFonts w:ascii="Consolas" w:hAnsi="Consolas"/>
          <w:b/>
          <w:bCs/>
        </w:rPr>
        <w:t xml:space="preserve">int </w:t>
      </w:r>
      <w:proofErr w:type="spellStart"/>
      <w:r w:rsidRPr="00FB034E">
        <w:rPr>
          <w:rFonts w:ascii="Consolas" w:hAnsi="Consolas"/>
          <w:b/>
          <w:bCs/>
        </w:rPr>
        <w:t>vlan</w:t>
      </w:r>
      <w:proofErr w:type="spellEnd"/>
      <w:r w:rsidRPr="00FB034E">
        <w:rPr>
          <w:rFonts w:ascii="Consolas" w:hAnsi="Consolas"/>
          <w:b/>
          <w:bCs/>
        </w:rPr>
        <w:t xml:space="preserve"> 30</w:t>
      </w:r>
    </w:p>
    <w:p w14:paraId="7B4E0263" w14:textId="77777777" w:rsidR="00FB034E" w:rsidRPr="00FB034E" w:rsidRDefault="00FB034E" w:rsidP="00A029D5">
      <w:pPr>
        <w:pStyle w:val="ListParagraph"/>
        <w:numPr>
          <w:ilvl w:val="0"/>
          <w:numId w:val="9"/>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r w:rsidRPr="00FB034E">
        <w:rPr>
          <w:rFonts w:ascii="Consolas" w:hAnsi="Consolas"/>
          <w:b/>
          <w:bCs/>
        </w:rPr>
        <w:t>description Default Gateway SVI for 192.168.30.0/24</w:t>
      </w:r>
    </w:p>
    <w:p w14:paraId="7ABE8D3E" w14:textId="77777777" w:rsidR="00FB034E" w:rsidRPr="00FB034E" w:rsidRDefault="00FB034E" w:rsidP="00A029D5">
      <w:pPr>
        <w:pStyle w:val="ListParagraph"/>
        <w:numPr>
          <w:ilvl w:val="0"/>
          <w:numId w:val="9"/>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proofErr w:type="spellStart"/>
      <w:r w:rsidRPr="00FB034E">
        <w:rPr>
          <w:rFonts w:ascii="Consolas" w:hAnsi="Consolas"/>
          <w:b/>
          <w:bCs/>
        </w:rPr>
        <w:t>ip</w:t>
      </w:r>
      <w:proofErr w:type="spellEnd"/>
      <w:r w:rsidRPr="00FB034E">
        <w:rPr>
          <w:rFonts w:ascii="Consolas" w:hAnsi="Consolas"/>
          <w:b/>
          <w:bCs/>
        </w:rPr>
        <w:t xml:space="preserve"> add 192.168.30.254 255.255.255.0</w:t>
      </w:r>
    </w:p>
    <w:p w14:paraId="7B3D7855" w14:textId="77777777" w:rsidR="00FB034E" w:rsidRPr="00FB034E" w:rsidRDefault="00FB034E" w:rsidP="00A029D5">
      <w:pPr>
        <w:pStyle w:val="ListParagraph"/>
        <w:numPr>
          <w:ilvl w:val="0"/>
          <w:numId w:val="9"/>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r w:rsidRPr="00FB034E">
        <w:rPr>
          <w:rFonts w:ascii="Consolas" w:hAnsi="Consolas"/>
          <w:b/>
          <w:bCs/>
        </w:rPr>
        <w:t>no shut</w:t>
      </w:r>
    </w:p>
    <w:p w14:paraId="003E5BFB" w14:textId="77777777" w:rsidR="00FB034E" w:rsidRPr="00FB034E" w:rsidRDefault="00FB034E" w:rsidP="00A029D5">
      <w:pPr>
        <w:pStyle w:val="ListParagraph"/>
        <w:numPr>
          <w:ilvl w:val="0"/>
          <w:numId w:val="9"/>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r w:rsidRPr="00FB034E">
        <w:rPr>
          <w:rFonts w:ascii="Consolas" w:hAnsi="Consolas"/>
          <w:b/>
          <w:bCs/>
        </w:rPr>
        <w:t>exit</w:t>
      </w:r>
    </w:p>
    <w:p w14:paraId="735B4C7A" w14:textId="77777777" w:rsidR="00FB034E" w:rsidRPr="00FB034E" w:rsidRDefault="00FB034E" w:rsidP="00A029D5">
      <w:pPr>
        <w:pStyle w:val="ListParagraph"/>
        <w:numPr>
          <w:ilvl w:val="0"/>
          <w:numId w:val="9"/>
        </w:numPr>
        <w:ind w:hanging="436"/>
        <w:rPr>
          <w:rFonts w:ascii="Consolas" w:hAnsi="Consolas"/>
        </w:rPr>
      </w:pPr>
      <w:r w:rsidRPr="00FB034E">
        <w:rPr>
          <w:rFonts w:ascii="Consolas" w:hAnsi="Consolas"/>
        </w:rPr>
        <w:t xml:space="preserve">Switch(config)# </w:t>
      </w:r>
      <w:r w:rsidRPr="00FB034E">
        <w:rPr>
          <w:rFonts w:ascii="Consolas" w:hAnsi="Consolas"/>
          <w:b/>
          <w:bCs/>
        </w:rPr>
        <w:t xml:space="preserve">int </w:t>
      </w:r>
      <w:proofErr w:type="spellStart"/>
      <w:r w:rsidRPr="00FB034E">
        <w:rPr>
          <w:rFonts w:ascii="Consolas" w:hAnsi="Consolas"/>
          <w:b/>
          <w:bCs/>
        </w:rPr>
        <w:t>vlan</w:t>
      </w:r>
      <w:proofErr w:type="spellEnd"/>
      <w:r w:rsidRPr="00FB034E">
        <w:rPr>
          <w:rFonts w:ascii="Consolas" w:hAnsi="Consolas"/>
          <w:b/>
          <w:bCs/>
        </w:rPr>
        <w:t xml:space="preserve"> 40</w:t>
      </w:r>
    </w:p>
    <w:p w14:paraId="1091C92E" w14:textId="77777777" w:rsidR="00FB034E" w:rsidRPr="00FB034E" w:rsidRDefault="00FB034E" w:rsidP="00A029D5">
      <w:pPr>
        <w:pStyle w:val="ListParagraph"/>
        <w:numPr>
          <w:ilvl w:val="0"/>
          <w:numId w:val="9"/>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r w:rsidRPr="00FB034E">
        <w:rPr>
          <w:rFonts w:ascii="Consolas" w:hAnsi="Consolas"/>
          <w:b/>
          <w:bCs/>
        </w:rPr>
        <w:t>description Default Gateway SVI for 192.168.40.0/24</w:t>
      </w:r>
    </w:p>
    <w:p w14:paraId="43DF97F1" w14:textId="77777777" w:rsidR="00FB034E" w:rsidRPr="00FB034E" w:rsidRDefault="00FB034E" w:rsidP="00A029D5">
      <w:pPr>
        <w:pStyle w:val="ListParagraph"/>
        <w:numPr>
          <w:ilvl w:val="0"/>
          <w:numId w:val="9"/>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proofErr w:type="spellStart"/>
      <w:r w:rsidRPr="00FB034E">
        <w:rPr>
          <w:rFonts w:ascii="Consolas" w:hAnsi="Consolas"/>
          <w:b/>
          <w:bCs/>
        </w:rPr>
        <w:t>ip</w:t>
      </w:r>
      <w:proofErr w:type="spellEnd"/>
      <w:r w:rsidRPr="00FB034E">
        <w:rPr>
          <w:rFonts w:ascii="Consolas" w:hAnsi="Consolas"/>
          <w:b/>
          <w:bCs/>
        </w:rPr>
        <w:t xml:space="preserve"> add 192.168.40.1 255.255.255.0</w:t>
      </w:r>
    </w:p>
    <w:p w14:paraId="73D4D529" w14:textId="77777777" w:rsidR="00FB034E" w:rsidRPr="00FB034E" w:rsidRDefault="00FB034E" w:rsidP="00A029D5">
      <w:pPr>
        <w:pStyle w:val="ListParagraph"/>
        <w:numPr>
          <w:ilvl w:val="0"/>
          <w:numId w:val="9"/>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r w:rsidRPr="00FB034E">
        <w:rPr>
          <w:rFonts w:ascii="Consolas" w:hAnsi="Consolas"/>
          <w:b/>
          <w:bCs/>
        </w:rPr>
        <w:t>no shut</w:t>
      </w:r>
    </w:p>
    <w:p w14:paraId="47027337" w14:textId="77777777" w:rsidR="00FB034E" w:rsidRPr="00FB034E" w:rsidRDefault="00FB034E" w:rsidP="00A029D5">
      <w:pPr>
        <w:pStyle w:val="ListParagraph"/>
        <w:numPr>
          <w:ilvl w:val="0"/>
          <w:numId w:val="9"/>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r w:rsidRPr="00FB034E">
        <w:rPr>
          <w:rFonts w:ascii="Consolas" w:hAnsi="Consolas"/>
          <w:b/>
          <w:bCs/>
        </w:rPr>
        <w:t>exit</w:t>
      </w:r>
    </w:p>
    <w:p w14:paraId="440ADF6B" w14:textId="77777777" w:rsidR="00FB034E" w:rsidRPr="00FB034E" w:rsidRDefault="00FB034E" w:rsidP="00A029D5">
      <w:pPr>
        <w:pStyle w:val="ListParagraph"/>
        <w:numPr>
          <w:ilvl w:val="0"/>
          <w:numId w:val="9"/>
        </w:numPr>
        <w:ind w:hanging="436"/>
        <w:rPr>
          <w:rFonts w:ascii="Consolas" w:hAnsi="Consolas"/>
        </w:rPr>
      </w:pPr>
      <w:r w:rsidRPr="00FB034E">
        <w:rPr>
          <w:rFonts w:ascii="Consolas" w:hAnsi="Consolas"/>
        </w:rPr>
        <w:t>Switch(config)#</w:t>
      </w:r>
    </w:p>
    <w:p w14:paraId="7029EEEC" w14:textId="1CAB1F91" w:rsidR="00FB034E" w:rsidRPr="00FB034E" w:rsidRDefault="00FB034E" w:rsidP="00D81B80">
      <w:pPr>
        <w:pStyle w:val="Heading3"/>
      </w:pPr>
      <w:r w:rsidRPr="00FB034E">
        <w:t xml:space="preserve">Step 2: Configure </w:t>
      </w:r>
      <w:r w:rsidR="00D81B80" w:rsidRPr="00FB034E">
        <w:t>access ports</w:t>
      </w:r>
    </w:p>
    <w:p w14:paraId="13BFD8E3" w14:textId="7EECFC2D" w:rsidR="00FB034E" w:rsidRPr="00FB034E" w:rsidRDefault="00FB034E" w:rsidP="00FB034E">
      <w:r w:rsidRPr="00FB034E">
        <w:t>Configure the ports connected to the end devices as access port and assign them to each VLAN</w:t>
      </w:r>
      <w:r>
        <w:t>.</w:t>
      </w:r>
    </w:p>
    <w:p w14:paraId="41F02766" w14:textId="367928FB" w:rsidR="00FB034E" w:rsidRPr="00FB034E" w:rsidRDefault="00FB034E" w:rsidP="00FB034E">
      <w:r w:rsidRPr="00FB034E">
        <w:t xml:space="preserve">At the prompt, </w:t>
      </w:r>
      <w:r>
        <w:t>enter</w:t>
      </w:r>
      <w:r w:rsidR="00D81B80">
        <w:t xml:space="preserve"> the</w:t>
      </w:r>
      <w:r>
        <w:t xml:space="preserve"> </w:t>
      </w:r>
      <w:r w:rsidRPr="00FB034E">
        <w:t xml:space="preserve">command </w:t>
      </w:r>
      <w:r>
        <w:t xml:space="preserve">which follows the </w:t>
      </w:r>
      <w:r w:rsidRPr="00FB034E">
        <w:rPr>
          <w:rFonts w:ascii="Consolas" w:hAnsi="Consolas"/>
        </w:rPr>
        <w:t>#</w:t>
      </w:r>
      <w:r>
        <w:t xml:space="preserve"> symbol (</w:t>
      </w:r>
      <w:r w:rsidRPr="00FB034E">
        <w:t xml:space="preserve">in </w:t>
      </w:r>
      <w:r>
        <w:rPr>
          <w:b/>
          <w:bCs/>
        </w:rPr>
        <w:t>b</w:t>
      </w:r>
      <w:r w:rsidRPr="00FB034E">
        <w:rPr>
          <w:b/>
          <w:bCs/>
        </w:rPr>
        <w:t>old</w:t>
      </w:r>
      <w:r>
        <w:rPr>
          <w:b/>
          <w:bCs/>
        </w:rPr>
        <w:t>)</w:t>
      </w:r>
      <w:r w:rsidRPr="00FB034E">
        <w:t xml:space="preserve"> and press Enter each time:</w:t>
      </w:r>
    </w:p>
    <w:p w14:paraId="352450F7" w14:textId="77777777" w:rsidR="00FB034E" w:rsidRPr="00FB034E" w:rsidRDefault="00FB034E" w:rsidP="00A029D5">
      <w:pPr>
        <w:pStyle w:val="ListParagraph"/>
        <w:numPr>
          <w:ilvl w:val="0"/>
          <w:numId w:val="10"/>
        </w:numPr>
        <w:ind w:hanging="436"/>
        <w:rPr>
          <w:rFonts w:ascii="Consolas" w:hAnsi="Consolas"/>
        </w:rPr>
      </w:pPr>
      <w:r w:rsidRPr="00FB034E">
        <w:rPr>
          <w:rFonts w:ascii="Consolas" w:hAnsi="Consolas"/>
        </w:rPr>
        <w:t xml:space="preserve">Switch(config)# </w:t>
      </w:r>
      <w:r w:rsidRPr="00FB034E">
        <w:rPr>
          <w:rFonts w:ascii="Consolas" w:hAnsi="Consolas"/>
          <w:b/>
          <w:bCs/>
        </w:rPr>
        <w:t xml:space="preserve">interface </w:t>
      </w:r>
      <w:proofErr w:type="spellStart"/>
      <w:r w:rsidRPr="00FB034E">
        <w:rPr>
          <w:rFonts w:ascii="Consolas" w:hAnsi="Consolas"/>
          <w:b/>
          <w:bCs/>
        </w:rPr>
        <w:t>FastEthernet</w:t>
      </w:r>
      <w:proofErr w:type="spellEnd"/>
      <w:r w:rsidRPr="00FB034E">
        <w:rPr>
          <w:rFonts w:ascii="Consolas" w:hAnsi="Consolas"/>
          <w:b/>
          <w:bCs/>
        </w:rPr>
        <w:t xml:space="preserve"> 0/1</w:t>
      </w:r>
    </w:p>
    <w:p w14:paraId="4D42F68F" w14:textId="77777777" w:rsidR="00FB034E" w:rsidRPr="00FB034E" w:rsidRDefault="00FB034E" w:rsidP="00A029D5">
      <w:pPr>
        <w:pStyle w:val="ListParagraph"/>
        <w:numPr>
          <w:ilvl w:val="0"/>
          <w:numId w:val="10"/>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r w:rsidRPr="00FB034E">
        <w:rPr>
          <w:rFonts w:ascii="Consolas" w:hAnsi="Consolas"/>
          <w:b/>
          <w:bCs/>
        </w:rPr>
        <w:t>description Access port to PC1</w:t>
      </w:r>
    </w:p>
    <w:p w14:paraId="1CF9BC32" w14:textId="77777777" w:rsidR="00FB034E" w:rsidRPr="00FB034E" w:rsidRDefault="00FB034E" w:rsidP="00A029D5">
      <w:pPr>
        <w:pStyle w:val="ListParagraph"/>
        <w:numPr>
          <w:ilvl w:val="0"/>
          <w:numId w:val="10"/>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r w:rsidRPr="00FB034E">
        <w:rPr>
          <w:rFonts w:ascii="Consolas" w:hAnsi="Consolas"/>
          <w:b/>
          <w:bCs/>
        </w:rPr>
        <w:t>switchport mode access</w:t>
      </w:r>
    </w:p>
    <w:p w14:paraId="33B58163" w14:textId="77777777" w:rsidR="00FB034E" w:rsidRPr="00FB034E" w:rsidRDefault="00FB034E" w:rsidP="00A029D5">
      <w:pPr>
        <w:pStyle w:val="ListParagraph"/>
        <w:numPr>
          <w:ilvl w:val="0"/>
          <w:numId w:val="10"/>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r w:rsidRPr="00FB034E">
        <w:rPr>
          <w:rFonts w:ascii="Consolas" w:hAnsi="Consolas"/>
          <w:b/>
          <w:bCs/>
        </w:rPr>
        <w:t xml:space="preserve">switchport access </w:t>
      </w:r>
      <w:proofErr w:type="spellStart"/>
      <w:r w:rsidRPr="00FB034E">
        <w:rPr>
          <w:rFonts w:ascii="Consolas" w:hAnsi="Consolas"/>
          <w:b/>
          <w:bCs/>
        </w:rPr>
        <w:t>vlan</w:t>
      </w:r>
      <w:proofErr w:type="spellEnd"/>
      <w:r w:rsidRPr="00FB034E">
        <w:rPr>
          <w:rFonts w:ascii="Consolas" w:hAnsi="Consolas"/>
          <w:b/>
          <w:bCs/>
        </w:rPr>
        <w:t xml:space="preserve"> 20</w:t>
      </w:r>
    </w:p>
    <w:p w14:paraId="553187C8" w14:textId="77777777" w:rsidR="00FB034E" w:rsidRPr="00FB034E" w:rsidRDefault="00FB034E" w:rsidP="00A029D5">
      <w:pPr>
        <w:pStyle w:val="ListParagraph"/>
        <w:numPr>
          <w:ilvl w:val="0"/>
          <w:numId w:val="10"/>
        </w:numPr>
        <w:ind w:hanging="436"/>
        <w:rPr>
          <w:rFonts w:ascii="Consolas" w:hAnsi="Consolas"/>
        </w:rPr>
      </w:pPr>
      <w:r w:rsidRPr="00FB034E">
        <w:rPr>
          <w:rFonts w:ascii="Consolas" w:hAnsi="Consolas"/>
        </w:rPr>
        <w:lastRenderedPageBreak/>
        <w:t>Switch(config-</w:t>
      </w:r>
      <w:proofErr w:type="gramStart"/>
      <w:r w:rsidRPr="00FB034E">
        <w:rPr>
          <w:rFonts w:ascii="Consolas" w:hAnsi="Consolas"/>
        </w:rPr>
        <w:t>if)#</w:t>
      </w:r>
      <w:proofErr w:type="gramEnd"/>
      <w:r w:rsidRPr="00FB034E">
        <w:rPr>
          <w:rFonts w:ascii="Consolas" w:hAnsi="Consolas"/>
        </w:rPr>
        <w:t xml:space="preserve"> </w:t>
      </w:r>
      <w:r w:rsidRPr="00FB034E">
        <w:rPr>
          <w:rFonts w:ascii="Consolas" w:hAnsi="Consolas"/>
          <w:b/>
          <w:bCs/>
        </w:rPr>
        <w:t>exit</w:t>
      </w:r>
    </w:p>
    <w:p w14:paraId="6832F52C" w14:textId="77777777" w:rsidR="00FB034E" w:rsidRPr="00FB034E" w:rsidRDefault="00FB034E" w:rsidP="00A029D5">
      <w:pPr>
        <w:pStyle w:val="ListParagraph"/>
        <w:numPr>
          <w:ilvl w:val="0"/>
          <w:numId w:val="10"/>
        </w:numPr>
        <w:ind w:hanging="436"/>
        <w:rPr>
          <w:rFonts w:ascii="Consolas" w:hAnsi="Consolas"/>
        </w:rPr>
      </w:pPr>
      <w:r w:rsidRPr="00FB034E">
        <w:rPr>
          <w:rFonts w:ascii="Consolas" w:hAnsi="Consolas"/>
        </w:rPr>
        <w:t xml:space="preserve">Switch(config)# </w:t>
      </w:r>
      <w:r w:rsidRPr="00FB034E">
        <w:rPr>
          <w:rFonts w:ascii="Consolas" w:hAnsi="Consolas"/>
          <w:b/>
          <w:bCs/>
        </w:rPr>
        <w:t xml:space="preserve">interface </w:t>
      </w:r>
      <w:proofErr w:type="spellStart"/>
      <w:r w:rsidRPr="00FB034E">
        <w:rPr>
          <w:rFonts w:ascii="Consolas" w:hAnsi="Consolas"/>
          <w:b/>
          <w:bCs/>
        </w:rPr>
        <w:t>FastEthernet</w:t>
      </w:r>
      <w:proofErr w:type="spellEnd"/>
      <w:r w:rsidRPr="00FB034E">
        <w:rPr>
          <w:rFonts w:ascii="Consolas" w:hAnsi="Consolas"/>
          <w:b/>
          <w:bCs/>
        </w:rPr>
        <w:t xml:space="preserve"> 0/2</w:t>
      </w:r>
    </w:p>
    <w:p w14:paraId="05F479F2" w14:textId="77777777" w:rsidR="00FB034E" w:rsidRPr="00FB034E" w:rsidRDefault="00FB034E" w:rsidP="00A029D5">
      <w:pPr>
        <w:pStyle w:val="ListParagraph"/>
        <w:numPr>
          <w:ilvl w:val="0"/>
          <w:numId w:val="10"/>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r w:rsidRPr="00FB034E">
        <w:rPr>
          <w:rFonts w:ascii="Consolas" w:hAnsi="Consolas"/>
          <w:b/>
          <w:bCs/>
        </w:rPr>
        <w:t>description Access port to PC2</w:t>
      </w:r>
    </w:p>
    <w:p w14:paraId="0EF6EE0B" w14:textId="77777777" w:rsidR="00FB034E" w:rsidRPr="00FB034E" w:rsidRDefault="00FB034E" w:rsidP="00A029D5">
      <w:pPr>
        <w:pStyle w:val="ListParagraph"/>
        <w:numPr>
          <w:ilvl w:val="0"/>
          <w:numId w:val="10"/>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r w:rsidRPr="00FB034E">
        <w:rPr>
          <w:rFonts w:ascii="Consolas" w:hAnsi="Consolas"/>
          <w:b/>
          <w:bCs/>
        </w:rPr>
        <w:t>switchport mode access</w:t>
      </w:r>
    </w:p>
    <w:p w14:paraId="3216C728" w14:textId="77777777" w:rsidR="00FB034E" w:rsidRPr="00FB034E" w:rsidRDefault="00FB034E" w:rsidP="00A029D5">
      <w:pPr>
        <w:pStyle w:val="ListParagraph"/>
        <w:numPr>
          <w:ilvl w:val="0"/>
          <w:numId w:val="10"/>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r w:rsidRPr="00FB034E">
        <w:rPr>
          <w:rFonts w:ascii="Consolas" w:hAnsi="Consolas"/>
          <w:b/>
          <w:bCs/>
        </w:rPr>
        <w:t xml:space="preserve">switchport access </w:t>
      </w:r>
      <w:proofErr w:type="spellStart"/>
      <w:r w:rsidRPr="00FB034E">
        <w:rPr>
          <w:rFonts w:ascii="Consolas" w:hAnsi="Consolas"/>
          <w:b/>
          <w:bCs/>
        </w:rPr>
        <w:t>vlan</w:t>
      </w:r>
      <w:proofErr w:type="spellEnd"/>
      <w:r w:rsidRPr="00FB034E">
        <w:rPr>
          <w:rFonts w:ascii="Consolas" w:hAnsi="Consolas"/>
          <w:b/>
          <w:bCs/>
        </w:rPr>
        <w:t xml:space="preserve"> 30</w:t>
      </w:r>
    </w:p>
    <w:p w14:paraId="2EE314FC" w14:textId="77777777" w:rsidR="00FB034E" w:rsidRPr="00FB034E" w:rsidRDefault="00FB034E" w:rsidP="00A029D5">
      <w:pPr>
        <w:pStyle w:val="ListParagraph"/>
        <w:numPr>
          <w:ilvl w:val="0"/>
          <w:numId w:val="10"/>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exit</w:t>
      </w:r>
    </w:p>
    <w:p w14:paraId="58A8DE03" w14:textId="77777777" w:rsidR="00FB034E" w:rsidRPr="00FB034E" w:rsidRDefault="00FB034E" w:rsidP="00A029D5">
      <w:pPr>
        <w:pStyle w:val="ListParagraph"/>
        <w:numPr>
          <w:ilvl w:val="0"/>
          <w:numId w:val="10"/>
        </w:numPr>
        <w:ind w:hanging="436"/>
        <w:rPr>
          <w:rFonts w:ascii="Consolas" w:hAnsi="Consolas"/>
        </w:rPr>
      </w:pPr>
      <w:r w:rsidRPr="00FB034E">
        <w:rPr>
          <w:rFonts w:ascii="Consolas" w:hAnsi="Consolas"/>
        </w:rPr>
        <w:t xml:space="preserve">Switch(config)# </w:t>
      </w:r>
      <w:r w:rsidRPr="00FB034E">
        <w:rPr>
          <w:rFonts w:ascii="Consolas" w:hAnsi="Consolas"/>
          <w:b/>
          <w:bCs/>
        </w:rPr>
        <w:t xml:space="preserve">interface </w:t>
      </w:r>
      <w:proofErr w:type="spellStart"/>
      <w:r w:rsidRPr="00FB034E">
        <w:rPr>
          <w:rFonts w:ascii="Consolas" w:hAnsi="Consolas"/>
          <w:b/>
          <w:bCs/>
        </w:rPr>
        <w:t>FastEthernet</w:t>
      </w:r>
      <w:proofErr w:type="spellEnd"/>
      <w:r w:rsidRPr="00FB034E">
        <w:rPr>
          <w:rFonts w:ascii="Consolas" w:hAnsi="Consolas"/>
          <w:b/>
          <w:bCs/>
        </w:rPr>
        <w:t xml:space="preserve"> 0/3</w:t>
      </w:r>
    </w:p>
    <w:p w14:paraId="615A0A74" w14:textId="77777777" w:rsidR="00FB034E" w:rsidRPr="00FB034E" w:rsidRDefault="00FB034E" w:rsidP="00A029D5">
      <w:pPr>
        <w:pStyle w:val="ListParagraph"/>
        <w:numPr>
          <w:ilvl w:val="0"/>
          <w:numId w:val="10"/>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r w:rsidRPr="00FB034E">
        <w:rPr>
          <w:rFonts w:ascii="Consolas" w:hAnsi="Consolas"/>
          <w:b/>
          <w:bCs/>
        </w:rPr>
        <w:t>description Access port to Server0</w:t>
      </w:r>
    </w:p>
    <w:p w14:paraId="564FFD86" w14:textId="77777777" w:rsidR="00FB034E" w:rsidRPr="00FB034E" w:rsidRDefault="00FB034E" w:rsidP="00A029D5">
      <w:pPr>
        <w:pStyle w:val="ListParagraph"/>
        <w:numPr>
          <w:ilvl w:val="0"/>
          <w:numId w:val="10"/>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r w:rsidRPr="00FB034E">
        <w:rPr>
          <w:rFonts w:ascii="Consolas" w:hAnsi="Consolas"/>
          <w:b/>
          <w:bCs/>
        </w:rPr>
        <w:t>switchport mode access</w:t>
      </w:r>
    </w:p>
    <w:p w14:paraId="55BDE169" w14:textId="77777777" w:rsidR="00FB034E" w:rsidRPr="00FB034E" w:rsidRDefault="00FB034E" w:rsidP="00A029D5">
      <w:pPr>
        <w:pStyle w:val="ListParagraph"/>
        <w:numPr>
          <w:ilvl w:val="0"/>
          <w:numId w:val="10"/>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r w:rsidRPr="00FB034E">
        <w:rPr>
          <w:rFonts w:ascii="Consolas" w:hAnsi="Consolas"/>
          <w:b/>
          <w:bCs/>
        </w:rPr>
        <w:t xml:space="preserve">switchport access </w:t>
      </w:r>
      <w:proofErr w:type="spellStart"/>
      <w:r w:rsidRPr="00FB034E">
        <w:rPr>
          <w:rFonts w:ascii="Consolas" w:hAnsi="Consolas"/>
          <w:b/>
          <w:bCs/>
        </w:rPr>
        <w:t>vlan</w:t>
      </w:r>
      <w:proofErr w:type="spellEnd"/>
      <w:r w:rsidRPr="00FB034E">
        <w:rPr>
          <w:rFonts w:ascii="Consolas" w:hAnsi="Consolas"/>
          <w:b/>
          <w:bCs/>
        </w:rPr>
        <w:t xml:space="preserve"> 40</w:t>
      </w:r>
    </w:p>
    <w:p w14:paraId="707D49EA" w14:textId="77777777" w:rsidR="00FB034E" w:rsidRPr="00FB034E" w:rsidRDefault="00FB034E" w:rsidP="00A029D5">
      <w:pPr>
        <w:pStyle w:val="ListParagraph"/>
        <w:numPr>
          <w:ilvl w:val="0"/>
          <w:numId w:val="10"/>
        </w:numPr>
        <w:ind w:hanging="436"/>
        <w:rPr>
          <w:rFonts w:ascii="Consolas" w:hAnsi="Consolas"/>
        </w:rPr>
      </w:pPr>
      <w:r w:rsidRPr="00FB034E">
        <w:rPr>
          <w:rFonts w:ascii="Consolas" w:hAnsi="Consolas"/>
        </w:rPr>
        <w:t>Switch(config-</w:t>
      </w:r>
      <w:proofErr w:type="gramStart"/>
      <w:r w:rsidRPr="00FB034E">
        <w:rPr>
          <w:rFonts w:ascii="Consolas" w:hAnsi="Consolas"/>
        </w:rPr>
        <w:t>if)#</w:t>
      </w:r>
      <w:proofErr w:type="gramEnd"/>
      <w:r w:rsidRPr="00FB034E">
        <w:rPr>
          <w:rFonts w:ascii="Consolas" w:hAnsi="Consolas"/>
        </w:rPr>
        <w:t xml:space="preserve"> </w:t>
      </w:r>
      <w:r w:rsidRPr="00FB034E">
        <w:rPr>
          <w:rFonts w:ascii="Consolas" w:hAnsi="Consolas"/>
          <w:b/>
          <w:bCs/>
        </w:rPr>
        <w:t>exit</w:t>
      </w:r>
    </w:p>
    <w:p w14:paraId="11898EDF" w14:textId="77777777" w:rsidR="00FB034E" w:rsidRPr="00FB034E" w:rsidRDefault="00FB034E" w:rsidP="00FB034E">
      <w:pPr>
        <w:pStyle w:val="Heading3"/>
      </w:pPr>
      <w:r w:rsidRPr="00FB034E">
        <w:t>Step 3: Verify connectivity between VLANs</w:t>
      </w:r>
    </w:p>
    <w:p w14:paraId="653AB409" w14:textId="506C34EB" w:rsidR="00FB034E" w:rsidRPr="00FB034E" w:rsidRDefault="00FB034E" w:rsidP="00FB034E">
      <w:r w:rsidRPr="00FB034E">
        <w:t xml:space="preserve">Use the web browser on PC1 to access the </w:t>
      </w:r>
      <w:r w:rsidR="00D81B80" w:rsidRPr="00FB034E">
        <w:t xml:space="preserve">intranet server </w:t>
      </w:r>
      <w:r w:rsidRPr="00FB034E">
        <w:t>with the IP Address: 192.168.40.1 to verify Inter-VLAN communication as shown below:</w:t>
      </w:r>
    </w:p>
    <w:p w14:paraId="1819B1DC" w14:textId="5F16947F" w:rsidR="00FB034E" w:rsidRPr="00FB034E" w:rsidRDefault="00FB034E" w:rsidP="00A029D5">
      <w:pPr>
        <w:pStyle w:val="Numberlist"/>
        <w:numPr>
          <w:ilvl w:val="0"/>
          <w:numId w:val="21"/>
        </w:numPr>
      </w:pPr>
      <w:r>
        <w:t>Select</w:t>
      </w:r>
      <w:r w:rsidRPr="00FB034E">
        <w:t xml:space="preserve"> HR PC &gt;Desktop&gt;Web Browser</w:t>
      </w:r>
      <w:r>
        <w:t>.</w:t>
      </w:r>
    </w:p>
    <w:p w14:paraId="2CC910AD" w14:textId="167D959A" w:rsidR="00FB034E" w:rsidRPr="00FB034E" w:rsidRDefault="00FB034E" w:rsidP="00A029D5">
      <w:pPr>
        <w:pStyle w:val="Numberlist"/>
        <w:numPr>
          <w:ilvl w:val="0"/>
          <w:numId w:val="21"/>
        </w:numPr>
      </w:pPr>
      <w:r w:rsidRPr="00FB034E">
        <w:t>In the URL field</w:t>
      </w:r>
      <w:r w:rsidR="00D81B80">
        <w:t>,</w:t>
      </w:r>
      <w:r w:rsidRPr="00FB034E">
        <w:t xml:space="preserve"> </w:t>
      </w:r>
      <w:r>
        <w:t>enter</w:t>
      </w:r>
      <w:r w:rsidRPr="00FB034E">
        <w:t xml:space="preserve">: </w:t>
      </w:r>
      <w:r w:rsidRPr="00D81B80">
        <w:rPr>
          <w:b/>
          <w:bCs/>
        </w:rPr>
        <w:t>192.168.40.1</w:t>
      </w:r>
      <w:r w:rsidRPr="00FB034E">
        <w:t xml:space="preserve"> and </w:t>
      </w:r>
      <w:r>
        <w:t>select</w:t>
      </w:r>
      <w:r w:rsidRPr="00FB034E">
        <w:t xml:space="preserve"> </w:t>
      </w:r>
      <w:r w:rsidRPr="00D81B80">
        <w:rPr>
          <w:b/>
          <w:bCs/>
        </w:rPr>
        <w:t>Go</w:t>
      </w:r>
      <w:r>
        <w:t>.</w:t>
      </w:r>
    </w:p>
    <w:p w14:paraId="389188D3" w14:textId="6AE0FEBF" w:rsidR="00FB034E" w:rsidRPr="00FB034E" w:rsidRDefault="00FB034E" w:rsidP="00A029D5">
      <w:pPr>
        <w:pStyle w:val="Numberlist"/>
        <w:numPr>
          <w:ilvl w:val="0"/>
          <w:numId w:val="21"/>
        </w:numPr>
      </w:pPr>
      <w:r w:rsidRPr="00FB034E">
        <w:t>If your configuration is correct, you should be able to view the web page</w:t>
      </w:r>
      <w:r w:rsidR="00D81B80">
        <w:t>.</w:t>
      </w:r>
    </w:p>
    <w:p w14:paraId="7996FCDE" w14:textId="614854E8" w:rsidR="00640C76" w:rsidRDefault="00FB034E" w:rsidP="00A029D5">
      <w:pPr>
        <w:pStyle w:val="Numberlist"/>
        <w:numPr>
          <w:ilvl w:val="0"/>
          <w:numId w:val="21"/>
        </w:numPr>
      </w:pPr>
      <w:r w:rsidRPr="00FB034E">
        <w:t xml:space="preserve">Confirm that you can access the </w:t>
      </w:r>
      <w:r w:rsidR="00D81B80">
        <w:t>s</w:t>
      </w:r>
      <w:r w:rsidRPr="00FB034E">
        <w:t xml:space="preserve">erver from a different VLAN using the PC1 </w:t>
      </w:r>
      <w:r w:rsidR="00D81B80" w:rsidRPr="00FB034E">
        <w:t>web browser.</w:t>
      </w:r>
    </w:p>
    <w:p w14:paraId="3FA8B787" w14:textId="0E0AC624" w:rsidR="00FB034E" w:rsidRDefault="00640C76" w:rsidP="00A029D5">
      <w:pPr>
        <w:pStyle w:val="Numberlist"/>
        <w:numPr>
          <w:ilvl w:val="0"/>
          <w:numId w:val="21"/>
        </w:numPr>
      </w:pPr>
      <w:r>
        <w:t>I</w:t>
      </w:r>
      <w:r w:rsidR="00FB034E" w:rsidRPr="00FB034E">
        <w:t>f you are unable to ping between the devices</w:t>
      </w:r>
      <w:r>
        <w:t>, t</w:t>
      </w:r>
      <w:r w:rsidRPr="00FB034E">
        <w:t>roubleshoot your configuration</w:t>
      </w:r>
      <w:r w:rsidR="00FB034E" w:rsidRPr="00FB034E">
        <w:t>.</w:t>
      </w:r>
    </w:p>
    <w:p w14:paraId="3698125A" w14:textId="0BEBBC1F" w:rsidR="00F440A6" w:rsidRPr="00FB034E" w:rsidRDefault="00F440A6" w:rsidP="00F440A6">
      <w:pPr>
        <w:spacing w:before="0" w:after="160" w:line="259" w:lineRule="auto"/>
      </w:pPr>
    </w:p>
    <w:p w14:paraId="4695811F" w14:textId="77777777" w:rsidR="00FB034E" w:rsidRPr="00FB034E" w:rsidRDefault="00FB034E" w:rsidP="00FB034E">
      <w:pPr>
        <w:pStyle w:val="Heading2"/>
      </w:pPr>
      <w:bookmarkStart w:id="25" w:name="_Toc215661041"/>
      <w:r w:rsidRPr="00FB034E">
        <w:t>Reflection</w:t>
      </w:r>
      <w:bookmarkEnd w:id="25"/>
    </w:p>
    <w:p w14:paraId="70875C3F" w14:textId="1EC57619" w:rsidR="00FB034E" w:rsidRPr="00FB034E" w:rsidRDefault="00FB034E" w:rsidP="00FB034E">
      <w:r w:rsidRPr="00FB034E">
        <w:t xml:space="preserve">What challenges did you encounter while configuring </w:t>
      </w:r>
      <w:r w:rsidR="00D81B80">
        <w:t>i</w:t>
      </w:r>
      <w:r w:rsidRPr="00FB034E">
        <w:t xml:space="preserve">nter-VLAN </w:t>
      </w:r>
      <w:r w:rsidR="00D81B80">
        <w:t>r</w:t>
      </w:r>
      <w:r w:rsidRPr="00FB034E">
        <w:t>outing, and how did you troubleshoot them?</w:t>
      </w:r>
    </w:p>
    <w:p w14:paraId="7CF61A52" w14:textId="43CEAFEB" w:rsidR="00FB034E" w:rsidRDefault="00F440A6" w:rsidP="00FB034E">
      <w:r>
        <w:rPr>
          <w:noProof/>
        </w:rPr>
        <mc:AlternateContent>
          <mc:Choice Requires="wps">
            <w:drawing>
              <wp:inline distT="0" distB="0" distL="0" distR="0" wp14:anchorId="6B3FA5B5" wp14:editId="760A8A8C">
                <wp:extent cx="6479540" cy="1427147"/>
                <wp:effectExtent l="0" t="0" r="16510" b="18415"/>
                <wp:docPr id="1860756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1427147"/>
                        </a:xfrm>
                        <a:prstGeom prst="rect">
                          <a:avLst/>
                        </a:prstGeom>
                        <a:solidFill>
                          <a:srgbClr val="FFFFFF"/>
                        </a:solidFill>
                        <a:ln w="9525">
                          <a:solidFill>
                            <a:srgbClr val="000000"/>
                          </a:solidFill>
                          <a:miter lim="800000"/>
                          <a:headEnd/>
                          <a:tailEnd/>
                        </a:ln>
                      </wps:spPr>
                      <wps:txbx>
                        <w:txbxContent>
                          <w:p w14:paraId="334E9530" w14:textId="77777777" w:rsidR="00F440A6" w:rsidRDefault="00F440A6" w:rsidP="00F440A6"/>
                          <w:p w14:paraId="793D54AF" w14:textId="77777777" w:rsidR="000C50AE" w:rsidRDefault="000C50AE" w:rsidP="00F440A6"/>
                          <w:p w14:paraId="68BE2468" w14:textId="77777777" w:rsidR="00F440A6" w:rsidRDefault="00F440A6" w:rsidP="00F440A6"/>
                          <w:p w14:paraId="61879F0B" w14:textId="77777777" w:rsidR="00F440A6" w:rsidRDefault="00F440A6" w:rsidP="00F440A6"/>
                          <w:p w14:paraId="2AED4D1A" w14:textId="77777777" w:rsidR="00F440A6" w:rsidRDefault="00F440A6" w:rsidP="00F440A6"/>
                          <w:p w14:paraId="6E81533F" w14:textId="77777777" w:rsidR="000C50AE" w:rsidRDefault="000C50AE" w:rsidP="00F440A6"/>
                        </w:txbxContent>
                      </wps:txbx>
                      <wps:bodyPr rot="0" vert="horz" wrap="square" lIns="91440" tIns="45720" rIns="91440" bIns="45720" anchor="t" anchorCtr="0">
                        <a:spAutoFit/>
                      </wps:bodyPr>
                    </wps:wsp>
                  </a:graphicData>
                </a:graphic>
              </wp:inline>
            </w:drawing>
          </mc:Choice>
          <mc:Fallback>
            <w:pict>
              <v:shape w14:anchorId="6B3FA5B5" id="_x0000_s1047" type="#_x0000_t202" style="width:510.2pt;height:11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">
                <v:textbox style="mso-fit-shape-to-text:t">
                  <w:txbxContent>
                    <w:p w14:paraId="334E9530" w14:textId="77777777" w:rsidR="00F440A6" w:rsidRDefault="00F440A6" w:rsidP="00F440A6"/>
                    <w:p w14:paraId="793D54AF" w14:textId="77777777" w:rsidR="000C50AE" w:rsidRDefault="000C50AE" w:rsidP="00F440A6"/>
                    <w:p w14:paraId="68BE2468" w14:textId="77777777" w:rsidR="00F440A6" w:rsidRDefault="00F440A6" w:rsidP="00F440A6"/>
                    <w:p w14:paraId="61879F0B" w14:textId="77777777" w:rsidR="00F440A6" w:rsidRDefault="00F440A6" w:rsidP="00F440A6"/>
                    <w:p w14:paraId="2AED4D1A" w14:textId="77777777" w:rsidR="00F440A6" w:rsidRDefault="00F440A6" w:rsidP="00F440A6"/>
                    <w:p w14:paraId="6E81533F" w14:textId="77777777" w:rsidR="000C50AE" w:rsidRDefault="000C50AE" w:rsidP="00F440A6"/>
                  </w:txbxContent>
                </v:textbox>
                <w10:anchorlock/>
              </v:shape>
            </w:pict>
          </mc:Fallback>
        </mc:AlternateContent>
      </w:r>
    </w:p>
    <w:p w14:paraId="350DE312" w14:textId="571FE08B" w:rsidR="00FB034E" w:rsidRPr="00FB034E" w:rsidRDefault="00FB034E" w:rsidP="00FB034E">
      <w:r w:rsidRPr="00FB034E">
        <w:lastRenderedPageBreak/>
        <w:t>Why is a Layer 3 device (router or Layer 3 switch) required for Inter-VLAN communication?</w:t>
      </w:r>
    </w:p>
    <w:p w14:paraId="7B1B0871" w14:textId="32DE0B2B" w:rsidR="00FB034E" w:rsidRDefault="00F440A6" w:rsidP="00FB034E">
      <w:r>
        <w:rPr>
          <w:noProof/>
        </w:rPr>
        <mc:AlternateContent>
          <mc:Choice Requires="wps">
            <w:drawing>
              <wp:inline distT="0" distB="0" distL="0" distR="0" wp14:anchorId="0B5F39C1" wp14:editId="5E00B4FB">
                <wp:extent cx="6479540" cy="1427147"/>
                <wp:effectExtent l="0" t="0" r="16510" b="18415"/>
                <wp:docPr id="831021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1427147"/>
                        </a:xfrm>
                        <a:prstGeom prst="rect">
                          <a:avLst/>
                        </a:prstGeom>
                        <a:solidFill>
                          <a:srgbClr val="FFFFFF"/>
                        </a:solidFill>
                        <a:ln w="9525">
                          <a:solidFill>
                            <a:srgbClr val="000000"/>
                          </a:solidFill>
                          <a:miter lim="800000"/>
                          <a:headEnd/>
                          <a:tailEnd/>
                        </a:ln>
                      </wps:spPr>
                      <wps:txbx>
                        <w:txbxContent>
                          <w:p w14:paraId="0D721798" w14:textId="77777777" w:rsidR="00F440A6" w:rsidRDefault="00F440A6" w:rsidP="00F440A6"/>
                          <w:p w14:paraId="6CFFEA13" w14:textId="77777777" w:rsidR="00F440A6" w:rsidRDefault="00F440A6" w:rsidP="00F440A6"/>
                          <w:p w14:paraId="6DEEC8CB" w14:textId="77777777" w:rsidR="000C50AE" w:rsidRDefault="000C50AE" w:rsidP="00F440A6"/>
                          <w:p w14:paraId="3A9DC9D3" w14:textId="77777777" w:rsidR="000C50AE" w:rsidRDefault="000C50AE" w:rsidP="00F440A6"/>
                          <w:p w14:paraId="30C3BC29" w14:textId="77777777" w:rsidR="00F440A6" w:rsidRDefault="00F440A6" w:rsidP="00F440A6"/>
                          <w:p w14:paraId="6016420A" w14:textId="77777777" w:rsidR="00F440A6" w:rsidRDefault="00F440A6" w:rsidP="00F440A6"/>
                        </w:txbxContent>
                      </wps:txbx>
                      <wps:bodyPr rot="0" vert="horz" wrap="square" lIns="91440" tIns="45720" rIns="91440" bIns="45720" anchor="t" anchorCtr="0">
                        <a:spAutoFit/>
                      </wps:bodyPr>
                    </wps:wsp>
                  </a:graphicData>
                </a:graphic>
              </wp:inline>
            </w:drawing>
          </mc:Choice>
          <mc:Fallback>
            <w:pict>
              <v:shape w14:anchorId="0B5F39C1" id="_x0000_s1048" type="#_x0000_t202" style="width:510.2pt;height:11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">
                <v:textbox style="mso-fit-shape-to-text:t">
                  <w:txbxContent>
                    <w:p w14:paraId="0D721798" w14:textId="77777777" w:rsidR="00F440A6" w:rsidRDefault="00F440A6" w:rsidP="00F440A6"/>
                    <w:p w14:paraId="6CFFEA13" w14:textId="77777777" w:rsidR="00F440A6" w:rsidRDefault="00F440A6" w:rsidP="00F440A6"/>
                    <w:p w14:paraId="6DEEC8CB" w14:textId="77777777" w:rsidR="000C50AE" w:rsidRDefault="000C50AE" w:rsidP="00F440A6"/>
                    <w:p w14:paraId="3A9DC9D3" w14:textId="77777777" w:rsidR="000C50AE" w:rsidRDefault="000C50AE" w:rsidP="00F440A6"/>
                    <w:p w14:paraId="30C3BC29" w14:textId="77777777" w:rsidR="00F440A6" w:rsidRDefault="00F440A6" w:rsidP="00F440A6"/>
                    <w:p w14:paraId="6016420A" w14:textId="77777777" w:rsidR="00F440A6" w:rsidRDefault="00F440A6" w:rsidP="00F440A6"/>
                  </w:txbxContent>
                </v:textbox>
                <w10:anchorlock/>
              </v:shape>
            </w:pict>
          </mc:Fallback>
        </mc:AlternateContent>
      </w:r>
    </w:p>
    <w:p w14:paraId="0266A4AB" w14:textId="585177FC" w:rsidR="00FB034E" w:rsidRPr="00FB034E" w:rsidRDefault="00FB034E" w:rsidP="00FB034E">
      <w:r w:rsidRPr="00FB034E">
        <w:t xml:space="preserve">How does a Layer 3 switch Inter-VLAN differs from </w:t>
      </w:r>
      <w:r w:rsidR="00D81B80" w:rsidRPr="00FB034E">
        <w:t>routing router-on-a-stick</w:t>
      </w:r>
      <w:r w:rsidRPr="00FB034E">
        <w:t>, using a router?</w:t>
      </w:r>
    </w:p>
    <w:p w14:paraId="378E2BDE" w14:textId="3C8F1C87" w:rsidR="00FB034E" w:rsidRDefault="00F440A6" w:rsidP="00FB034E">
      <w:r>
        <w:rPr>
          <w:noProof/>
        </w:rPr>
        <mc:AlternateContent>
          <mc:Choice Requires="wps">
            <w:drawing>
              <wp:inline distT="0" distB="0" distL="0" distR="0" wp14:anchorId="59464E4B" wp14:editId="3E76BD0A">
                <wp:extent cx="6479540" cy="1427147"/>
                <wp:effectExtent l="0" t="0" r="16510" b="18415"/>
                <wp:docPr id="8209509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1427147"/>
                        </a:xfrm>
                        <a:prstGeom prst="rect">
                          <a:avLst/>
                        </a:prstGeom>
                        <a:solidFill>
                          <a:srgbClr val="FFFFFF"/>
                        </a:solidFill>
                        <a:ln w="9525">
                          <a:solidFill>
                            <a:srgbClr val="000000"/>
                          </a:solidFill>
                          <a:miter lim="800000"/>
                          <a:headEnd/>
                          <a:tailEnd/>
                        </a:ln>
                      </wps:spPr>
                      <wps:txbx>
                        <w:txbxContent>
                          <w:p w14:paraId="66207783" w14:textId="77777777" w:rsidR="00F440A6" w:rsidRDefault="00F440A6" w:rsidP="00F440A6"/>
                          <w:p w14:paraId="0695D54E" w14:textId="77777777" w:rsidR="00F440A6" w:rsidRDefault="00F440A6" w:rsidP="00F440A6"/>
                          <w:p w14:paraId="0AE9C448" w14:textId="77777777" w:rsidR="000C50AE" w:rsidRDefault="000C50AE" w:rsidP="00F440A6"/>
                          <w:p w14:paraId="52E7A09C" w14:textId="77777777" w:rsidR="000C50AE" w:rsidRDefault="000C50AE" w:rsidP="00F440A6"/>
                          <w:p w14:paraId="3D24B65A" w14:textId="77777777" w:rsidR="00F440A6" w:rsidRDefault="00F440A6" w:rsidP="00F440A6"/>
                          <w:p w14:paraId="44746A32" w14:textId="77777777" w:rsidR="00F440A6" w:rsidRDefault="00F440A6" w:rsidP="00F440A6"/>
                        </w:txbxContent>
                      </wps:txbx>
                      <wps:bodyPr rot="0" vert="horz" wrap="square" lIns="91440" tIns="45720" rIns="91440" bIns="45720" anchor="t" anchorCtr="0">
                        <a:spAutoFit/>
                      </wps:bodyPr>
                    </wps:wsp>
                  </a:graphicData>
                </a:graphic>
              </wp:inline>
            </w:drawing>
          </mc:Choice>
          <mc:Fallback>
            <w:pict>
              <v:shape w14:anchorId="59464E4B" id="_x0000_s1049" type="#_x0000_t202" style="width:510.2pt;height:11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">
                <v:textbox style="mso-fit-shape-to-text:t">
                  <w:txbxContent>
                    <w:p w14:paraId="66207783" w14:textId="77777777" w:rsidR="00F440A6" w:rsidRDefault="00F440A6" w:rsidP="00F440A6"/>
                    <w:p w14:paraId="0695D54E" w14:textId="77777777" w:rsidR="00F440A6" w:rsidRDefault="00F440A6" w:rsidP="00F440A6"/>
                    <w:p w14:paraId="0AE9C448" w14:textId="77777777" w:rsidR="000C50AE" w:rsidRDefault="000C50AE" w:rsidP="00F440A6"/>
                    <w:p w14:paraId="52E7A09C" w14:textId="77777777" w:rsidR="000C50AE" w:rsidRDefault="000C50AE" w:rsidP="00F440A6"/>
                    <w:p w14:paraId="3D24B65A" w14:textId="77777777" w:rsidR="00F440A6" w:rsidRDefault="00F440A6" w:rsidP="00F440A6"/>
                    <w:p w14:paraId="44746A32" w14:textId="77777777" w:rsidR="00F440A6" w:rsidRDefault="00F440A6" w:rsidP="00F440A6"/>
                  </w:txbxContent>
                </v:textbox>
                <w10:anchorlock/>
              </v:shape>
            </w:pict>
          </mc:Fallback>
        </mc:AlternateContent>
      </w:r>
    </w:p>
    <w:p w14:paraId="2B8E86F8" w14:textId="31B5ED3F" w:rsidR="00640C76" w:rsidRDefault="00FB034E" w:rsidP="00FB034E">
      <w:r w:rsidRPr="00FB034E">
        <w:t xml:space="preserve">In a real-world scenario, when would you prefer using a Layer 3 switch over a router for </w:t>
      </w:r>
      <w:r w:rsidR="00D81B80">
        <w:t>i</w:t>
      </w:r>
      <w:r w:rsidRPr="00FB034E">
        <w:t xml:space="preserve">nter-VLAN </w:t>
      </w:r>
      <w:r w:rsidR="00D81B80">
        <w:t>r</w:t>
      </w:r>
      <w:r w:rsidRPr="00FB034E">
        <w:t>outing?</w:t>
      </w:r>
    </w:p>
    <w:p w14:paraId="704869E6" w14:textId="42DC6861" w:rsidR="00640C76" w:rsidRDefault="00F440A6">
      <w:pPr>
        <w:spacing w:before="0" w:after="160" w:line="259" w:lineRule="auto"/>
      </w:pPr>
      <w:r>
        <w:rPr>
          <w:noProof/>
        </w:rPr>
        <mc:AlternateContent>
          <mc:Choice Requires="wps">
            <w:drawing>
              <wp:inline distT="0" distB="0" distL="0" distR="0" wp14:anchorId="1C9D29E2" wp14:editId="57B5FAE1">
                <wp:extent cx="6479540" cy="1427147"/>
                <wp:effectExtent l="0" t="0" r="16510" b="18415"/>
                <wp:docPr id="2213138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1427147"/>
                        </a:xfrm>
                        <a:prstGeom prst="rect">
                          <a:avLst/>
                        </a:prstGeom>
                        <a:solidFill>
                          <a:srgbClr val="FFFFFF"/>
                        </a:solidFill>
                        <a:ln w="9525">
                          <a:solidFill>
                            <a:srgbClr val="000000"/>
                          </a:solidFill>
                          <a:miter lim="800000"/>
                          <a:headEnd/>
                          <a:tailEnd/>
                        </a:ln>
                      </wps:spPr>
                      <wps:txbx>
                        <w:txbxContent>
                          <w:p w14:paraId="6C3F00BF" w14:textId="77777777" w:rsidR="00F440A6" w:rsidRDefault="00F440A6" w:rsidP="00F440A6"/>
                          <w:p w14:paraId="50582B78" w14:textId="77777777" w:rsidR="000C50AE" w:rsidRDefault="000C50AE" w:rsidP="00F440A6"/>
                          <w:p w14:paraId="4BBC4E6D" w14:textId="77777777" w:rsidR="000C50AE" w:rsidRDefault="000C50AE" w:rsidP="00F440A6"/>
                          <w:p w14:paraId="480C909A" w14:textId="77777777" w:rsidR="00F440A6" w:rsidRDefault="00F440A6" w:rsidP="00F440A6"/>
                          <w:p w14:paraId="25144F78" w14:textId="77777777" w:rsidR="00F440A6" w:rsidRDefault="00F440A6" w:rsidP="00F440A6"/>
                          <w:p w14:paraId="17397B2C" w14:textId="77777777" w:rsidR="00F440A6" w:rsidRDefault="00F440A6" w:rsidP="00F440A6"/>
                        </w:txbxContent>
                      </wps:txbx>
                      <wps:bodyPr rot="0" vert="horz" wrap="square" lIns="91440" tIns="45720" rIns="91440" bIns="45720" anchor="t" anchorCtr="0">
                        <a:spAutoFit/>
                      </wps:bodyPr>
                    </wps:wsp>
                  </a:graphicData>
                </a:graphic>
              </wp:inline>
            </w:drawing>
          </mc:Choice>
          <mc:Fallback>
            <w:pict>
              <v:shape w14:anchorId="1C9D29E2" id="_x0000_s1050" type="#_x0000_t202" style="width:510.2pt;height:11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">
                <v:textbox style="mso-fit-shape-to-text:t">
                  <w:txbxContent>
                    <w:p w14:paraId="6C3F00BF" w14:textId="77777777" w:rsidR="00F440A6" w:rsidRDefault="00F440A6" w:rsidP="00F440A6"/>
                    <w:p w14:paraId="50582B78" w14:textId="77777777" w:rsidR="000C50AE" w:rsidRDefault="000C50AE" w:rsidP="00F440A6"/>
                    <w:p w14:paraId="4BBC4E6D" w14:textId="77777777" w:rsidR="000C50AE" w:rsidRDefault="000C50AE" w:rsidP="00F440A6"/>
                    <w:p w14:paraId="480C909A" w14:textId="77777777" w:rsidR="00F440A6" w:rsidRDefault="00F440A6" w:rsidP="00F440A6"/>
                    <w:p w14:paraId="25144F78" w14:textId="77777777" w:rsidR="00F440A6" w:rsidRDefault="00F440A6" w:rsidP="00F440A6"/>
                    <w:p w14:paraId="17397B2C" w14:textId="77777777" w:rsidR="00F440A6" w:rsidRDefault="00F440A6" w:rsidP="00F440A6"/>
                  </w:txbxContent>
                </v:textbox>
                <w10:anchorlock/>
              </v:shape>
            </w:pict>
          </mc:Fallback>
        </mc:AlternateContent>
      </w:r>
      <w:r w:rsidR="00640C76">
        <w:br w:type="page"/>
      </w:r>
    </w:p>
    <w:p w14:paraId="4E1EEA10" w14:textId="49B13AD3" w:rsidR="00FB034E" w:rsidRPr="00FB034E" w:rsidRDefault="00640C76" w:rsidP="00640C76">
      <w:pPr>
        <w:pStyle w:val="Heading1"/>
      </w:pPr>
      <w:bookmarkStart w:id="26" w:name="_Toc215661042"/>
      <w:r w:rsidRPr="00640C76">
        <w:lastRenderedPageBreak/>
        <w:t>Activity</w:t>
      </w:r>
      <w:r w:rsidR="00885A79">
        <w:t xml:space="preserve"> 8</w:t>
      </w:r>
      <w:r w:rsidRPr="00640C76">
        <w:t>: Select appropriate cabling</w:t>
      </w:r>
      <w:bookmarkEnd w:id="26"/>
    </w:p>
    <w:p w14:paraId="3211DEFF" w14:textId="77777777" w:rsidR="00885A79" w:rsidRPr="00640C76" w:rsidRDefault="00885A79" w:rsidP="00885A79">
      <w:pPr>
        <w:pStyle w:val="Heading2"/>
      </w:pPr>
      <w:bookmarkStart w:id="27" w:name="_Toc215661043"/>
      <w:r>
        <w:t>Scenario b</w:t>
      </w:r>
      <w:r w:rsidRPr="00640C76">
        <w:t>ackground</w:t>
      </w:r>
      <w:bookmarkEnd w:id="27"/>
    </w:p>
    <w:p w14:paraId="6CB0CCF0" w14:textId="01E06097" w:rsidR="00640C76" w:rsidRPr="00640C76" w:rsidRDefault="00640C76" w:rsidP="00640C76">
      <w:r w:rsidRPr="00640C76">
        <w:t xml:space="preserve">You are part of the network design team for a new office building for </w:t>
      </w:r>
      <w:proofErr w:type="spellStart"/>
      <w:r w:rsidRPr="00640C76">
        <w:t>TechCorp</w:t>
      </w:r>
      <w:proofErr w:type="spellEnd"/>
      <w:r w:rsidRPr="00640C76">
        <w:t xml:space="preserve"> Inc. The building will house 200 employees across four floors, with various departments requiring reliable and high-speed network connectivity. Your task is to design the network infrastructure, specifically deciding between using copper STP/UTP cables or fib</w:t>
      </w:r>
      <w:r w:rsidR="00D81B80">
        <w:t>re</w:t>
      </w:r>
      <w:r w:rsidRPr="00640C76">
        <w:t xml:space="preserve"> optic cables.</w:t>
      </w:r>
    </w:p>
    <w:p w14:paraId="4D86887E" w14:textId="14647DA6" w:rsidR="00640C76" w:rsidRPr="00640C76" w:rsidRDefault="00640C76" w:rsidP="00640C76">
      <w:proofErr w:type="spellStart"/>
      <w:r w:rsidRPr="00640C76">
        <w:t>TechCorp</w:t>
      </w:r>
      <w:proofErr w:type="spellEnd"/>
      <w:r w:rsidRPr="00640C76">
        <w:t xml:space="preserve"> Inc. needs a robust network infrastructure that can support high-speed data transfer, cover long distances within the building, and minim</w:t>
      </w:r>
      <w:r w:rsidR="00374CE7">
        <w:t>ise</w:t>
      </w:r>
      <w:r w:rsidRPr="00640C76">
        <w:t xml:space="preserve"> interference. You have two options to consider: </w:t>
      </w:r>
      <w:r w:rsidR="00D81B80">
        <w:t>c</w:t>
      </w:r>
      <w:r w:rsidRPr="00640C76">
        <w:t xml:space="preserve">opper STP/UTP cables and </w:t>
      </w:r>
      <w:r w:rsidR="00D81B80">
        <w:t>f</w:t>
      </w:r>
      <w:r w:rsidRPr="00640C76">
        <w:t>ib</w:t>
      </w:r>
      <w:r w:rsidR="00D81B80">
        <w:t>re o</w:t>
      </w:r>
      <w:r w:rsidRPr="00640C76">
        <w:t>ptic cables.</w:t>
      </w:r>
    </w:p>
    <w:p w14:paraId="3D2F238A" w14:textId="25F3C268" w:rsidR="00640C76" w:rsidRPr="00640C76" w:rsidRDefault="00640C76" w:rsidP="00640C76">
      <w:pPr>
        <w:pStyle w:val="Heading2"/>
      </w:pPr>
      <w:bookmarkStart w:id="28" w:name="_Toc215661044"/>
      <w:r>
        <w:t>Instructions</w:t>
      </w:r>
      <w:bookmarkEnd w:id="28"/>
    </w:p>
    <w:p w14:paraId="54732FD6" w14:textId="039B61C5" w:rsidR="00640C76" w:rsidRPr="00640C76" w:rsidRDefault="00640C76" w:rsidP="00640C76">
      <w:r w:rsidRPr="00640C76">
        <w:t>Evaluate the following aspects for both cable types and make a recommendation on which to use for the network design</w:t>
      </w:r>
      <w:r w:rsidR="00D81B80">
        <w:t>.</w:t>
      </w:r>
    </w:p>
    <w:p w14:paraId="61FF0240" w14:textId="7B027298" w:rsidR="00640C76" w:rsidRPr="00640C76" w:rsidRDefault="00640C76" w:rsidP="00640C76">
      <w:pPr>
        <w:rPr>
          <w:b/>
          <w:bCs/>
        </w:rPr>
      </w:pPr>
      <w:r w:rsidRPr="00640C76">
        <w:rPr>
          <w:b/>
          <w:bCs/>
        </w:rPr>
        <w:t>Speed</w:t>
      </w:r>
      <w:r w:rsidR="00D81B80" w:rsidRPr="00DB4C6E">
        <w:rPr>
          <w:b/>
          <w:bCs/>
        </w:rPr>
        <w:t>:</w:t>
      </w:r>
    </w:p>
    <w:p w14:paraId="0F064578" w14:textId="77777777" w:rsidR="00640C76" w:rsidRPr="00640C76" w:rsidRDefault="00640C76" w:rsidP="00D81B80">
      <w:pPr>
        <w:pStyle w:val="Bulletlist1"/>
      </w:pPr>
      <w:r w:rsidRPr="00640C76">
        <w:t>What are the maximum data transfer speeds for each cable type?</w:t>
      </w:r>
    </w:p>
    <w:p w14:paraId="7EA3B580" w14:textId="77777777" w:rsidR="00640C76" w:rsidRPr="00640C76" w:rsidRDefault="00640C76" w:rsidP="00D81B80">
      <w:pPr>
        <w:pStyle w:val="Bulletlist1"/>
      </w:pPr>
      <w:r w:rsidRPr="00640C76">
        <w:t>How do these speeds impact network performance?</w:t>
      </w:r>
    </w:p>
    <w:p w14:paraId="6976F672" w14:textId="27F31B9E" w:rsidR="00640C76" w:rsidRPr="00640C76" w:rsidRDefault="00640C76" w:rsidP="00640C76">
      <w:pPr>
        <w:rPr>
          <w:b/>
          <w:bCs/>
        </w:rPr>
      </w:pPr>
      <w:r w:rsidRPr="00640C76">
        <w:rPr>
          <w:b/>
          <w:bCs/>
        </w:rPr>
        <w:t>Distance</w:t>
      </w:r>
      <w:r w:rsidR="00D81B80" w:rsidRPr="00DB4C6E">
        <w:rPr>
          <w:b/>
          <w:bCs/>
        </w:rPr>
        <w:t>:</w:t>
      </w:r>
    </w:p>
    <w:p w14:paraId="13D95280" w14:textId="77777777" w:rsidR="00640C76" w:rsidRPr="00640C76" w:rsidRDefault="00640C76" w:rsidP="00D81B80">
      <w:pPr>
        <w:pStyle w:val="Bulletlist1"/>
      </w:pPr>
      <w:r w:rsidRPr="00640C76">
        <w:t>What are the maximum effective distances for each cable type without signal degradation?</w:t>
      </w:r>
    </w:p>
    <w:p w14:paraId="133EBF3C" w14:textId="77777777" w:rsidR="00640C76" w:rsidRPr="00640C76" w:rsidRDefault="00640C76" w:rsidP="00D81B80">
      <w:pPr>
        <w:pStyle w:val="Bulletlist1"/>
      </w:pPr>
      <w:r w:rsidRPr="00640C76">
        <w:t>How does this affect the layout and design of the network?</w:t>
      </w:r>
    </w:p>
    <w:p w14:paraId="693B2641" w14:textId="3477538B" w:rsidR="00640C76" w:rsidRPr="00D81B80" w:rsidRDefault="00640C76" w:rsidP="00640C76">
      <w:r w:rsidRPr="00640C76">
        <w:rPr>
          <w:b/>
          <w:bCs/>
        </w:rPr>
        <w:t>Interference</w:t>
      </w:r>
      <w:r w:rsidR="00D81B80" w:rsidRPr="00DB4C6E">
        <w:rPr>
          <w:b/>
          <w:bCs/>
        </w:rPr>
        <w:t>:</w:t>
      </w:r>
    </w:p>
    <w:p w14:paraId="1D377411" w14:textId="77777777" w:rsidR="00640C76" w:rsidRPr="00640C76" w:rsidRDefault="00640C76" w:rsidP="00D81B80">
      <w:pPr>
        <w:pStyle w:val="Bulletlist1"/>
      </w:pPr>
      <w:r w:rsidRPr="00640C76">
        <w:t>How susceptible is each cable type to electromagnetic interference (EMI) and radio frequency interference (RFI)?</w:t>
      </w:r>
    </w:p>
    <w:p w14:paraId="736C6B97" w14:textId="77777777" w:rsidR="00640C76" w:rsidRPr="00640C76" w:rsidRDefault="00640C76" w:rsidP="00D81B80">
      <w:pPr>
        <w:pStyle w:val="Bulletlist1"/>
      </w:pPr>
      <w:r w:rsidRPr="00640C76">
        <w:t>How does this impact the reliability and stability of the network?</w:t>
      </w:r>
    </w:p>
    <w:p w14:paraId="216881A2" w14:textId="60CCB87C" w:rsidR="00640C76" w:rsidRPr="00D81B80" w:rsidRDefault="00640C76" w:rsidP="00640C76">
      <w:r w:rsidRPr="00640C76">
        <w:rPr>
          <w:b/>
          <w:bCs/>
        </w:rPr>
        <w:t>Cost</w:t>
      </w:r>
      <w:r w:rsidR="00D81B80" w:rsidRPr="00DB4C6E">
        <w:rPr>
          <w:b/>
          <w:bCs/>
        </w:rPr>
        <w:t>:</w:t>
      </w:r>
    </w:p>
    <w:p w14:paraId="4141EE68" w14:textId="77777777" w:rsidR="00640C76" w:rsidRPr="00640C76" w:rsidRDefault="00640C76" w:rsidP="00D81B80">
      <w:pPr>
        <w:pStyle w:val="Bulletlist1"/>
      </w:pPr>
      <w:r w:rsidRPr="00640C76">
        <w:t>What are the initial installation costs and ongoing maintenance costs for each cable type?</w:t>
      </w:r>
    </w:p>
    <w:p w14:paraId="1963DB5C" w14:textId="77777777" w:rsidR="00640C76" w:rsidRPr="00640C76" w:rsidRDefault="00640C76" w:rsidP="00D81B80">
      <w:pPr>
        <w:pStyle w:val="Bulletlist1"/>
      </w:pPr>
      <w:r w:rsidRPr="00640C76">
        <w:t>How do these costs fit into the overall budget for the network design?</w:t>
      </w:r>
    </w:p>
    <w:p w14:paraId="6EBC8EB1" w14:textId="0C8E977C" w:rsidR="00640C76" w:rsidRPr="00640C76" w:rsidRDefault="00640C76" w:rsidP="00640C76">
      <w:r w:rsidRPr="00640C76">
        <w:rPr>
          <w:b/>
          <w:bCs/>
        </w:rPr>
        <w:t>Research</w:t>
      </w:r>
      <w:r w:rsidRPr="00DB4C6E">
        <w:rPr>
          <w:b/>
          <w:bCs/>
        </w:rPr>
        <w:t>:</w:t>
      </w:r>
      <w:r>
        <w:t xml:space="preserve"> </w:t>
      </w:r>
      <w:r w:rsidRPr="00640C76">
        <w:t>Gather detailed information on both cable types, focusing on the decision points mentioned above.</w:t>
      </w:r>
    </w:p>
    <w:p w14:paraId="52BB03ED" w14:textId="77777777" w:rsidR="00640C76" w:rsidRPr="00640C76" w:rsidRDefault="00640C76" w:rsidP="00640C76">
      <w:r w:rsidRPr="00640C76">
        <w:rPr>
          <w:b/>
          <w:bCs/>
        </w:rPr>
        <w:t>Analysis:</w:t>
      </w:r>
      <w:r w:rsidRPr="00640C76">
        <w:t xml:space="preserve"> Compare the pros and cons of each cable type based on your research.</w:t>
      </w:r>
    </w:p>
    <w:p w14:paraId="6B927D07" w14:textId="369F691E" w:rsidR="00640C76" w:rsidRDefault="00640C76" w:rsidP="00640C76">
      <w:r w:rsidRPr="00640C76">
        <w:rPr>
          <w:b/>
          <w:bCs/>
        </w:rPr>
        <w:lastRenderedPageBreak/>
        <w:t>Recommendation:</w:t>
      </w:r>
      <w:r w:rsidRPr="00640C76">
        <w:t xml:space="preserve"> Write a report recommending either </w:t>
      </w:r>
      <w:r w:rsidR="00D81B80">
        <w:t>c</w:t>
      </w:r>
      <w:r w:rsidRPr="00640C76">
        <w:t xml:space="preserve">opper STP/UTP cables or </w:t>
      </w:r>
      <w:r w:rsidR="00D81B80">
        <w:t>f</w:t>
      </w:r>
      <w:r w:rsidRPr="00640C76">
        <w:t>ib</w:t>
      </w:r>
      <w:r w:rsidR="00D81B80">
        <w:t>re</w:t>
      </w:r>
      <w:r w:rsidRPr="00640C76">
        <w:t xml:space="preserve"> </w:t>
      </w:r>
      <w:r w:rsidR="00D81B80">
        <w:t>o</w:t>
      </w:r>
      <w:r w:rsidRPr="00640C76">
        <w:t xml:space="preserve">ptic cables for </w:t>
      </w:r>
      <w:proofErr w:type="spellStart"/>
      <w:r w:rsidRPr="00640C76">
        <w:t>TechCorp</w:t>
      </w:r>
      <w:proofErr w:type="spellEnd"/>
      <w:r w:rsidRPr="00640C76">
        <w:t xml:space="preserve"> Inc.'s network design. Justify your decision with evidence from your analysis.</w:t>
      </w:r>
    </w:p>
    <w:p w14:paraId="42B01260" w14:textId="4BEB0A5E" w:rsidR="00DB4C6E" w:rsidRPr="00640C76" w:rsidRDefault="00DB4C6E" w:rsidP="00640C76"/>
    <w:p w14:paraId="4B6434DF" w14:textId="020DBDC1" w:rsidR="00640C76" w:rsidRDefault="00640C76">
      <w:pPr>
        <w:spacing w:before="0" w:after="160" w:line="259" w:lineRule="auto"/>
      </w:pPr>
      <w:r>
        <w:br w:type="page"/>
      </w:r>
    </w:p>
    <w:p w14:paraId="468DC04B" w14:textId="10153E2B" w:rsidR="00640C76" w:rsidRDefault="00640C76" w:rsidP="00640C76">
      <w:pPr>
        <w:pStyle w:val="Heading1"/>
      </w:pPr>
      <w:bookmarkStart w:id="29" w:name="_Toc215661045"/>
      <w:r w:rsidRPr="00640C76">
        <w:lastRenderedPageBreak/>
        <w:t>Activity</w:t>
      </w:r>
      <w:r w:rsidR="00885A79">
        <w:t xml:space="preserve"> 9</w:t>
      </w:r>
      <w:r w:rsidRPr="00640C76">
        <w:t>: Evaluate and compare network devices</w:t>
      </w:r>
      <w:bookmarkEnd w:id="29"/>
    </w:p>
    <w:p w14:paraId="21B4888E" w14:textId="18B94709" w:rsidR="00640C76" w:rsidRPr="00640C76" w:rsidRDefault="00885A79" w:rsidP="00640C76">
      <w:pPr>
        <w:pStyle w:val="Heading2"/>
      </w:pPr>
      <w:bookmarkStart w:id="30" w:name="_Toc215661046"/>
      <w:r>
        <w:t>Scenario b</w:t>
      </w:r>
      <w:r w:rsidR="00640C76" w:rsidRPr="00640C76">
        <w:t>ackground</w:t>
      </w:r>
      <w:bookmarkEnd w:id="30"/>
    </w:p>
    <w:p w14:paraId="25E76490" w14:textId="77777777" w:rsidR="00640C76" w:rsidRPr="00640C76" w:rsidRDefault="00640C76" w:rsidP="00640C76">
      <w:r w:rsidRPr="00640C76">
        <w:t>You are part of the IT team at a mid-sized company, TechNet Solutions, which is planning to upgrade its network infrastructure. The company currently uses a mix of outdated networking devices and needs to decide on the best devices to deploy for improved performance, security, and scalability.</w:t>
      </w:r>
    </w:p>
    <w:p w14:paraId="4B19B7D6" w14:textId="77777777" w:rsidR="00640C76" w:rsidRDefault="00640C76" w:rsidP="00640C76">
      <w:r w:rsidRPr="00640C76">
        <w:t xml:space="preserve">TechNet Solutions has four different network segments: the Administration department, the Development department, the Sales department, and the Production department. Each segment has unique requirements for data traffic, security, and management. </w:t>
      </w:r>
    </w:p>
    <w:p w14:paraId="43146A40" w14:textId="4CBEB45A" w:rsidR="00640C76" w:rsidRPr="00640C76" w:rsidRDefault="00640C76" w:rsidP="00640C76">
      <w:pPr>
        <w:rPr>
          <w:b/>
          <w:bCs/>
        </w:rPr>
      </w:pPr>
      <w:r w:rsidRPr="00640C76">
        <w:t>Your task is to evaluate and recommend the most suitable networking devices for each segment.</w:t>
      </w:r>
    </w:p>
    <w:p w14:paraId="013CEEF9" w14:textId="25F1EA85" w:rsidR="00640C76" w:rsidRPr="00640C76" w:rsidRDefault="00640C76" w:rsidP="00640C76">
      <w:pPr>
        <w:pStyle w:val="Heading2"/>
      </w:pPr>
      <w:bookmarkStart w:id="31" w:name="_Toc215661047"/>
      <w:r>
        <w:t>Instructions</w:t>
      </w:r>
      <w:bookmarkEnd w:id="31"/>
    </w:p>
    <w:p w14:paraId="19A87225" w14:textId="21FDDAEF" w:rsidR="00640C76" w:rsidRPr="00640C76" w:rsidRDefault="00640C76" w:rsidP="00640C76">
      <w:r w:rsidRPr="00640C76">
        <w:t xml:space="preserve">Compare the following devices: Hub, Layer 2 </w:t>
      </w:r>
      <w:r w:rsidR="00C5403A">
        <w:t>s</w:t>
      </w:r>
      <w:r w:rsidRPr="00640C76">
        <w:t xml:space="preserve">witch, Layer 3 </w:t>
      </w:r>
      <w:r w:rsidR="00C5403A">
        <w:t>s</w:t>
      </w:r>
      <w:r w:rsidRPr="00640C76">
        <w:t xml:space="preserve">witch, and </w:t>
      </w:r>
      <w:r w:rsidR="00C5403A">
        <w:t>ro</w:t>
      </w:r>
      <w:r w:rsidRPr="00640C76">
        <w:t>uter. Consider the following aspects for each device:</w:t>
      </w:r>
    </w:p>
    <w:p w14:paraId="6E2FA4F2" w14:textId="12F9955D" w:rsidR="00640C76" w:rsidRPr="00640C76" w:rsidRDefault="00640C76" w:rsidP="00640C76">
      <w:pPr>
        <w:rPr>
          <w:b/>
          <w:bCs/>
        </w:rPr>
      </w:pPr>
      <w:r w:rsidRPr="00640C76">
        <w:rPr>
          <w:b/>
          <w:bCs/>
        </w:rPr>
        <w:t>Functionality</w:t>
      </w:r>
      <w:r w:rsidR="008D5043">
        <w:rPr>
          <w:b/>
          <w:bCs/>
        </w:rPr>
        <w:t>:</w:t>
      </w:r>
    </w:p>
    <w:p w14:paraId="34D7C366" w14:textId="77777777" w:rsidR="00640C76" w:rsidRPr="00640C76" w:rsidRDefault="00640C76" w:rsidP="00C5403A">
      <w:pPr>
        <w:pStyle w:val="Bulletlist1"/>
      </w:pPr>
      <w:r w:rsidRPr="00640C76">
        <w:t>How does the device handle data traffic?</w:t>
      </w:r>
    </w:p>
    <w:p w14:paraId="546FFC71" w14:textId="77777777" w:rsidR="00640C76" w:rsidRPr="00640C76" w:rsidRDefault="00640C76" w:rsidP="00C5403A">
      <w:pPr>
        <w:pStyle w:val="Bulletlist1"/>
      </w:pPr>
      <w:r w:rsidRPr="00640C76">
        <w:t>What layer of the OSI model does it operate on?</w:t>
      </w:r>
    </w:p>
    <w:p w14:paraId="67345377" w14:textId="0BE3C2C4" w:rsidR="00640C76" w:rsidRPr="00640C76" w:rsidRDefault="00640C76" w:rsidP="00640C76">
      <w:pPr>
        <w:rPr>
          <w:b/>
          <w:bCs/>
        </w:rPr>
      </w:pPr>
      <w:r w:rsidRPr="00640C76">
        <w:rPr>
          <w:b/>
          <w:bCs/>
        </w:rPr>
        <w:t>Performance</w:t>
      </w:r>
      <w:r w:rsidR="008D5043">
        <w:rPr>
          <w:b/>
          <w:bCs/>
        </w:rPr>
        <w:t>:</w:t>
      </w:r>
    </w:p>
    <w:p w14:paraId="5D72E2F5" w14:textId="77777777" w:rsidR="00640C76" w:rsidRPr="00640C76" w:rsidRDefault="00640C76" w:rsidP="00C5403A">
      <w:pPr>
        <w:pStyle w:val="Bulletlist1"/>
      </w:pPr>
      <w:r w:rsidRPr="00640C76">
        <w:t>How does the device impact network speed and efficiency?</w:t>
      </w:r>
    </w:p>
    <w:p w14:paraId="1B79ABF8" w14:textId="77777777" w:rsidR="00640C76" w:rsidRPr="00640C76" w:rsidRDefault="00640C76" w:rsidP="00C5403A">
      <w:pPr>
        <w:pStyle w:val="Bulletlist1"/>
      </w:pPr>
      <w:r w:rsidRPr="00640C76">
        <w:t>How does it handle network congestion and collisions?</w:t>
      </w:r>
    </w:p>
    <w:p w14:paraId="25C71034" w14:textId="3BB39299" w:rsidR="00640C76" w:rsidRPr="00640C76" w:rsidRDefault="00640C76" w:rsidP="00640C76">
      <w:pPr>
        <w:rPr>
          <w:b/>
          <w:bCs/>
        </w:rPr>
      </w:pPr>
      <w:r w:rsidRPr="00640C76">
        <w:rPr>
          <w:b/>
          <w:bCs/>
        </w:rPr>
        <w:t>Security</w:t>
      </w:r>
      <w:r w:rsidR="008D5043">
        <w:rPr>
          <w:b/>
          <w:bCs/>
        </w:rPr>
        <w:t>:</w:t>
      </w:r>
    </w:p>
    <w:p w14:paraId="60C55CD3" w14:textId="77777777" w:rsidR="00640C76" w:rsidRPr="00640C76" w:rsidRDefault="00640C76" w:rsidP="00C5403A">
      <w:pPr>
        <w:pStyle w:val="Bulletlist1"/>
      </w:pPr>
      <w:r w:rsidRPr="00640C76">
        <w:t>What security features does the device offer?</w:t>
      </w:r>
    </w:p>
    <w:p w14:paraId="0E8704DD" w14:textId="77777777" w:rsidR="00640C76" w:rsidRPr="00640C76" w:rsidRDefault="00640C76" w:rsidP="00C5403A">
      <w:pPr>
        <w:pStyle w:val="Bulletlist1"/>
      </w:pPr>
      <w:r w:rsidRPr="00640C76">
        <w:t>How does it manage access control and data protection?</w:t>
      </w:r>
    </w:p>
    <w:p w14:paraId="6CD24F93" w14:textId="730BD6AA" w:rsidR="00640C76" w:rsidRPr="00640C76" w:rsidRDefault="00640C76" w:rsidP="00640C76">
      <w:pPr>
        <w:rPr>
          <w:b/>
          <w:bCs/>
        </w:rPr>
      </w:pPr>
      <w:r w:rsidRPr="00640C76">
        <w:rPr>
          <w:b/>
          <w:bCs/>
        </w:rPr>
        <w:t>Scalability</w:t>
      </w:r>
      <w:r w:rsidR="008D5043">
        <w:rPr>
          <w:b/>
          <w:bCs/>
        </w:rPr>
        <w:t>:</w:t>
      </w:r>
    </w:p>
    <w:p w14:paraId="5B43AA92" w14:textId="77777777" w:rsidR="00640C76" w:rsidRPr="00640C76" w:rsidRDefault="00640C76" w:rsidP="00C5403A">
      <w:pPr>
        <w:pStyle w:val="Bulletlist1"/>
      </w:pPr>
      <w:r w:rsidRPr="00640C76">
        <w:t>How well can the device handle an increase in the number of users and devices?</w:t>
      </w:r>
    </w:p>
    <w:p w14:paraId="4DF379BB" w14:textId="77777777" w:rsidR="00640C76" w:rsidRPr="00640C76" w:rsidRDefault="00640C76" w:rsidP="00C5403A">
      <w:pPr>
        <w:pStyle w:val="Bulletlist1"/>
      </w:pPr>
      <w:r w:rsidRPr="00640C76">
        <w:t>Is it suitable for small, medium, or large networks?</w:t>
      </w:r>
    </w:p>
    <w:p w14:paraId="1091DAD8" w14:textId="283724DB" w:rsidR="00640C76" w:rsidRPr="00640C76" w:rsidRDefault="00640C76" w:rsidP="00640C76">
      <w:pPr>
        <w:rPr>
          <w:b/>
          <w:bCs/>
        </w:rPr>
      </w:pPr>
      <w:r w:rsidRPr="00640C76">
        <w:rPr>
          <w:b/>
          <w:bCs/>
        </w:rPr>
        <w:t>Management</w:t>
      </w:r>
      <w:r w:rsidR="008D5043">
        <w:rPr>
          <w:b/>
          <w:bCs/>
        </w:rPr>
        <w:t>:</w:t>
      </w:r>
    </w:p>
    <w:p w14:paraId="46855720" w14:textId="77777777" w:rsidR="00640C76" w:rsidRPr="00640C76" w:rsidRDefault="00640C76" w:rsidP="00C5403A">
      <w:pPr>
        <w:pStyle w:val="Bulletlist1"/>
      </w:pPr>
      <w:r w:rsidRPr="00640C76">
        <w:t>How easy is it to manage and configure the device?</w:t>
      </w:r>
    </w:p>
    <w:p w14:paraId="046C4B7C" w14:textId="5806AFF1" w:rsidR="00640C76" w:rsidRPr="00640C76" w:rsidRDefault="00640C76" w:rsidP="00C5403A">
      <w:pPr>
        <w:pStyle w:val="Bulletlist1"/>
      </w:pPr>
      <w:r w:rsidRPr="00640C76">
        <w:t>Does it require special</w:t>
      </w:r>
      <w:r w:rsidR="00374CE7">
        <w:t>ise</w:t>
      </w:r>
      <w:r w:rsidRPr="00640C76">
        <w:t>d knowledge or dedicated IT staff?</w:t>
      </w:r>
    </w:p>
    <w:p w14:paraId="70AF0CD7" w14:textId="7A8821A3" w:rsidR="00C5403A" w:rsidRDefault="00C5403A">
      <w:pPr>
        <w:spacing w:before="0" w:after="160" w:line="259" w:lineRule="auto"/>
        <w:rPr>
          <w:b/>
          <w:bCs/>
        </w:rPr>
      </w:pPr>
    </w:p>
    <w:p w14:paraId="499873E4" w14:textId="668DAB04" w:rsidR="00640C76" w:rsidRPr="00640C76" w:rsidRDefault="00640C76" w:rsidP="00640C76">
      <w:pPr>
        <w:rPr>
          <w:b/>
          <w:bCs/>
        </w:rPr>
      </w:pPr>
      <w:r w:rsidRPr="00640C76">
        <w:rPr>
          <w:b/>
          <w:bCs/>
        </w:rPr>
        <w:lastRenderedPageBreak/>
        <w:t>Summary</w:t>
      </w:r>
      <w:r w:rsidR="008D5043">
        <w:rPr>
          <w:b/>
          <w:bCs/>
        </w:rPr>
        <w:t>:</w:t>
      </w:r>
    </w:p>
    <w:p w14:paraId="78A2D33B" w14:textId="77777777" w:rsidR="00640C76" w:rsidRPr="00640C76" w:rsidRDefault="00640C76" w:rsidP="00640C76">
      <w:r w:rsidRPr="00640C76">
        <w:t>Provide a summary of your proposed suitable networking devices for each segment.</w:t>
      </w:r>
    </w:p>
    <w:p w14:paraId="64353601" w14:textId="0006981F" w:rsidR="00640C76" w:rsidRDefault="00640C76">
      <w:pPr>
        <w:spacing w:before="0" w:after="160" w:line="259" w:lineRule="auto"/>
      </w:pPr>
      <w:r>
        <w:br w:type="page"/>
      </w:r>
    </w:p>
    <w:p w14:paraId="3CA6DB63" w14:textId="01DFA3BD" w:rsidR="00640C76" w:rsidRDefault="00640C76" w:rsidP="00640C76">
      <w:pPr>
        <w:pStyle w:val="Heading1"/>
      </w:pPr>
      <w:bookmarkStart w:id="32" w:name="_Toc215661048"/>
      <w:r w:rsidRPr="00640C76">
        <w:lastRenderedPageBreak/>
        <w:t>Activity</w:t>
      </w:r>
      <w:r w:rsidR="00885A79">
        <w:t xml:space="preserve"> 10</w:t>
      </w:r>
      <w:r w:rsidRPr="00640C76">
        <w:t xml:space="preserve">: </w:t>
      </w:r>
      <w:r w:rsidR="002E35F1">
        <w:t>T</w:t>
      </w:r>
      <w:r w:rsidRPr="00640C76">
        <w:t>he OSI model</w:t>
      </w:r>
      <w:bookmarkEnd w:id="32"/>
    </w:p>
    <w:p w14:paraId="63A9786A" w14:textId="77777777" w:rsidR="00885A79" w:rsidRPr="00640C76" w:rsidRDefault="00885A79" w:rsidP="00885A79">
      <w:pPr>
        <w:pStyle w:val="Heading2"/>
      </w:pPr>
      <w:bookmarkStart w:id="33" w:name="_Toc215661049"/>
      <w:r>
        <w:t>Scenario b</w:t>
      </w:r>
      <w:r w:rsidRPr="00640C76">
        <w:t>ackground</w:t>
      </w:r>
      <w:bookmarkEnd w:id="33"/>
    </w:p>
    <w:p w14:paraId="729A49D1" w14:textId="77777777" w:rsidR="00640C76" w:rsidRPr="00640C76" w:rsidRDefault="00640C76" w:rsidP="00640C76">
      <w:r w:rsidRPr="00640C76">
        <w:t xml:space="preserve">You are part of the IT training team at </w:t>
      </w:r>
      <w:proofErr w:type="spellStart"/>
      <w:r w:rsidRPr="00640C76">
        <w:t>NetworkPro</w:t>
      </w:r>
      <w:proofErr w:type="spellEnd"/>
      <w:r w:rsidRPr="00640C76">
        <w:t xml:space="preserve"> Academy, tasked with designing a learning module to help new network engineers understand the OSI model. The module should cover the functionalities of each OSI layer, the devices that operate at each layer, and the protocols associated with each layer.</w:t>
      </w:r>
    </w:p>
    <w:p w14:paraId="6574805C" w14:textId="783B2606" w:rsidR="00640C76" w:rsidRPr="00640C76" w:rsidRDefault="00640C76" w:rsidP="00640C76">
      <w:proofErr w:type="spellStart"/>
      <w:r w:rsidRPr="00640C76">
        <w:t>NetworkPro</w:t>
      </w:r>
      <w:proofErr w:type="spellEnd"/>
      <w:r w:rsidRPr="00640C76">
        <w:t xml:space="preserve"> Academy is preparing a comprehensive training program</w:t>
      </w:r>
      <w:r w:rsidR="00C5403A">
        <w:t>me</w:t>
      </w:r>
      <w:r w:rsidRPr="00640C76">
        <w:t xml:space="preserve"> for new hires. As part of this program</w:t>
      </w:r>
      <w:r w:rsidR="00C5403A">
        <w:t>me</w:t>
      </w:r>
      <w:r w:rsidRPr="00640C76">
        <w:t>, you need to create an activity that will help learners identify and understand the seven layers of the OSI model, including their functionalities, the devices that operate at each layer, and the protocols used.</w:t>
      </w:r>
    </w:p>
    <w:p w14:paraId="416D2715" w14:textId="63E58FE2" w:rsidR="00640C76" w:rsidRPr="00640C76" w:rsidRDefault="00640C76" w:rsidP="00640C76">
      <w:pPr>
        <w:pStyle w:val="Heading2"/>
      </w:pPr>
      <w:bookmarkStart w:id="34" w:name="_Toc215661050"/>
      <w:r>
        <w:t>Instructions</w:t>
      </w:r>
      <w:bookmarkEnd w:id="34"/>
    </w:p>
    <w:p w14:paraId="13812C6B" w14:textId="77777777" w:rsidR="00640C76" w:rsidRPr="00640C76" w:rsidRDefault="00640C76" w:rsidP="00640C76">
      <w:r w:rsidRPr="00640C76">
        <w:t>Create a detailed case study activity that includes the following components:</w:t>
      </w:r>
    </w:p>
    <w:p w14:paraId="5D91CBE7" w14:textId="654440D5" w:rsidR="00640C76" w:rsidRPr="00640C76" w:rsidRDefault="00640C76" w:rsidP="00C5403A">
      <w:pPr>
        <w:pStyle w:val="Bulletlist1"/>
      </w:pPr>
      <w:r w:rsidRPr="00640C76">
        <w:t xml:space="preserve">Layer </w:t>
      </w:r>
      <w:r w:rsidR="00C5403A">
        <w:t>i</w:t>
      </w:r>
      <w:r w:rsidRPr="00640C76">
        <w:t>dentification</w:t>
      </w:r>
      <w:r w:rsidR="00C5403A">
        <w:t>.</w:t>
      </w:r>
    </w:p>
    <w:p w14:paraId="3D483E40" w14:textId="77777777" w:rsidR="00640C76" w:rsidRPr="00640C76" w:rsidRDefault="00640C76" w:rsidP="00C5403A">
      <w:pPr>
        <w:pStyle w:val="Bulletlist1"/>
      </w:pPr>
      <w:r w:rsidRPr="00640C76">
        <w:t>List and describe each of the seven OSI layers.</w:t>
      </w:r>
    </w:p>
    <w:p w14:paraId="1788F538" w14:textId="77777777" w:rsidR="00640C76" w:rsidRPr="00640C76" w:rsidRDefault="00640C76" w:rsidP="00C5403A">
      <w:pPr>
        <w:pStyle w:val="Bulletlist1"/>
      </w:pPr>
      <w:r w:rsidRPr="00640C76">
        <w:t>Explain the primary function of each layer.</w:t>
      </w:r>
    </w:p>
    <w:p w14:paraId="7C342242" w14:textId="63E6A0E7" w:rsidR="00640C76" w:rsidRPr="00640C76" w:rsidRDefault="00640C76" w:rsidP="00640C76">
      <w:pPr>
        <w:rPr>
          <w:b/>
          <w:bCs/>
        </w:rPr>
      </w:pPr>
      <w:r w:rsidRPr="00640C76">
        <w:rPr>
          <w:b/>
          <w:bCs/>
        </w:rPr>
        <w:t>Function</w:t>
      </w:r>
      <w:r w:rsidR="008D5043">
        <w:rPr>
          <w:b/>
          <w:bCs/>
        </w:rPr>
        <w:t>:</w:t>
      </w:r>
    </w:p>
    <w:p w14:paraId="771331AA" w14:textId="0678237E" w:rsidR="00640C76" w:rsidRPr="00640C76" w:rsidRDefault="00640C76" w:rsidP="00C5403A">
      <w:pPr>
        <w:pStyle w:val="Bulletlist1"/>
      </w:pPr>
      <w:r w:rsidRPr="00640C76">
        <w:t>Summarise the function of each layer</w:t>
      </w:r>
      <w:r w:rsidR="00C5403A">
        <w:t>.</w:t>
      </w:r>
    </w:p>
    <w:p w14:paraId="366531FB" w14:textId="21B79FB4" w:rsidR="00640C76" w:rsidRPr="00640C76" w:rsidRDefault="00640C76" w:rsidP="00640C76">
      <w:pPr>
        <w:rPr>
          <w:b/>
          <w:bCs/>
        </w:rPr>
      </w:pPr>
      <w:r w:rsidRPr="00640C76">
        <w:rPr>
          <w:b/>
          <w:bCs/>
        </w:rPr>
        <w:t>Devices</w:t>
      </w:r>
      <w:r w:rsidR="008D5043">
        <w:rPr>
          <w:b/>
          <w:bCs/>
        </w:rPr>
        <w:t>:</w:t>
      </w:r>
    </w:p>
    <w:p w14:paraId="633B4153" w14:textId="77777777" w:rsidR="00640C76" w:rsidRPr="00640C76" w:rsidRDefault="00640C76" w:rsidP="00C5403A">
      <w:pPr>
        <w:pStyle w:val="Bulletlist1"/>
      </w:pPr>
      <w:r w:rsidRPr="00640C76">
        <w:t>Identify common networking devices that operate at each layer.</w:t>
      </w:r>
    </w:p>
    <w:p w14:paraId="7345F081" w14:textId="77777777" w:rsidR="00640C76" w:rsidRPr="00640C76" w:rsidRDefault="00640C76" w:rsidP="00C5403A">
      <w:pPr>
        <w:pStyle w:val="Bulletlist1"/>
      </w:pPr>
      <w:r w:rsidRPr="00640C76">
        <w:t>Provide examples of how these devices are used in a network.</w:t>
      </w:r>
    </w:p>
    <w:p w14:paraId="5D287F85" w14:textId="1C767171" w:rsidR="00640C76" w:rsidRPr="00640C76" w:rsidRDefault="00640C76" w:rsidP="00640C76">
      <w:pPr>
        <w:rPr>
          <w:b/>
          <w:bCs/>
        </w:rPr>
      </w:pPr>
      <w:r w:rsidRPr="00640C76">
        <w:rPr>
          <w:b/>
          <w:bCs/>
        </w:rPr>
        <w:t>Protocols</w:t>
      </w:r>
      <w:r w:rsidR="008D5043">
        <w:rPr>
          <w:b/>
          <w:bCs/>
        </w:rPr>
        <w:t>:</w:t>
      </w:r>
    </w:p>
    <w:p w14:paraId="75B0F87D" w14:textId="77777777" w:rsidR="00640C76" w:rsidRPr="00640C76" w:rsidRDefault="00640C76" w:rsidP="00C5403A">
      <w:pPr>
        <w:pStyle w:val="Bulletlist1"/>
      </w:pPr>
      <w:r w:rsidRPr="00640C76">
        <w:t>List key protocols associated with each layer.</w:t>
      </w:r>
    </w:p>
    <w:p w14:paraId="2139D82F" w14:textId="77777777" w:rsidR="00640C76" w:rsidRPr="00640C76" w:rsidRDefault="00640C76" w:rsidP="00C5403A">
      <w:pPr>
        <w:pStyle w:val="Bulletlist1"/>
      </w:pPr>
      <w:r w:rsidRPr="00640C76">
        <w:t>Explain the role of each protocol in network communication.</w:t>
      </w:r>
    </w:p>
    <w:p w14:paraId="5760D779" w14:textId="77777777" w:rsidR="00640C76" w:rsidRPr="00640C76" w:rsidRDefault="00640C76" w:rsidP="00640C76">
      <w:r w:rsidRPr="00640C76">
        <w:rPr>
          <w:b/>
          <w:bCs/>
        </w:rPr>
        <w:t>Research:</w:t>
      </w:r>
      <w:r w:rsidRPr="00640C76">
        <w:t xml:space="preserve"> Gather detailed information on each OSI layer, focusing on the functionalities, devices, and protocols.</w:t>
      </w:r>
    </w:p>
    <w:p w14:paraId="39372209" w14:textId="77777777" w:rsidR="00640C76" w:rsidRPr="00640C76" w:rsidRDefault="00640C76" w:rsidP="00640C76">
      <w:r w:rsidRPr="00640C76">
        <w:rPr>
          <w:b/>
          <w:bCs/>
        </w:rPr>
        <w:t>Analysis:</w:t>
      </w:r>
      <w:r w:rsidRPr="00640C76">
        <w:t xml:space="preserve"> Compare the roles of each layer and how they interact with each other.</w:t>
      </w:r>
    </w:p>
    <w:p w14:paraId="13218E63" w14:textId="77777777" w:rsidR="00640C76" w:rsidRPr="00640C76" w:rsidRDefault="00640C76" w:rsidP="00640C76">
      <w:r w:rsidRPr="00640C76">
        <w:rPr>
          <w:b/>
          <w:bCs/>
        </w:rPr>
        <w:t>Identification:</w:t>
      </w:r>
      <w:r w:rsidRPr="00640C76">
        <w:t xml:space="preserve"> Create a diagram or chart that visually represents the OSI model, including the layers, devices, and protocols.</w:t>
      </w:r>
    </w:p>
    <w:p w14:paraId="16F562CD" w14:textId="09D219AD" w:rsidR="00640C76" w:rsidRDefault="00640C76" w:rsidP="00C5403A">
      <w:r w:rsidRPr="00640C76">
        <w:rPr>
          <w:b/>
          <w:bCs/>
        </w:rPr>
        <w:t>Presentation:</w:t>
      </w:r>
      <w:r w:rsidRPr="00640C76">
        <w:t xml:space="preserve"> Prepare a presentation or report explaining each layer, the associated devices, and protocols, and how they contribute to network communication.</w:t>
      </w:r>
      <w:r w:rsidR="004C07D7">
        <w:br w:type="page"/>
      </w:r>
      <w:r w:rsidR="004C07D7" w:rsidRPr="00C5403A">
        <w:rPr>
          <w:rStyle w:val="Heading1Char"/>
        </w:rPr>
        <w:lastRenderedPageBreak/>
        <w:t>Activity</w:t>
      </w:r>
      <w:r w:rsidR="002E35F1" w:rsidRPr="00C5403A">
        <w:rPr>
          <w:rStyle w:val="Heading1Char"/>
        </w:rPr>
        <w:t xml:space="preserve"> 11</w:t>
      </w:r>
      <w:r w:rsidR="004C07D7" w:rsidRPr="00C5403A">
        <w:rPr>
          <w:rStyle w:val="Heading1Char"/>
        </w:rPr>
        <w:t>: OSI encapsulation</w:t>
      </w:r>
    </w:p>
    <w:p w14:paraId="2D39F6EB" w14:textId="64A0491D" w:rsidR="004C07D7" w:rsidRDefault="004C07D7" w:rsidP="004C07D7">
      <w:pPr>
        <w:rPr>
          <w:lang w:val="en-US"/>
        </w:rPr>
      </w:pPr>
      <w:r w:rsidRPr="004C07D7">
        <w:rPr>
          <w:lang w:val="en-US"/>
        </w:rPr>
        <w:t xml:space="preserve">This simulation activity is intended to provide a foundation for understanding the TCP/IP protocol suite and </w:t>
      </w:r>
      <w:r w:rsidR="00C5403A">
        <w:rPr>
          <w:lang w:val="en-US"/>
        </w:rPr>
        <w:t>its</w:t>
      </w:r>
      <w:r w:rsidRPr="004C07D7">
        <w:rPr>
          <w:lang w:val="en-US"/>
        </w:rPr>
        <w:t xml:space="preserve"> relationship to the OSI model. Simulation mode allows you to view the data contents being sent across the network at each layer.</w:t>
      </w:r>
    </w:p>
    <w:p w14:paraId="23721BFD" w14:textId="3BC3C440" w:rsidR="004C07D7" w:rsidRPr="004C07D7" w:rsidRDefault="004C07D7" w:rsidP="004C07D7">
      <w:pPr>
        <w:rPr>
          <w:lang w:val="en-US"/>
        </w:rPr>
      </w:pPr>
      <w:r w:rsidRPr="004C07D7">
        <w:rPr>
          <w:lang w:val="en-US"/>
        </w:rPr>
        <w:t xml:space="preserve">As data moves through the network, it is broken down into smaller pieces and identified so that the pieces can be put back together when they arrive at the destination. Each piece is </w:t>
      </w:r>
      <w:proofErr w:type="gramStart"/>
      <w:r w:rsidRPr="004C07D7">
        <w:rPr>
          <w:lang w:val="en-US"/>
        </w:rPr>
        <w:t>assigned</w:t>
      </w:r>
      <w:proofErr w:type="gramEnd"/>
      <w:r w:rsidRPr="004C07D7">
        <w:rPr>
          <w:lang w:val="en-US"/>
        </w:rPr>
        <w:t xml:space="preserve"> a specific name (</w:t>
      </w:r>
      <w:r w:rsidR="00C5403A" w:rsidRPr="004C07D7">
        <w:rPr>
          <w:lang w:val="en-US"/>
        </w:rPr>
        <w:t>protocol data unit</w:t>
      </w:r>
      <w:r w:rsidR="00C5403A">
        <w:rPr>
          <w:lang w:val="en-US"/>
        </w:rPr>
        <w:t xml:space="preserve">, or </w:t>
      </w:r>
      <w:r w:rsidRPr="004C07D7">
        <w:rPr>
          <w:lang w:val="en-US"/>
        </w:rPr>
        <w:t>PDU) and associated with a specific layer of the TCP/IP and OSI models.</w:t>
      </w:r>
    </w:p>
    <w:p w14:paraId="6BA86DA8" w14:textId="77777777" w:rsidR="004C07D7" w:rsidRPr="004C07D7" w:rsidRDefault="004C07D7" w:rsidP="004C07D7">
      <w:pPr>
        <w:rPr>
          <w:lang w:val="en-US"/>
        </w:rPr>
      </w:pPr>
      <w:r w:rsidRPr="004C07D7">
        <w:rPr>
          <w:lang w:val="en-US"/>
        </w:rPr>
        <w:t>Packet Tracer simulation mode enables you to view each of the layers and the associated PDU. This activity will take you through the process of requesting a web page from a web server by using the web browser application available on a client PC.</w:t>
      </w:r>
    </w:p>
    <w:p w14:paraId="3783C170" w14:textId="43000FB9" w:rsidR="004C07D7" w:rsidRPr="004C07D7" w:rsidRDefault="004C07D7" w:rsidP="00C5403A">
      <w:pPr>
        <w:pStyle w:val="Heading2"/>
        <w:rPr>
          <w:lang w:val="en-US"/>
        </w:rPr>
      </w:pPr>
      <w:bookmarkStart w:id="35" w:name="_Toc215661051"/>
      <w:r>
        <w:rPr>
          <w:lang w:val="en-US"/>
        </w:rPr>
        <w:t>Instructions</w:t>
      </w:r>
      <w:bookmarkEnd w:id="35"/>
    </w:p>
    <w:p w14:paraId="54A0C5D2" w14:textId="77777777" w:rsidR="004C07D7" w:rsidRPr="004C07D7" w:rsidRDefault="004C07D7" w:rsidP="004C07D7">
      <w:pPr>
        <w:rPr>
          <w:b/>
        </w:rPr>
      </w:pPr>
      <w:bookmarkStart w:id="36" w:name="_Toc31816229"/>
      <w:r w:rsidRPr="004C07D7">
        <w:rPr>
          <w:b/>
        </w:rPr>
        <w:t>Topology</w:t>
      </w:r>
      <w:bookmarkEnd w:id="36"/>
    </w:p>
    <w:p w14:paraId="36D1E4DA" w14:textId="77777777" w:rsidR="004C07D7" w:rsidRPr="004C07D7" w:rsidRDefault="004C07D7" w:rsidP="004C07D7">
      <w:pPr>
        <w:rPr>
          <w:lang w:val="en-US"/>
        </w:rPr>
      </w:pPr>
      <w:r w:rsidRPr="004C07D7">
        <w:rPr>
          <w:noProof/>
          <w:lang w:val="en-US"/>
        </w:rPr>
        <w:drawing>
          <wp:inline distT="0" distB="0" distL="0" distR="0" wp14:anchorId="6540B68C" wp14:editId="792F409F">
            <wp:extent cx="2819400" cy="1038225"/>
            <wp:effectExtent l="0" t="0" r="0" b="9525"/>
            <wp:docPr id="693886759" name="Picture 693886759" descr="A diagram of the network topology for Activity 11. You can view details of the full network topology in Packet T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86759" name="Picture 693886759" descr="A diagram of the network topology for Activity 11. You can view details of the full network topology in Packet Tracer."/>
                    <pic:cNvPicPr/>
                  </pic:nvPicPr>
                  <pic:blipFill>
                    <a:blip r:embed="rId33"/>
                    <a:stretch>
                      <a:fillRect/>
                    </a:stretch>
                  </pic:blipFill>
                  <pic:spPr>
                    <a:xfrm>
                      <a:off x="0" y="0"/>
                      <a:ext cx="2819400" cy="1038225"/>
                    </a:xfrm>
                    <a:prstGeom prst="rect">
                      <a:avLst/>
                    </a:prstGeom>
                  </pic:spPr>
                </pic:pic>
              </a:graphicData>
            </a:graphic>
          </wp:inline>
        </w:drawing>
      </w:r>
    </w:p>
    <w:p w14:paraId="2D4557B0" w14:textId="7D90A7E7" w:rsidR="004C07D7" w:rsidRPr="004C07D7" w:rsidRDefault="004C07D7" w:rsidP="00C5403A">
      <w:pPr>
        <w:pStyle w:val="Heading3"/>
      </w:pPr>
      <w:bookmarkStart w:id="37" w:name="_Toc31816230"/>
      <w:r w:rsidRPr="004C07D7">
        <w:t xml:space="preserve">Examine HTTP </w:t>
      </w:r>
      <w:r w:rsidR="00C5403A" w:rsidRPr="004C07D7">
        <w:t>web traffic</w:t>
      </w:r>
      <w:bookmarkEnd w:id="37"/>
    </w:p>
    <w:p w14:paraId="5841C245" w14:textId="5147D5CF" w:rsidR="004C07D7" w:rsidRPr="004C07D7" w:rsidRDefault="004C07D7" w:rsidP="00C5403A">
      <w:pPr>
        <w:pStyle w:val="Heading4"/>
      </w:pPr>
      <w:bookmarkStart w:id="38" w:name="_Toc31816231"/>
      <w:r w:rsidRPr="004C07D7">
        <w:t xml:space="preserve">Switch from </w:t>
      </w:r>
      <w:proofErr w:type="spellStart"/>
      <w:r w:rsidR="00C5403A" w:rsidRPr="004C07D7">
        <w:t>realtime</w:t>
      </w:r>
      <w:proofErr w:type="spellEnd"/>
      <w:r w:rsidR="00C5403A" w:rsidRPr="004C07D7">
        <w:t xml:space="preserve"> to simulation </w:t>
      </w:r>
      <w:r w:rsidRPr="004C07D7">
        <w:t>mode</w:t>
      </w:r>
      <w:bookmarkEnd w:id="38"/>
    </w:p>
    <w:p w14:paraId="1047EE7B" w14:textId="77777777" w:rsidR="004C07D7" w:rsidRDefault="004C07D7" w:rsidP="004C07D7">
      <w:pPr>
        <w:rPr>
          <w:lang w:val="en-US"/>
        </w:rPr>
      </w:pPr>
      <w:r w:rsidRPr="004C07D7">
        <w:rPr>
          <w:lang w:val="en-US"/>
        </w:rPr>
        <w:t xml:space="preserve">In the lower right corner of the Packet Tracer </w:t>
      </w:r>
      <w:proofErr w:type="gramStart"/>
      <w:r w:rsidRPr="004C07D7">
        <w:rPr>
          <w:lang w:val="en-US"/>
        </w:rPr>
        <w:t>interface</w:t>
      </w:r>
      <w:proofErr w:type="gramEnd"/>
      <w:r w:rsidRPr="004C07D7">
        <w:rPr>
          <w:lang w:val="en-US"/>
        </w:rPr>
        <w:t xml:space="preserve"> are tabs to toggle between </w:t>
      </w:r>
      <w:r w:rsidRPr="004C07D7">
        <w:rPr>
          <w:b/>
          <w:bCs/>
          <w:lang w:val="en-US"/>
        </w:rPr>
        <w:t>Realtime</w:t>
      </w:r>
      <w:r w:rsidRPr="004C07D7">
        <w:rPr>
          <w:lang w:val="en-US"/>
        </w:rPr>
        <w:t xml:space="preserve"> and </w:t>
      </w:r>
      <w:r w:rsidRPr="004C07D7">
        <w:rPr>
          <w:b/>
          <w:bCs/>
          <w:lang w:val="en-US"/>
        </w:rPr>
        <w:t>Simulation</w:t>
      </w:r>
      <w:r w:rsidRPr="004C07D7">
        <w:rPr>
          <w:lang w:val="en-US"/>
        </w:rPr>
        <w:t xml:space="preserve"> mode. Packet Tracer always starts in </w:t>
      </w:r>
      <w:r w:rsidRPr="004C07D7">
        <w:rPr>
          <w:b/>
          <w:bCs/>
          <w:lang w:val="en-US"/>
        </w:rPr>
        <w:t>Realtime</w:t>
      </w:r>
      <w:r w:rsidRPr="004C07D7">
        <w:rPr>
          <w:lang w:val="en-US"/>
        </w:rPr>
        <w:t xml:space="preserve"> mode, in which networking protocols operate with realistic timings. </w:t>
      </w:r>
    </w:p>
    <w:p w14:paraId="6DC6A7E8" w14:textId="64D0DC0D" w:rsidR="004C07D7" w:rsidRPr="004C07D7" w:rsidRDefault="004C07D7" w:rsidP="004C07D7">
      <w:pPr>
        <w:rPr>
          <w:lang w:val="en-US"/>
        </w:rPr>
      </w:pPr>
      <w:r w:rsidRPr="004C07D7">
        <w:rPr>
          <w:lang w:val="en-US"/>
        </w:rPr>
        <w:t xml:space="preserve">However, Packet Tracer allows the user to </w:t>
      </w:r>
      <w:r>
        <w:rPr>
          <w:lang w:val="en-US"/>
        </w:rPr>
        <w:t>‘</w:t>
      </w:r>
      <w:r w:rsidRPr="004C07D7">
        <w:rPr>
          <w:lang w:val="en-US"/>
        </w:rPr>
        <w:t>stop time</w:t>
      </w:r>
      <w:r>
        <w:rPr>
          <w:lang w:val="en-US"/>
        </w:rPr>
        <w:t>’</w:t>
      </w:r>
      <w:r w:rsidRPr="004C07D7">
        <w:rPr>
          <w:lang w:val="en-US"/>
        </w:rPr>
        <w:t xml:space="preserve"> by switching to </w:t>
      </w:r>
      <w:r w:rsidR="00D358C9">
        <w:rPr>
          <w:lang w:val="en-US"/>
        </w:rPr>
        <w:t>s</w:t>
      </w:r>
      <w:r w:rsidRPr="004C07D7">
        <w:rPr>
          <w:lang w:val="en-US"/>
        </w:rPr>
        <w:t xml:space="preserve">imulation mode. In </w:t>
      </w:r>
      <w:r w:rsidR="00D358C9">
        <w:rPr>
          <w:lang w:val="en-US"/>
        </w:rPr>
        <w:t>s</w:t>
      </w:r>
      <w:r w:rsidRPr="004C07D7">
        <w:rPr>
          <w:lang w:val="en-US"/>
        </w:rPr>
        <w:t>imulation mode, packets are displayed as animated envelopes, time is event driven, and the user can step through networking events</w:t>
      </w:r>
      <w:r>
        <w:rPr>
          <w:lang w:val="en-US"/>
        </w:rPr>
        <w:t>.</w:t>
      </w:r>
    </w:p>
    <w:p w14:paraId="79245D1F" w14:textId="3EB835EA" w:rsidR="004C07D7" w:rsidRPr="004C07D7" w:rsidRDefault="004C07D7" w:rsidP="00A029D5">
      <w:pPr>
        <w:pStyle w:val="Numberlist"/>
        <w:numPr>
          <w:ilvl w:val="0"/>
          <w:numId w:val="22"/>
        </w:numPr>
      </w:pPr>
      <w:r>
        <w:t>Select</w:t>
      </w:r>
      <w:r w:rsidRPr="004C07D7">
        <w:t xml:space="preserve"> the </w:t>
      </w:r>
      <w:r w:rsidRPr="00D358C9">
        <w:rPr>
          <w:b/>
          <w:bCs/>
        </w:rPr>
        <w:t>Simulation</w:t>
      </w:r>
      <w:r w:rsidRPr="004C07D7">
        <w:t xml:space="preserve"> mode icon to switch from </w:t>
      </w:r>
      <w:r w:rsidRPr="00D358C9">
        <w:rPr>
          <w:b/>
          <w:bCs/>
        </w:rPr>
        <w:t>Realtime</w:t>
      </w:r>
      <w:r w:rsidRPr="004C07D7">
        <w:t xml:space="preserve"> mode to </w:t>
      </w:r>
      <w:r w:rsidRPr="00D358C9">
        <w:rPr>
          <w:b/>
          <w:bCs/>
        </w:rPr>
        <w:t>Simulation</w:t>
      </w:r>
      <w:r w:rsidRPr="004C07D7">
        <w:t xml:space="preserve"> mode.</w:t>
      </w:r>
    </w:p>
    <w:p w14:paraId="0315798F" w14:textId="5BEF4FDF" w:rsidR="004C07D7" w:rsidRPr="004C07D7" w:rsidRDefault="004C07D7" w:rsidP="00D358C9">
      <w:pPr>
        <w:pStyle w:val="Numberlist"/>
      </w:pPr>
      <w:r>
        <w:t>Select</w:t>
      </w:r>
      <w:r w:rsidRPr="004C07D7">
        <w:t xml:space="preserve"> the </w:t>
      </w:r>
      <w:r w:rsidRPr="004C07D7">
        <w:rPr>
          <w:b/>
          <w:bCs/>
        </w:rPr>
        <w:t>Show All/None</w:t>
      </w:r>
      <w:r w:rsidRPr="004C07D7">
        <w:t xml:space="preserve"> check box to set the visible filters list to </w:t>
      </w:r>
      <w:r w:rsidRPr="004C07D7">
        <w:rPr>
          <w:b/>
          <w:bCs/>
        </w:rPr>
        <w:t>none</w:t>
      </w:r>
      <w:r w:rsidRPr="004C07D7">
        <w:t>.</w:t>
      </w:r>
    </w:p>
    <w:p w14:paraId="69E509D6" w14:textId="7646871D" w:rsidR="004C07D7" w:rsidRPr="004C07D7" w:rsidRDefault="004C07D7" w:rsidP="00D358C9">
      <w:pPr>
        <w:pStyle w:val="Numberlist"/>
      </w:pPr>
      <w:r>
        <w:t>Select</w:t>
      </w:r>
      <w:r w:rsidRPr="004C07D7">
        <w:t xml:space="preserve"> </w:t>
      </w:r>
      <w:r w:rsidRPr="004C07D7">
        <w:rPr>
          <w:b/>
          <w:bCs/>
        </w:rPr>
        <w:t>Edit Filters</w:t>
      </w:r>
      <w:r w:rsidRPr="004C07D7">
        <w:t xml:space="preserve">, select </w:t>
      </w:r>
      <w:r w:rsidRPr="004C07D7">
        <w:rPr>
          <w:b/>
          <w:bCs/>
        </w:rPr>
        <w:t>HTTP</w:t>
      </w:r>
      <w:r w:rsidRPr="004C07D7">
        <w:t xml:space="preserve">, which can be found under the </w:t>
      </w:r>
      <w:r w:rsidRPr="004C07D7">
        <w:rPr>
          <w:b/>
          <w:bCs/>
        </w:rPr>
        <w:t>Misc</w:t>
      </w:r>
      <w:r w:rsidRPr="004C07D7">
        <w:t xml:space="preserve"> tab.</w:t>
      </w:r>
    </w:p>
    <w:p w14:paraId="12B73B00" w14:textId="7FF9CD25" w:rsidR="004C07D7" w:rsidRPr="004C07D7" w:rsidRDefault="004C07D7" w:rsidP="00D358C9">
      <w:pPr>
        <w:pStyle w:val="Numberlist"/>
      </w:pPr>
      <w:r w:rsidRPr="004C07D7">
        <w:t xml:space="preserve">Close the </w:t>
      </w:r>
      <w:r w:rsidRPr="004C07D7">
        <w:rPr>
          <w:b/>
          <w:bCs/>
        </w:rPr>
        <w:t>Edit ACL Filters</w:t>
      </w:r>
      <w:r w:rsidRPr="004C07D7">
        <w:t xml:space="preserve"> window. The </w:t>
      </w:r>
      <w:r w:rsidR="00D358C9" w:rsidRPr="004C07D7">
        <w:t xml:space="preserve">visible events </w:t>
      </w:r>
      <w:r w:rsidRPr="004C07D7">
        <w:t xml:space="preserve">should now display </w:t>
      </w:r>
      <w:r w:rsidRPr="004C07D7">
        <w:rPr>
          <w:b/>
          <w:bCs/>
        </w:rPr>
        <w:t>HTTP</w:t>
      </w:r>
      <w:r w:rsidRPr="004C07D7">
        <w:t xml:space="preserve"> only.</w:t>
      </w:r>
    </w:p>
    <w:p w14:paraId="1A5F3AD4" w14:textId="77777777" w:rsidR="004C07D7" w:rsidRPr="004C07D7" w:rsidRDefault="004C07D7" w:rsidP="004C07D7">
      <w:pPr>
        <w:rPr>
          <w:lang w:val="en-US"/>
        </w:rPr>
      </w:pPr>
    </w:p>
    <w:p w14:paraId="5260A9F6" w14:textId="047ECFB5" w:rsidR="004C07D7" w:rsidRPr="004C07D7" w:rsidRDefault="004C07D7" w:rsidP="00C5403A">
      <w:pPr>
        <w:pStyle w:val="Heading4"/>
      </w:pPr>
      <w:bookmarkStart w:id="39" w:name="_Toc31816232"/>
      <w:r w:rsidRPr="004C07D7">
        <w:lastRenderedPageBreak/>
        <w:t>Generate web (HTTP) traffic</w:t>
      </w:r>
      <w:bookmarkEnd w:id="39"/>
    </w:p>
    <w:p w14:paraId="61651F20" w14:textId="77777777" w:rsidR="004C07D7" w:rsidRPr="004C07D7" w:rsidRDefault="004C07D7" w:rsidP="004C07D7">
      <w:pPr>
        <w:rPr>
          <w:lang w:val="en-US"/>
        </w:rPr>
      </w:pPr>
      <w:r w:rsidRPr="004C07D7">
        <w:rPr>
          <w:lang w:val="en-US"/>
        </w:rPr>
        <w:t xml:space="preserve">Currently the Simulation Panel is empty. There are five columns listed across the top of the Event List within the Simulation Panel. As traffic is generated and stepped through, events appear in the list. The </w:t>
      </w:r>
      <w:proofErr w:type="spellStart"/>
      <w:r w:rsidRPr="004C07D7">
        <w:rPr>
          <w:lang w:val="en-US"/>
        </w:rPr>
        <w:t>coloured</w:t>
      </w:r>
      <w:proofErr w:type="spellEnd"/>
      <w:r w:rsidRPr="004C07D7">
        <w:rPr>
          <w:lang w:val="en-US"/>
        </w:rPr>
        <w:t xml:space="preserve"> boxes are used to inspect the contents of an event.</w:t>
      </w:r>
    </w:p>
    <w:p w14:paraId="7F6809E1" w14:textId="77777777" w:rsidR="004C07D7" w:rsidRPr="004C07D7" w:rsidRDefault="004C07D7" w:rsidP="004C07D7">
      <w:pPr>
        <w:rPr>
          <w:lang w:val="en-US"/>
        </w:rPr>
      </w:pPr>
      <w:r w:rsidRPr="004C07D7">
        <w:rPr>
          <w:b/>
          <w:bCs/>
          <w:lang w:val="en-US"/>
        </w:rPr>
        <w:t>Note</w:t>
      </w:r>
      <w:r w:rsidRPr="00B1774D">
        <w:rPr>
          <w:b/>
          <w:bCs/>
          <w:lang w:val="en-US"/>
        </w:rPr>
        <w:t>:</w:t>
      </w:r>
      <w:r w:rsidRPr="004C07D7">
        <w:rPr>
          <w:lang w:val="en-US"/>
        </w:rPr>
        <w:t xml:space="preserve"> The Web Server and Web Client are displayed in the logical pane. The panels can be adjusted in size by hovering next to the scroll bar and dragging left or right when the double-headed arrow appears.</w:t>
      </w:r>
    </w:p>
    <w:p w14:paraId="554FF539" w14:textId="0562DCC4" w:rsidR="004C07D7" w:rsidRPr="00D358C9" w:rsidRDefault="004C07D7" w:rsidP="00A029D5">
      <w:pPr>
        <w:pStyle w:val="Numberlist"/>
        <w:numPr>
          <w:ilvl w:val="0"/>
          <w:numId w:val="23"/>
        </w:numPr>
        <w:rPr>
          <w:lang w:val="en-US"/>
        </w:rPr>
      </w:pPr>
      <w:r>
        <w:t>Select</w:t>
      </w:r>
      <w:r w:rsidRPr="004C07D7">
        <w:t xml:space="preserve"> </w:t>
      </w:r>
      <w:r w:rsidRPr="00D358C9">
        <w:rPr>
          <w:lang w:val="en-US"/>
        </w:rPr>
        <w:t xml:space="preserve">the </w:t>
      </w:r>
      <w:r w:rsidRPr="00D358C9">
        <w:rPr>
          <w:b/>
          <w:bCs/>
          <w:lang w:val="en-US"/>
        </w:rPr>
        <w:t>Web Client (PC0)</w:t>
      </w:r>
      <w:r w:rsidRPr="00D358C9">
        <w:rPr>
          <w:lang w:val="en-US"/>
        </w:rPr>
        <w:t xml:space="preserve"> in the logical pane.</w:t>
      </w:r>
    </w:p>
    <w:p w14:paraId="777F688A" w14:textId="70FD5FCC" w:rsidR="004C07D7" w:rsidRPr="004C07D7" w:rsidRDefault="004C07D7" w:rsidP="00D358C9">
      <w:pPr>
        <w:pStyle w:val="Numberlist"/>
        <w:rPr>
          <w:lang w:val="en-US"/>
        </w:rPr>
      </w:pPr>
      <w:r>
        <w:t>Select</w:t>
      </w:r>
      <w:r w:rsidRPr="004C07D7">
        <w:t xml:space="preserve"> </w:t>
      </w:r>
      <w:r w:rsidRPr="004C07D7">
        <w:rPr>
          <w:lang w:val="en-US"/>
        </w:rPr>
        <w:t xml:space="preserve">the </w:t>
      </w:r>
      <w:r w:rsidRPr="004C07D7">
        <w:rPr>
          <w:b/>
          <w:bCs/>
          <w:lang w:val="en-US"/>
        </w:rPr>
        <w:t>Desktop</w:t>
      </w:r>
      <w:r w:rsidRPr="004C07D7">
        <w:rPr>
          <w:lang w:val="en-US"/>
        </w:rPr>
        <w:t xml:space="preserve"> tab and click the </w:t>
      </w:r>
      <w:r w:rsidRPr="004C07D7">
        <w:rPr>
          <w:b/>
          <w:bCs/>
          <w:lang w:val="en-US"/>
        </w:rPr>
        <w:t>Web Browser</w:t>
      </w:r>
      <w:r w:rsidRPr="004C07D7">
        <w:rPr>
          <w:lang w:val="en-US"/>
        </w:rPr>
        <w:t xml:space="preserve"> icon to open it.</w:t>
      </w:r>
    </w:p>
    <w:p w14:paraId="6DDA785B" w14:textId="7302292B" w:rsidR="004C07D7" w:rsidRPr="004C07D7" w:rsidRDefault="004C07D7" w:rsidP="00D358C9">
      <w:pPr>
        <w:pStyle w:val="Numberlist"/>
        <w:rPr>
          <w:lang w:val="en-US"/>
        </w:rPr>
      </w:pPr>
      <w:r w:rsidRPr="004C07D7">
        <w:rPr>
          <w:lang w:val="en-US"/>
        </w:rPr>
        <w:t xml:space="preserve">In the URL field, enter </w:t>
      </w:r>
      <w:r w:rsidRPr="004C07D7">
        <w:rPr>
          <w:b/>
          <w:bCs/>
          <w:lang w:val="en-US"/>
        </w:rPr>
        <w:t>qa.com</w:t>
      </w:r>
      <w:r w:rsidRPr="004C07D7">
        <w:rPr>
          <w:lang w:val="en-US"/>
        </w:rPr>
        <w:t xml:space="preserve"> and </w:t>
      </w:r>
      <w:r w:rsidR="00D358C9">
        <w:rPr>
          <w:lang w:val="en-US"/>
        </w:rPr>
        <w:t>s</w:t>
      </w:r>
      <w:r>
        <w:t>elect</w:t>
      </w:r>
      <w:r w:rsidRPr="004C07D7">
        <w:t xml:space="preserve"> </w:t>
      </w:r>
      <w:r w:rsidRPr="004C07D7">
        <w:rPr>
          <w:b/>
          <w:bCs/>
          <w:lang w:val="en-US"/>
        </w:rPr>
        <w:t>Go</w:t>
      </w:r>
      <w:r w:rsidRPr="004C07D7">
        <w:rPr>
          <w:lang w:val="en-US"/>
        </w:rPr>
        <w:t>.</w:t>
      </w:r>
    </w:p>
    <w:p w14:paraId="71482F92" w14:textId="0ADB42A0" w:rsidR="004C07D7" w:rsidRPr="004C07D7" w:rsidRDefault="004C07D7" w:rsidP="00D358C9">
      <w:pPr>
        <w:pStyle w:val="Numberlist"/>
        <w:rPr>
          <w:lang w:val="en-US"/>
        </w:rPr>
      </w:pPr>
      <w:r>
        <w:t>Select</w:t>
      </w:r>
      <w:r w:rsidRPr="004C07D7">
        <w:t xml:space="preserve"> </w:t>
      </w:r>
      <w:r w:rsidRPr="004C07D7">
        <w:rPr>
          <w:b/>
          <w:bCs/>
          <w:lang w:val="en-US"/>
        </w:rPr>
        <w:t>Capture/Forward</w:t>
      </w:r>
      <w:r w:rsidRPr="004C07D7">
        <w:rPr>
          <w:lang w:val="en-US"/>
        </w:rPr>
        <w:t xml:space="preserve"> four times. There should be four events in the Event List.</w:t>
      </w:r>
    </w:p>
    <w:p w14:paraId="7955DF42" w14:textId="77777777" w:rsidR="004C07D7" w:rsidRPr="004C07D7" w:rsidRDefault="004C07D7" w:rsidP="00D358C9">
      <w:pPr>
        <w:pStyle w:val="Numberlist"/>
        <w:rPr>
          <w:lang w:val="en-US"/>
        </w:rPr>
      </w:pPr>
      <w:r w:rsidRPr="004C07D7">
        <w:rPr>
          <w:lang w:val="en-US"/>
        </w:rPr>
        <w:t>Look at the Web Client web browser page. Did anything change?</w:t>
      </w:r>
    </w:p>
    <w:p w14:paraId="6E62E47B" w14:textId="77777777" w:rsidR="004C07D7" w:rsidRPr="004C07D7" w:rsidRDefault="004C07D7" w:rsidP="004C07D7">
      <w:pPr>
        <w:rPr>
          <w:lang w:val="en-US"/>
        </w:rPr>
      </w:pPr>
    </w:p>
    <w:p w14:paraId="62E4261D" w14:textId="1F2E8ADB" w:rsidR="004C07D7" w:rsidRPr="004C07D7" w:rsidRDefault="004C07D7" w:rsidP="00C5403A">
      <w:pPr>
        <w:pStyle w:val="Heading4"/>
      </w:pPr>
      <w:bookmarkStart w:id="40" w:name="_Toc31816233"/>
      <w:r w:rsidRPr="004C07D7">
        <w:t>Explore the contents of the HTTP packet</w:t>
      </w:r>
      <w:bookmarkEnd w:id="40"/>
    </w:p>
    <w:p w14:paraId="659701DF" w14:textId="3D64C4DF" w:rsidR="004C07D7" w:rsidRPr="004C07D7" w:rsidRDefault="004C07D7" w:rsidP="00A029D5">
      <w:pPr>
        <w:pStyle w:val="Numberlist"/>
        <w:numPr>
          <w:ilvl w:val="0"/>
          <w:numId w:val="24"/>
        </w:numPr>
      </w:pPr>
      <w:r>
        <w:t>Select</w:t>
      </w:r>
      <w:r w:rsidRPr="004C07D7">
        <w:t xml:space="preserve"> the first coloured square box in the </w:t>
      </w:r>
      <w:r w:rsidRPr="00D358C9">
        <w:rPr>
          <w:b/>
          <w:bCs/>
        </w:rPr>
        <w:t>Event List</w:t>
      </w:r>
      <w:r w:rsidRPr="004C07D7">
        <w:t xml:space="preserve">. It may be necessary to expand the </w:t>
      </w:r>
      <w:r w:rsidRPr="00D358C9">
        <w:rPr>
          <w:b/>
          <w:bCs/>
        </w:rPr>
        <w:t>Simulation Panel</w:t>
      </w:r>
      <w:r w:rsidRPr="004C07D7">
        <w:t xml:space="preserve"> or use the scrollbar directly below the </w:t>
      </w:r>
      <w:r w:rsidRPr="00D358C9">
        <w:rPr>
          <w:b/>
          <w:bCs/>
        </w:rPr>
        <w:t>Event List</w:t>
      </w:r>
      <w:r w:rsidRPr="004C07D7">
        <w:t xml:space="preserve">. </w:t>
      </w:r>
      <w:r w:rsidRPr="004C07D7">
        <w:br/>
        <w:t xml:space="preserve">The </w:t>
      </w:r>
      <w:r w:rsidRPr="00D358C9">
        <w:rPr>
          <w:b/>
          <w:bCs/>
        </w:rPr>
        <w:t>PDU Information at Device: PC0</w:t>
      </w:r>
      <w:r w:rsidRPr="004C07D7">
        <w:t xml:space="preserve"> window now displays. In this window, there are only two tabs (</w:t>
      </w:r>
      <w:r w:rsidRPr="00D358C9">
        <w:rPr>
          <w:b/>
          <w:bCs/>
        </w:rPr>
        <w:t>OSI Model and Outbound PDU Details</w:t>
      </w:r>
      <w:r w:rsidRPr="004C07D7">
        <w:t xml:space="preserve">) because this is the start of the transmission. As more events are examined, there will be three tabs displayed, adding a tab for </w:t>
      </w:r>
      <w:r w:rsidRPr="00D358C9">
        <w:rPr>
          <w:b/>
          <w:bCs/>
        </w:rPr>
        <w:t>Inbound PDU Details</w:t>
      </w:r>
      <w:r w:rsidRPr="004C07D7">
        <w:t xml:space="preserve">. When an event is the last event in the stream of traffic, only the </w:t>
      </w:r>
      <w:r w:rsidRPr="00D358C9">
        <w:rPr>
          <w:b/>
          <w:bCs/>
        </w:rPr>
        <w:t>OSI Model and Inbound PDU Details</w:t>
      </w:r>
      <w:r w:rsidRPr="004C07D7">
        <w:t xml:space="preserve"> tabs are displayed.</w:t>
      </w:r>
    </w:p>
    <w:p w14:paraId="6D2FB1F5" w14:textId="77777777" w:rsidR="004C07D7" w:rsidRPr="004C07D7" w:rsidRDefault="004C07D7" w:rsidP="00D358C9">
      <w:pPr>
        <w:pStyle w:val="Numberlist"/>
      </w:pPr>
      <w:r w:rsidRPr="004C07D7">
        <w:t xml:space="preserve">Ensure the </w:t>
      </w:r>
      <w:r w:rsidRPr="004C07D7">
        <w:rPr>
          <w:b/>
          <w:bCs/>
        </w:rPr>
        <w:t>OSI Model</w:t>
      </w:r>
      <w:r w:rsidRPr="004C07D7">
        <w:t xml:space="preserve"> tab is selected. Under the </w:t>
      </w:r>
      <w:r w:rsidRPr="004C07D7">
        <w:rPr>
          <w:b/>
          <w:bCs/>
        </w:rPr>
        <w:t>Out Layers</w:t>
      </w:r>
      <w:r w:rsidRPr="004C07D7">
        <w:t xml:space="preserve"> column, ensure the </w:t>
      </w:r>
      <w:r w:rsidRPr="004C07D7">
        <w:rPr>
          <w:b/>
          <w:bCs/>
        </w:rPr>
        <w:t>Layer 7</w:t>
      </w:r>
      <w:r w:rsidRPr="004C07D7">
        <w:t xml:space="preserve"> box is highlighted.</w:t>
      </w:r>
    </w:p>
    <w:p w14:paraId="59CAFE10" w14:textId="77777777" w:rsidR="004C07D7" w:rsidRPr="004C07D7" w:rsidRDefault="004C07D7" w:rsidP="00D358C9">
      <w:pPr>
        <w:pStyle w:val="Numberlist"/>
      </w:pPr>
      <w:r w:rsidRPr="004C07D7">
        <w:t>What is the text displayed next to the Layer 7 label?</w:t>
      </w:r>
      <w:r w:rsidRPr="004C07D7">
        <w:br/>
        <w:t xml:space="preserve">What information is listed in the numbered steps directly below the </w:t>
      </w:r>
      <w:r w:rsidRPr="004C07D7">
        <w:rPr>
          <w:b/>
          <w:bCs/>
        </w:rPr>
        <w:t>In Layers</w:t>
      </w:r>
      <w:r w:rsidRPr="004C07D7">
        <w:t xml:space="preserve"> and </w:t>
      </w:r>
      <w:r w:rsidRPr="004C07D7">
        <w:rPr>
          <w:b/>
          <w:bCs/>
        </w:rPr>
        <w:t xml:space="preserve">Out Layers </w:t>
      </w:r>
      <w:r w:rsidRPr="004C07D7">
        <w:t>boxes?</w:t>
      </w:r>
    </w:p>
    <w:p w14:paraId="5B81819B" w14:textId="22CD9719" w:rsidR="004C07D7" w:rsidRPr="004C07D7" w:rsidRDefault="004C07D7" w:rsidP="00D358C9">
      <w:pPr>
        <w:pStyle w:val="Numberlist"/>
      </w:pPr>
      <w:r>
        <w:t>Select</w:t>
      </w:r>
      <w:r w:rsidRPr="004C07D7">
        <w:t xml:space="preserve"> </w:t>
      </w:r>
      <w:r w:rsidRPr="004C07D7">
        <w:rPr>
          <w:b/>
          <w:bCs/>
        </w:rPr>
        <w:t>Next Layer</w:t>
      </w:r>
      <w:r w:rsidRPr="004C07D7">
        <w:t xml:space="preserve">. Layer 4 should be highlighted. What is the </w:t>
      </w:r>
      <w:proofErr w:type="spellStart"/>
      <w:r w:rsidRPr="004C07D7">
        <w:rPr>
          <w:b/>
          <w:bCs/>
        </w:rPr>
        <w:t>Dst</w:t>
      </w:r>
      <w:proofErr w:type="spellEnd"/>
      <w:r w:rsidRPr="004C07D7">
        <w:rPr>
          <w:b/>
          <w:bCs/>
        </w:rPr>
        <w:t xml:space="preserve"> Port</w:t>
      </w:r>
      <w:r w:rsidRPr="004C07D7">
        <w:t xml:space="preserve"> value?</w:t>
      </w:r>
    </w:p>
    <w:p w14:paraId="1255F054" w14:textId="68F1A129" w:rsidR="004C07D7" w:rsidRPr="004C07D7" w:rsidRDefault="004C07D7" w:rsidP="00D358C9">
      <w:pPr>
        <w:pStyle w:val="Numberlist"/>
      </w:pPr>
      <w:r>
        <w:t>Select</w:t>
      </w:r>
      <w:r w:rsidRPr="004C07D7">
        <w:t xml:space="preserve"> </w:t>
      </w:r>
      <w:r w:rsidRPr="004C07D7">
        <w:rPr>
          <w:b/>
          <w:bCs/>
        </w:rPr>
        <w:t>Next Layer</w:t>
      </w:r>
      <w:r w:rsidRPr="004C07D7">
        <w:t xml:space="preserve">. Layer 3 should be highlighted. What is the </w:t>
      </w:r>
      <w:r w:rsidRPr="004C07D7">
        <w:rPr>
          <w:b/>
          <w:bCs/>
        </w:rPr>
        <w:t>Dest. IP</w:t>
      </w:r>
      <w:r w:rsidRPr="004C07D7">
        <w:t xml:space="preserve"> value?</w:t>
      </w:r>
    </w:p>
    <w:p w14:paraId="05F171E7" w14:textId="0406276A" w:rsidR="004C07D7" w:rsidRPr="004C07D7" w:rsidRDefault="004C07D7" w:rsidP="00D358C9">
      <w:pPr>
        <w:pStyle w:val="Numberlist"/>
      </w:pPr>
      <w:r>
        <w:t>Select</w:t>
      </w:r>
      <w:r w:rsidRPr="004C07D7">
        <w:t xml:space="preserve"> </w:t>
      </w:r>
      <w:r w:rsidRPr="004C07D7">
        <w:rPr>
          <w:b/>
          <w:bCs/>
        </w:rPr>
        <w:t>Next Layer</w:t>
      </w:r>
      <w:r w:rsidRPr="004C07D7">
        <w:t>. What information is displayed at this layer?</w:t>
      </w:r>
    </w:p>
    <w:p w14:paraId="4D590CA9" w14:textId="77777777" w:rsidR="00D358C9" w:rsidRDefault="004C07D7" w:rsidP="00D358C9">
      <w:pPr>
        <w:pStyle w:val="Numberlist"/>
        <w:rPr>
          <w:lang w:val="en-US"/>
        </w:rPr>
      </w:pPr>
      <w:r>
        <w:t>Select</w:t>
      </w:r>
      <w:r w:rsidRPr="004C07D7">
        <w:t xml:space="preserve"> the </w:t>
      </w:r>
      <w:r w:rsidRPr="004C07D7">
        <w:rPr>
          <w:b/>
          <w:bCs/>
        </w:rPr>
        <w:t>Outbound PDU Details</w:t>
      </w:r>
      <w:r w:rsidRPr="004C07D7">
        <w:t xml:space="preserve"> tab.</w:t>
      </w:r>
      <w:r>
        <w:br/>
      </w:r>
      <w:r w:rsidRPr="004C07D7">
        <w:rPr>
          <w:lang w:val="en-US"/>
        </w:rPr>
        <w:t xml:space="preserve">Information listed under the </w:t>
      </w:r>
      <w:r w:rsidRPr="004C07D7">
        <w:rPr>
          <w:b/>
          <w:bCs/>
          <w:lang w:val="en-US"/>
        </w:rPr>
        <w:t>PDU Details</w:t>
      </w:r>
      <w:r w:rsidRPr="004C07D7">
        <w:rPr>
          <w:lang w:val="en-US"/>
        </w:rPr>
        <w:t xml:space="preserve"> is reflective of the layers within the TCP/IP model.</w:t>
      </w:r>
    </w:p>
    <w:p w14:paraId="2B5B37AA" w14:textId="6C4794FF" w:rsidR="004C07D7" w:rsidRDefault="004C07D7" w:rsidP="00D358C9">
      <w:pPr>
        <w:pStyle w:val="Numberlist"/>
        <w:numPr>
          <w:ilvl w:val="0"/>
          <w:numId w:val="0"/>
        </w:numPr>
        <w:ind w:left="851"/>
        <w:rPr>
          <w:lang w:val="en-US"/>
        </w:rPr>
      </w:pPr>
      <w:r w:rsidRPr="004C07D7">
        <w:rPr>
          <w:b/>
          <w:bCs/>
          <w:lang w:val="en-US"/>
        </w:rPr>
        <w:lastRenderedPageBreak/>
        <w:t>Note</w:t>
      </w:r>
      <w:r w:rsidRPr="00FB65D5">
        <w:rPr>
          <w:b/>
          <w:bCs/>
          <w:lang w:val="en-US"/>
        </w:rPr>
        <w:t>:</w:t>
      </w:r>
      <w:r w:rsidRPr="004C07D7">
        <w:rPr>
          <w:lang w:val="en-US"/>
        </w:rPr>
        <w:t xml:space="preserve"> The information listed under the </w:t>
      </w:r>
      <w:r w:rsidRPr="004C07D7">
        <w:rPr>
          <w:b/>
          <w:bCs/>
          <w:lang w:val="en-US"/>
        </w:rPr>
        <w:t>Ethernet II</w:t>
      </w:r>
      <w:r w:rsidRPr="004C07D7">
        <w:rPr>
          <w:lang w:val="en-US"/>
        </w:rPr>
        <w:t xml:space="preserve"> section provides even more detailed information than the list under Layer 2 on the </w:t>
      </w:r>
      <w:r w:rsidRPr="004C07D7">
        <w:rPr>
          <w:b/>
          <w:bCs/>
          <w:lang w:val="en-US"/>
        </w:rPr>
        <w:t>OSI Model</w:t>
      </w:r>
      <w:r w:rsidRPr="004C07D7">
        <w:rPr>
          <w:lang w:val="en-US"/>
        </w:rPr>
        <w:t xml:space="preserve"> tab. The </w:t>
      </w:r>
      <w:r w:rsidRPr="004C07D7">
        <w:rPr>
          <w:b/>
          <w:bCs/>
          <w:lang w:val="en-US"/>
        </w:rPr>
        <w:t>Outbound PDU Details</w:t>
      </w:r>
      <w:r w:rsidRPr="004C07D7">
        <w:rPr>
          <w:lang w:val="en-US"/>
        </w:rPr>
        <w:t xml:space="preserve"> provides more descriptive and detailed information. The values under </w:t>
      </w:r>
      <w:r w:rsidRPr="004C07D7">
        <w:rPr>
          <w:b/>
          <w:bCs/>
          <w:lang w:val="en-US"/>
        </w:rPr>
        <w:t>DEST MAC</w:t>
      </w:r>
      <w:r w:rsidRPr="004C07D7">
        <w:rPr>
          <w:lang w:val="en-US"/>
        </w:rPr>
        <w:t xml:space="preserve"> and </w:t>
      </w:r>
      <w:r w:rsidRPr="004C07D7">
        <w:rPr>
          <w:b/>
          <w:bCs/>
          <w:lang w:val="en-US"/>
        </w:rPr>
        <w:t>SRC MAC</w:t>
      </w:r>
      <w:r w:rsidRPr="004C07D7">
        <w:rPr>
          <w:lang w:val="en-US"/>
        </w:rPr>
        <w:t xml:space="preserve"> within the </w:t>
      </w:r>
      <w:r w:rsidRPr="004C07D7">
        <w:rPr>
          <w:b/>
          <w:bCs/>
          <w:lang w:val="en-US"/>
        </w:rPr>
        <w:t>Ethernet II</w:t>
      </w:r>
      <w:r w:rsidRPr="004C07D7">
        <w:rPr>
          <w:lang w:val="en-US"/>
        </w:rPr>
        <w:t xml:space="preserve"> section of the </w:t>
      </w:r>
      <w:r w:rsidRPr="004C07D7">
        <w:rPr>
          <w:b/>
          <w:bCs/>
          <w:lang w:val="en-US"/>
        </w:rPr>
        <w:t>PDU Details</w:t>
      </w:r>
      <w:r w:rsidRPr="004C07D7">
        <w:rPr>
          <w:lang w:val="en-US"/>
        </w:rPr>
        <w:t xml:space="preserve"> appear on the </w:t>
      </w:r>
      <w:r w:rsidRPr="004C07D7">
        <w:rPr>
          <w:b/>
          <w:bCs/>
          <w:lang w:val="en-US"/>
        </w:rPr>
        <w:t>OSI Model</w:t>
      </w:r>
      <w:r w:rsidRPr="004C07D7">
        <w:rPr>
          <w:lang w:val="en-US"/>
        </w:rPr>
        <w:t xml:space="preserve"> tab under Layer 2 but are not identified as such.</w:t>
      </w:r>
    </w:p>
    <w:p w14:paraId="19A0FD71" w14:textId="77777777" w:rsidR="00D358C9" w:rsidRDefault="00D358C9" w:rsidP="00D358C9">
      <w:pPr>
        <w:pStyle w:val="Numberlist"/>
        <w:numPr>
          <w:ilvl w:val="0"/>
          <w:numId w:val="0"/>
        </w:numPr>
        <w:ind w:left="851"/>
      </w:pPr>
    </w:p>
    <w:p w14:paraId="65733D36" w14:textId="60D9ABCF" w:rsidR="004C07D7" w:rsidRPr="004C07D7" w:rsidRDefault="004C07D7" w:rsidP="00D358C9">
      <w:pPr>
        <w:pStyle w:val="Numberlist"/>
      </w:pPr>
      <w:r w:rsidRPr="004C07D7">
        <w:t xml:space="preserve">What is the common information listed under the </w:t>
      </w:r>
      <w:r w:rsidRPr="004C07D7">
        <w:rPr>
          <w:b/>
          <w:bCs/>
        </w:rPr>
        <w:t>IP</w:t>
      </w:r>
      <w:r w:rsidRPr="004C07D7">
        <w:t xml:space="preserve"> section of </w:t>
      </w:r>
      <w:r w:rsidRPr="004C07D7">
        <w:rPr>
          <w:b/>
          <w:bCs/>
        </w:rPr>
        <w:t>PDU Details</w:t>
      </w:r>
      <w:r w:rsidRPr="004C07D7">
        <w:t xml:space="preserve"> as compared to the information listed under the </w:t>
      </w:r>
      <w:r w:rsidRPr="004C07D7">
        <w:rPr>
          <w:b/>
          <w:bCs/>
        </w:rPr>
        <w:t>OSI Model</w:t>
      </w:r>
      <w:r w:rsidRPr="004C07D7">
        <w:t xml:space="preserve"> tab?</w:t>
      </w:r>
      <w:r>
        <w:t xml:space="preserve"> W</w:t>
      </w:r>
      <w:r w:rsidRPr="004C07D7">
        <w:t>hich layer is it associated</w:t>
      </w:r>
      <w:r>
        <w:t xml:space="preserve"> with</w:t>
      </w:r>
      <w:r w:rsidRPr="004C07D7">
        <w:t>?</w:t>
      </w:r>
    </w:p>
    <w:p w14:paraId="11003343" w14:textId="77777777" w:rsidR="004C07D7" w:rsidRPr="004C07D7" w:rsidRDefault="004C07D7" w:rsidP="00D358C9">
      <w:pPr>
        <w:pStyle w:val="Numberlist"/>
      </w:pPr>
      <w:r w:rsidRPr="004C07D7">
        <w:t xml:space="preserve">What is the common information listed under the </w:t>
      </w:r>
      <w:r w:rsidRPr="004C07D7">
        <w:rPr>
          <w:b/>
          <w:bCs/>
        </w:rPr>
        <w:t>TCP</w:t>
      </w:r>
      <w:r w:rsidRPr="004C07D7">
        <w:t xml:space="preserve"> section of </w:t>
      </w:r>
      <w:r w:rsidRPr="004C07D7">
        <w:rPr>
          <w:b/>
          <w:bCs/>
        </w:rPr>
        <w:t>PDU Details</w:t>
      </w:r>
      <w:r w:rsidRPr="004C07D7">
        <w:t xml:space="preserve">, as compared to the information listed under the </w:t>
      </w:r>
      <w:r w:rsidRPr="004C07D7">
        <w:rPr>
          <w:b/>
          <w:bCs/>
        </w:rPr>
        <w:t>OSI Model</w:t>
      </w:r>
      <w:r w:rsidRPr="004C07D7">
        <w:t xml:space="preserve"> tab, and with which layer is it associated?</w:t>
      </w:r>
    </w:p>
    <w:p w14:paraId="4FBB415E" w14:textId="32808D26" w:rsidR="004C07D7" w:rsidRPr="004C07D7" w:rsidRDefault="004C07D7" w:rsidP="00D358C9">
      <w:pPr>
        <w:pStyle w:val="Numberlist"/>
      </w:pPr>
      <w:r w:rsidRPr="004C07D7">
        <w:t xml:space="preserve">What is the </w:t>
      </w:r>
      <w:r w:rsidRPr="004C07D7">
        <w:rPr>
          <w:b/>
          <w:bCs/>
        </w:rPr>
        <w:t>Host</w:t>
      </w:r>
      <w:r w:rsidRPr="004C07D7">
        <w:t xml:space="preserve"> listed under the </w:t>
      </w:r>
      <w:r w:rsidRPr="004C07D7">
        <w:rPr>
          <w:b/>
          <w:bCs/>
        </w:rPr>
        <w:t>HTTP</w:t>
      </w:r>
      <w:r w:rsidRPr="004C07D7">
        <w:t xml:space="preserve"> section of the PDU Details?</w:t>
      </w:r>
      <w:r w:rsidRPr="004C07D7">
        <w:br/>
        <w:t xml:space="preserve">What layer would this information be associated with under the </w:t>
      </w:r>
      <w:r w:rsidRPr="004C07D7">
        <w:rPr>
          <w:b/>
          <w:bCs/>
        </w:rPr>
        <w:t>OSI Model</w:t>
      </w:r>
      <w:r w:rsidRPr="004C07D7">
        <w:t xml:space="preserve"> tab?</w:t>
      </w:r>
    </w:p>
    <w:p w14:paraId="5DC79D8C" w14:textId="6A484D59" w:rsidR="004C07D7" w:rsidRPr="004C07D7" w:rsidRDefault="004C07D7" w:rsidP="00D358C9">
      <w:pPr>
        <w:pStyle w:val="Numberlist"/>
      </w:pPr>
      <w:r>
        <w:t>Select</w:t>
      </w:r>
      <w:r w:rsidRPr="004C07D7">
        <w:t xml:space="preserve"> the next coloured square box in the </w:t>
      </w:r>
      <w:r w:rsidRPr="004C07D7">
        <w:rPr>
          <w:b/>
          <w:bCs/>
        </w:rPr>
        <w:t>Event List</w:t>
      </w:r>
      <w:r w:rsidRPr="004C07D7">
        <w:t>. Only Layer 1 is active (not greyed out). The device is moving the frame from the buffer and placing it on to the network.</w:t>
      </w:r>
    </w:p>
    <w:p w14:paraId="0B00E8FE" w14:textId="77777777" w:rsidR="004C07D7" w:rsidRDefault="004C07D7" w:rsidP="00D358C9">
      <w:pPr>
        <w:pStyle w:val="Numberlist"/>
      </w:pPr>
      <w:r w:rsidRPr="004C07D7">
        <w:t xml:space="preserve">Advance to the next </w:t>
      </w:r>
      <w:r w:rsidRPr="004C07D7">
        <w:rPr>
          <w:b/>
          <w:bCs/>
        </w:rPr>
        <w:t>HTTP</w:t>
      </w:r>
      <w:r w:rsidRPr="004C07D7">
        <w:t xml:space="preserve"> PDU within the </w:t>
      </w:r>
      <w:r w:rsidRPr="004C07D7">
        <w:rPr>
          <w:b/>
          <w:bCs/>
        </w:rPr>
        <w:t>Event List</w:t>
      </w:r>
      <w:r w:rsidRPr="004C07D7">
        <w:t xml:space="preserve"> and click the coloured square box. This window contains both </w:t>
      </w:r>
      <w:r w:rsidRPr="004C07D7">
        <w:rPr>
          <w:b/>
          <w:bCs/>
        </w:rPr>
        <w:t>In Layers</w:t>
      </w:r>
      <w:r w:rsidRPr="004C07D7">
        <w:t xml:space="preserve"> and </w:t>
      </w:r>
      <w:r w:rsidRPr="004C07D7">
        <w:rPr>
          <w:b/>
          <w:bCs/>
        </w:rPr>
        <w:t>Out Layers</w:t>
      </w:r>
      <w:r w:rsidRPr="004C07D7">
        <w:t xml:space="preserve">. Notice the direction of the arrow directly under the </w:t>
      </w:r>
      <w:r w:rsidRPr="004C07D7">
        <w:rPr>
          <w:b/>
          <w:bCs/>
        </w:rPr>
        <w:t>In Layers</w:t>
      </w:r>
      <w:r w:rsidRPr="004C07D7">
        <w:t xml:space="preserve"> column; it is pointing upward, indicating the direction the information is travelling. </w:t>
      </w:r>
    </w:p>
    <w:p w14:paraId="4DF3DB00" w14:textId="6B31A5F0" w:rsidR="004C07D7" w:rsidRPr="004C07D7" w:rsidRDefault="004C07D7" w:rsidP="00D358C9">
      <w:pPr>
        <w:pStyle w:val="Numberlist"/>
      </w:pPr>
      <w:r w:rsidRPr="004C07D7">
        <w:t>Scroll through these layers making note of the items previously viewed. At the top of the column the arrow points to the right. This denotes that the server is now sending the information back to the client.</w:t>
      </w:r>
      <w:r w:rsidRPr="004C07D7">
        <w:br/>
        <w:t>Compar</w:t>
      </w:r>
      <w:r>
        <w:t>e</w:t>
      </w:r>
      <w:r w:rsidRPr="004C07D7">
        <w:t xml:space="preserve"> the information displayed in the </w:t>
      </w:r>
      <w:r w:rsidRPr="004C07D7">
        <w:rPr>
          <w:b/>
          <w:bCs/>
        </w:rPr>
        <w:t>In Layers</w:t>
      </w:r>
      <w:r w:rsidRPr="004C07D7">
        <w:t xml:space="preserve"> column with that of the </w:t>
      </w:r>
      <w:r w:rsidRPr="004C07D7">
        <w:rPr>
          <w:b/>
          <w:bCs/>
        </w:rPr>
        <w:t>Out Layers</w:t>
      </w:r>
      <w:r w:rsidRPr="004C07D7">
        <w:t xml:space="preserve"> column, what are the major differences?</w:t>
      </w:r>
    </w:p>
    <w:p w14:paraId="1F25725B" w14:textId="5B4389E4" w:rsidR="004C07D7" w:rsidRPr="004C07D7" w:rsidRDefault="004C07D7" w:rsidP="00D358C9">
      <w:pPr>
        <w:pStyle w:val="Numberlist"/>
      </w:pPr>
      <w:r>
        <w:t>Select</w:t>
      </w:r>
      <w:r w:rsidRPr="004C07D7">
        <w:t xml:space="preserve"> the </w:t>
      </w:r>
      <w:r w:rsidRPr="004C07D7">
        <w:rPr>
          <w:b/>
          <w:bCs/>
        </w:rPr>
        <w:t>Outbound PDU Details</w:t>
      </w:r>
      <w:r w:rsidRPr="004C07D7">
        <w:t xml:space="preserve"> tab. Scroll down to the </w:t>
      </w:r>
      <w:r w:rsidRPr="004C07D7">
        <w:rPr>
          <w:b/>
          <w:bCs/>
        </w:rPr>
        <w:t>HTTP</w:t>
      </w:r>
      <w:r w:rsidRPr="004C07D7">
        <w:t xml:space="preserve"> section.</w:t>
      </w:r>
      <w:r w:rsidR="00D358C9">
        <w:br/>
      </w:r>
      <w:r w:rsidRPr="004C07D7">
        <w:t xml:space="preserve">What is the first line in the </w:t>
      </w:r>
      <w:r w:rsidRPr="004C07D7">
        <w:rPr>
          <w:b/>
          <w:bCs/>
        </w:rPr>
        <w:t>HTTP</w:t>
      </w:r>
      <w:r w:rsidRPr="004C07D7">
        <w:t xml:space="preserve"> message that it displays?</w:t>
      </w:r>
    </w:p>
    <w:p w14:paraId="7AA0E15A" w14:textId="0AA29D0D" w:rsidR="004C07D7" w:rsidRPr="004C07D7" w:rsidRDefault="004C07D7" w:rsidP="00D358C9">
      <w:pPr>
        <w:pStyle w:val="Numberlist"/>
      </w:pPr>
      <w:r>
        <w:t>Select</w:t>
      </w:r>
      <w:r w:rsidRPr="004C07D7">
        <w:t xml:space="preserve"> the </w:t>
      </w:r>
      <w:proofErr w:type="gramStart"/>
      <w:r w:rsidRPr="004C07D7">
        <w:t>last coloured</w:t>
      </w:r>
      <w:proofErr w:type="gramEnd"/>
      <w:r w:rsidRPr="004C07D7">
        <w:t xml:space="preserve"> square box in the </w:t>
      </w:r>
      <w:r w:rsidRPr="004C07D7">
        <w:rPr>
          <w:b/>
          <w:bCs/>
        </w:rPr>
        <w:t>Event List</w:t>
      </w:r>
      <w:r w:rsidRPr="004C07D7">
        <w:t>.</w:t>
      </w:r>
      <w:r>
        <w:t xml:space="preserve"> </w:t>
      </w:r>
      <w:r w:rsidRPr="004C07D7">
        <w:t>How many tabs are displayed with this event and why?</w:t>
      </w:r>
    </w:p>
    <w:p w14:paraId="08F220CD" w14:textId="5520ED68" w:rsidR="00D358C9" w:rsidRDefault="00D358C9">
      <w:pPr>
        <w:spacing w:before="0" w:after="160" w:line="259" w:lineRule="auto"/>
        <w:rPr>
          <w:lang w:val="en-US"/>
        </w:rPr>
      </w:pPr>
      <w:r>
        <w:rPr>
          <w:lang w:val="en-US"/>
        </w:rPr>
        <w:br w:type="page"/>
      </w:r>
    </w:p>
    <w:p w14:paraId="4BE1098D" w14:textId="326C1D4A" w:rsidR="004C07D7" w:rsidRPr="004C07D7" w:rsidRDefault="004C07D7" w:rsidP="00C5403A">
      <w:pPr>
        <w:pStyle w:val="Heading3"/>
      </w:pPr>
      <w:bookmarkStart w:id="41" w:name="_Toc31816234"/>
      <w:r w:rsidRPr="004C07D7">
        <w:lastRenderedPageBreak/>
        <w:t xml:space="preserve">Display </w:t>
      </w:r>
      <w:r w:rsidR="005E376C">
        <w:t>e</w:t>
      </w:r>
      <w:r w:rsidRPr="004C07D7">
        <w:t>lements of the TCP/IP Protocol Suite</w:t>
      </w:r>
      <w:bookmarkEnd w:id="41"/>
    </w:p>
    <w:p w14:paraId="76A748DB" w14:textId="42F3E374" w:rsidR="004C07D7" w:rsidRPr="004C07D7" w:rsidRDefault="004C07D7" w:rsidP="00C5403A">
      <w:pPr>
        <w:pStyle w:val="Heading4"/>
      </w:pPr>
      <w:bookmarkStart w:id="42" w:name="_Toc31816235"/>
      <w:r w:rsidRPr="004C07D7">
        <w:t xml:space="preserve">View </w:t>
      </w:r>
      <w:r w:rsidR="00D358C9" w:rsidRPr="004C07D7">
        <w:t>additional events</w:t>
      </w:r>
      <w:bookmarkEnd w:id="42"/>
    </w:p>
    <w:p w14:paraId="0AA2E948" w14:textId="77777777" w:rsidR="004C07D7" w:rsidRPr="004C07D7" w:rsidRDefault="004C07D7" w:rsidP="00A029D5">
      <w:pPr>
        <w:pStyle w:val="Numberlist"/>
        <w:numPr>
          <w:ilvl w:val="0"/>
          <w:numId w:val="25"/>
        </w:numPr>
      </w:pPr>
      <w:r w:rsidRPr="004C07D7">
        <w:t>Close any open PDU information windows.</w:t>
      </w:r>
    </w:p>
    <w:p w14:paraId="26DC1C0A" w14:textId="3FBBA373" w:rsidR="004C07D7" w:rsidRPr="004C07D7" w:rsidRDefault="004C07D7" w:rsidP="00D358C9">
      <w:pPr>
        <w:pStyle w:val="Numberlist"/>
      </w:pPr>
      <w:r w:rsidRPr="004C07D7">
        <w:t xml:space="preserve">In the Event List Filters &gt; Visible Events section, toggle </w:t>
      </w:r>
      <w:r w:rsidRPr="004C07D7">
        <w:rPr>
          <w:b/>
          <w:bCs/>
        </w:rPr>
        <w:t xml:space="preserve">Show All </w:t>
      </w:r>
      <w:r w:rsidRPr="004C07D7">
        <w:t>to view all events.</w:t>
      </w:r>
      <w:r w:rsidRPr="004C07D7">
        <w:br/>
        <w:t xml:space="preserve">What additional </w:t>
      </w:r>
      <w:r w:rsidR="00D358C9" w:rsidRPr="004C07D7">
        <w:t xml:space="preserve">event types </w:t>
      </w:r>
      <w:r w:rsidRPr="004C07D7">
        <w:t>are displayed?</w:t>
      </w:r>
    </w:p>
    <w:p w14:paraId="560C62A8" w14:textId="5A2B4329" w:rsidR="004C07D7" w:rsidRDefault="004C07D7" w:rsidP="004C07D7">
      <w:pPr>
        <w:rPr>
          <w:lang w:val="en-US"/>
        </w:rPr>
      </w:pPr>
      <w:r w:rsidRPr="004C07D7">
        <w:rPr>
          <w:lang w:val="en-US"/>
        </w:rPr>
        <w:t>These extra entries play various roles within the TCP/IP suite</w:t>
      </w:r>
      <w:r w:rsidR="00D358C9">
        <w:rPr>
          <w:lang w:val="en-US"/>
        </w:rPr>
        <w:t>.</w:t>
      </w:r>
    </w:p>
    <w:p w14:paraId="652C7DE7" w14:textId="33FB983E" w:rsidR="004C07D7" w:rsidRPr="00B4238E" w:rsidRDefault="004C07D7" w:rsidP="00B4238E">
      <w:pPr>
        <w:rPr>
          <w:lang w:val="en-US"/>
        </w:rPr>
      </w:pPr>
      <w:r w:rsidRPr="00B4238E">
        <w:rPr>
          <w:lang w:val="en-US"/>
        </w:rPr>
        <w:t>If the Address Resolution Protocol (ARP) is listed, it searches MAC addresses.</w:t>
      </w:r>
    </w:p>
    <w:p w14:paraId="76E6F1B0" w14:textId="16D09086" w:rsidR="004C07D7" w:rsidRPr="00B4238E" w:rsidRDefault="004C07D7" w:rsidP="00B4238E">
      <w:pPr>
        <w:rPr>
          <w:lang w:val="en-US"/>
        </w:rPr>
      </w:pPr>
      <w:r w:rsidRPr="00B4238E">
        <w:rPr>
          <w:lang w:val="en-US"/>
        </w:rPr>
        <w:t>DNS is responsible for converting a name (</w:t>
      </w:r>
      <w:r w:rsidR="00D358C9">
        <w:rPr>
          <w:lang w:val="en-US"/>
        </w:rPr>
        <w:t>for example,</w:t>
      </w:r>
      <w:r w:rsidRPr="00B4238E">
        <w:rPr>
          <w:lang w:val="en-US"/>
        </w:rPr>
        <w:t xml:space="preserve"> </w:t>
      </w:r>
      <w:r w:rsidRPr="00B4238E">
        <w:rPr>
          <w:b/>
          <w:bCs/>
          <w:lang w:val="en-US"/>
        </w:rPr>
        <w:t>qa.com</w:t>
      </w:r>
      <w:r w:rsidRPr="00B4238E">
        <w:rPr>
          <w:lang w:val="en-US"/>
        </w:rPr>
        <w:t xml:space="preserve">) </w:t>
      </w:r>
      <w:proofErr w:type="gramStart"/>
      <w:r w:rsidRPr="00B4238E">
        <w:rPr>
          <w:lang w:val="en-US"/>
        </w:rPr>
        <w:t>to</w:t>
      </w:r>
      <w:proofErr w:type="gramEnd"/>
      <w:r w:rsidRPr="00B4238E">
        <w:rPr>
          <w:lang w:val="en-US"/>
        </w:rPr>
        <w:t xml:space="preserve"> an IP address.</w:t>
      </w:r>
    </w:p>
    <w:p w14:paraId="14D2E6EC" w14:textId="77777777" w:rsidR="004C07D7" w:rsidRPr="004C07D7" w:rsidRDefault="004C07D7" w:rsidP="004C07D7">
      <w:pPr>
        <w:rPr>
          <w:lang w:val="en-US"/>
        </w:rPr>
      </w:pPr>
      <w:r w:rsidRPr="004C07D7">
        <w:rPr>
          <w:lang w:val="en-US"/>
        </w:rPr>
        <w:t>The additional TCP events are responsible for connecting, agreeing on communication parameters, and disconnecting the communications sessions between the devices.</w:t>
      </w:r>
    </w:p>
    <w:p w14:paraId="79F1BA7B" w14:textId="0D8606E8" w:rsidR="004C07D7" w:rsidRPr="004C07D7" w:rsidRDefault="004C07D7" w:rsidP="004C07D7">
      <w:pPr>
        <w:rPr>
          <w:lang w:val="en-US"/>
        </w:rPr>
      </w:pPr>
      <w:r w:rsidRPr="004C07D7">
        <w:rPr>
          <w:lang w:val="en-US"/>
        </w:rPr>
        <w:t>Currently there are over 35 possible protocols (event types) available for capture within Packet Tracer.</w:t>
      </w:r>
    </w:p>
    <w:p w14:paraId="13B6E598" w14:textId="77777777" w:rsidR="004C07D7" w:rsidRDefault="004C07D7" w:rsidP="00A029D5">
      <w:pPr>
        <w:pStyle w:val="Numberlist"/>
        <w:numPr>
          <w:ilvl w:val="0"/>
          <w:numId w:val="26"/>
        </w:numPr>
      </w:pPr>
      <w:r>
        <w:t>Select</w:t>
      </w:r>
      <w:r w:rsidRPr="004C07D7">
        <w:t xml:space="preserve"> the first DNS event in the </w:t>
      </w:r>
      <w:r w:rsidRPr="00D358C9">
        <w:rPr>
          <w:b/>
          <w:bCs/>
        </w:rPr>
        <w:t>Event List</w:t>
      </w:r>
      <w:r w:rsidRPr="004C07D7">
        <w:t xml:space="preserve">. Explore the </w:t>
      </w:r>
      <w:r w:rsidRPr="00D358C9">
        <w:rPr>
          <w:b/>
          <w:bCs/>
        </w:rPr>
        <w:t>OSI Model</w:t>
      </w:r>
      <w:r w:rsidRPr="004C07D7">
        <w:t xml:space="preserve"> and </w:t>
      </w:r>
      <w:r w:rsidRPr="00D358C9">
        <w:rPr>
          <w:b/>
          <w:bCs/>
        </w:rPr>
        <w:t>PDU Detail</w:t>
      </w:r>
      <w:r w:rsidRPr="004C07D7">
        <w:t xml:space="preserve"> tabs and note the encapsulation process. </w:t>
      </w:r>
    </w:p>
    <w:p w14:paraId="498BFD37" w14:textId="75AB2533" w:rsidR="004C07D7" w:rsidRPr="004C07D7" w:rsidRDefault="004C07D7" w:rsidP="00A029D5">
      <w:pPr>
        <w:pStyle w:val="Numberlist"/>
        <w:numPr>
          <w:ilvl w:val="0"/>
          <w:numId w:val="26"/>
        </w:numPr>
      </w:pPr>
      <w:r w:rsidRPr="004C07D7">
        <w:t xml:space="preserve">As you look at the </w:t>
      </w:r>
      <w:r w:rsidRPr="00D358C9">
        <w:rPr>
          <w:b/>
          <w:bCs/>
        </w:rPr>
        <w:t>OSI Model</w:t>
      </w:r>
      <w:r w:rsidRPr="004C07D7">
        <w:t xml:space="preserve"> tab with </w:t>
      </w:r>
      <w:r w:rsidRPr="00D358C9">
        <w:rPr>
          <w:b/>
          <w:bCs/>
        </w:rPr>
        <w:t>Layer 7</w:t>
      </w:r>
      <w:r w:rsidRPr="004C07D7">
        <w:t xml:space="preserve"> highlighted, a description of what is occurring is listed directly below the </w:t>
      </w:r>
      <w:r w:rsidRPr="00D358C9">
        <w:rPr>
          <w:b/>
          <w:bCs/>
        </w:rPr>
        <w:t>In Layers</w:t>
      </w:r>
      <w:r w:rsidRPr="004C07D7">
        <w:t xml:space="preserve"> and </w:t>
      </w:r>
      <w:r w:rsidRPr="00D358C9">
        <w:rPr>
          <w:b/>
          <w:bCs/>
        </w:rPr>
        <w:t xml:space="preserve">Out Layers. </w:t>
      </w:r>
      <w:r w:rsidRPr="004C07D7">
        <w:t>(</w:t>
      </w:r>
      <w:r>
        <w:t>‘</w:t>
      </w:r>
      <w:r w:rsidRPr="004C07D7">
        <w:t>1. The DNS client sends a DNS query to the DNS server.</w:t>
      </w:r>
      <w:r>
        <w:t>’</w:t>
      </w:r>
      <w:r w:rsidRPr="004C07D7">
        <w:t>). This is very useful information to help understand what is occurring during the communication process.</w:t>
      </w:r>
    </w:p>
    <w:p w14:paraId="1A7DFCA0" w14:textId="5B948E8A" w:rsidR="004C07D7" w:rsidRPr="004C07D7" w:rsidRDefault="004C07D7" w:rsidP="00A029D5">
      <w:pPr>
        <w:pStyle w:val="Numberlist"/>
        <w:numPr>
          <w:ilvl w:val="0"/>
          <w:numId w:val="26"/>
        </w:numPr>
      </w:pPr>
      <w:r>
        <w:t>Select</w:t>
      </w:r>
      <w:r w:rsidRPr="004C07D7">
        <w:t xml:space="preserve"> the </w:t>
      </w:r>
      <w:r w:rsidRPr="00D358C9">
        <w:rPr>
          <w:b/>
          <w:bCs/>
        </w:rPr>
        <w:t>Outbound PDU Details</w:t>
      </w:r>
      <w:r w:rsidRPr="004C07D7">
        <w:t xml:space="preserve"> tab. What information is listed in the </w:t>
      </w:r>
      <w:r w:rsidRPr="00D358C9">
        <w:rPr>
          <w:b/>
          <w:bCs/>
        </w:rPr>
        <w:t>NAME</w:t>
      </w:r>
      <w:r w:rsidRPr="004C07D7">
        <w:t>: in the DNS QUERY section?</w:t>
      </w:r>
    </w:p>
    <w:p w14:paraId="6E515133" w14:textId="411DE05B" w:rsidR="004C07D7" w:rsidRPr="004C07D7" w:rsidRDefault="004C07D7" w:rsidP="00A029D5">
      <w:pPr>
        <w:pStyle w:val="Numberlist"/>
        <w:numPr>
          <w:ilvl w:val="0"/>
          <w:numId w:val="26"/>
        </w:numPr>
      </w:pPr>
      <w:r>
        <w:t>Select</w:t>
      </w:r>
      <w:r w:rsidRPr="004C07D7">
        <w:t xml:space="preserve"> the last DNS </w:t>
      </w:r>
      <w:r w:rsidRPr="00D358C9">
        <w:rPr>
          <w:b/>
          <w:bCs/>
        </w:rPr>
        <w:t>Info</w:t>
      </w:r>
      <w:r w:rsidRPr="004C07D7">
        <w:t xml:space="preserve"> coloured square box in the event list. Which device is displayed?</w:t>
      </w:r>
      <w:r w:rsidRPr="004C07D7">
        <w:br/>
        <w:t xml:space="preserve">What is the value listed next to </w:t>
      </w:r>
      <w:r w:rsidRPr="00D358C9">
        <w:rPr>
          <w:b/>
          <w:bCs/>
        </w:rPr>
        <w:t>ADDRESS</w:t>
      </w:r>
      <w:r w:rsidRPr="004C07D7">
        <w:t xml:space="preserve">: in the DNS ANSWER section of the </w:t>
      </w:r>
      <w:r w:rsidRPr="00D358C9">
        <w:rPr>
          <w:b/>
          <w:bCs/>
        </w:rPr>
        <w:t>Inbound PDU Details</w:t>
      </w:r>
      <w:r w:rsidRPr="004C07D7">
        <w:t>?</w:t>
      </w:r>
    </w:p>
    <w:p w14:paraId="75A0291B" w14:textId="77777777" w:rsidR="004C07D7" w:rsidRDefault="004C07D7" w:rsidP="00A029D5">
      <w:pPr>
        <w:pStyle w:val="Numberlist"/>
        <w:numPr>
          <w:ilvl w:val="0"/>
          <w:numId w:val="26"/>
        </w:numPr>
      </w:pPr>
      <w:r w:rsidRPr="004C07D7">
        <w:t xml:space="preserve">Find the first </w:t>
      </w:r>
      <w:r w:rsidRPr="00D358C9">
        <w:rPr>
          <w:b/>
          <w:bCs/>
        </w:rPr>
        <w:t>HTTP</w:t>
      </w:r>
      <w:r w:rsidRPr="004C07D7">
        <w:t xml:space="preserve"> event in the list and click the coloured square box of the </w:t>
      </w:r>
      <w:r w:rsidRPr="00D358C9">
        <w:rPr>
          <w:b/>
          <w:bCs/>
        </w:rPr>
        <w:t>TCP</w:t>
      </w:r>
      <w:r w:rsidRPr="004C07D7">
        <w:t xml:space="preserve"> event immediately following this event. </w:t>
      </w:r>
    </w:p>
    <w:p w14:paraId="40A511E1" w14:textId="4F411F3A" w:rsidR="004C07D7" w:rsidRPr="004C07D7" w:rsidRDefault="004C07D7" w:rsidP="00A029D5">
      <w:pPr>
        <w:pStyle w:val="Numberlist"/>
        <w:numPr>
          <w:ilvl w:val="0"/>
          <w:numId w:val="26"/>
        </w:numPr>
      </w:pPr>
      <w:r w:rsidRPr="004C07D7">
        <w:t xml:space="preserve">Highlight </w:t>
      </w:r>
      <w:r w:rsidRPr="00D358C9">
        <w:rPr>
          <w:b/>
          <w:bCs/>
        </w:rPr>
        <w:t>Layer 4</w:t>
      </w:r>
      <w:r w:rsidRPr="004C07D7">
        <w:t xml:space="preserve"> in the </w:t>
      </w:r>
      <w:r w:rsidRPr="00D358C9">
        <w:rPr>
          <w:b/>
          <w:bCs/>
        </w:rPr>
        <w:t>OSI</w:t>
      </w:r>
      <w:r w:rsidRPr="004C07D7">
        <w:t xml:space="preserve"> </w:t>
      </w:r>
      <w:r w:rsidRPr="00D358C9">
        <w:rPr>
          <w:b/>
          <w:bCs/>
        </w:rPr>
        <w:t>Model</w:t>
      </w:r>
      <w:r w:rsidRPr="004C07D7">
        <w:t xml:space="preserve"> tab. In the numbered list directly below the </w:t>
      </w:r>
      <w:r w:rsidRPr="00D358C9">
        <w:rPr>
          <w:b/>
          <w:bCs/>
        </w:rPr>
        <w:t>In Layers</w:t>
      </w:r>
      <w:r w:rsidRPr="004C07D7">
        <w:t xml:space="preserve"> and </w:t>
      </w:r>
      <w:r w:rsidRPr="00D358C9">
        <w:rPr>
          <w:b/>
          <w:bCs/>
        </w:rPr>
        <w:t>Out Layers</w:t>
      </w:r>
      <w:r w:rsidRPr="004C07D7">
        <w:t>, what is the information displayed under items 4 and 5?</w:t>
      </w:r>
      <w:r w:rsidR="00B4238E">
        <w:t xml:space="preserve"> </w:t>
      </w:r>
      <w:r w:rsidRPr="004C07D7">
        <w:t xml:space="preserve">TCP manages the connecting and disconnecting of the communications channel along with other responsibilities. This event shows that the communication channel has been </w:t>
      </w:r>
      <w:r w:rsidR="00FB185F" w:rsidRPr="004C07D7">
        <w:t>established</w:t>
      </w:r>
      <w:r w:rsidRPr="004C07D7">
        <w:t>.</w:t>
      </w:r>
    </w:p>
    <w:p w14:paraId="17ABC46D" w14:textId="274B3A6E" w:rsidR="004C07D7" w:rsidRPr="004C07D7" w:rsidRDefault="004C07D7" w:rsidP="00A029D5">
      <w:pPr>
        <w:pStyle w:val="Numberlist"/>
        <w:numPr>
          <w:ilvl w:val="0"/>
          <w:numId w:val="26"/>
        </w:numPr>
      </w:pPr>
      <w:r>
        <w:lastRenderedPageBreak/>
        <w:t>Select</w:t>
      </w:r>
      <w:r w:rsidRPr="004C07D7">
        <w:t xml:space="preserve"> the last TCP event. Highlight </w:t>
      </w:r>
      <w:r w:rsidRPr="00D358C9">
        <w:rPr>
          <w:b/>
          <w:bCs/>
        </w:rPr>
        <w:t>Layer 4</w:t>
      </w:r>
      <w:r w:rsidRPr="004C07D7">
        <w:t xml:space="preserve"> in the </w:t>
      </w:r>
      <w:r w:rsidRPr="00D358C9">
        <w:rPr>
          <w:b/>
          <w:bCs/>
        </w:rPr>
        <w:t>OSI Model</w:t>
      </w:r>
      <w:r w:rsidRPr="004C07D7">
        <w:t xml:space="preserve"> tab. Examine the steps listed directly below </w:t>
      </w:r>
      <w:r w:rsidRPr="00D358C9">
        <w:rPr>
          <w:b/>
          <w:bCs/>
        </w:rPr>
        <w:t>In Layers</w:t>
      </w:r>
      <w:r w:rsidRPr="004C07D7">
        <w:t xml:space="preserve"> and </w:t>
      </w:r>
      <w:r w:rsidRPr="00D358C9">
        <w:rPr>
          <w:b/>
          <w:bCs/>
        </w:rPr>
        <w:t>Out Layers</w:t>
      </w:r>
      <w:r w:rsidRPr="004C07D7">
        <w:t>. What is the purpose of this event, based on the information provided in the last item in the list (should be item 4)?</w:t>
      </w:r>
    </w:p>
    <w:p w14:paraId="339B3B5A" w14:textId="41FC34F4" w:rsidR="00B4238E" w:rsidRDefault="00B4238E">
      <w:pPr>
        <w:spacing w:before="0" w:after="160" w:line="259" w:lineRule="auto"/>
        <w:rPr>
          <w:lang w:val="en-US"/>
        </w:rPr>
      </w:pPr>
      <w:r>
        <w:rPr>
          <w:lang w:val="en-US"/>
        </w:rPr>
        <w:br w:type="page"/>
      </w:r>
    </w:p>
    <w:p w14:paraId="03884BB6" w14:textId="1D7870B8" w:rsidR="004C07D7" w:rsidRDefault="00B4238E" w:rsidP="00B4238E">
      <w:pPr>
        <w:pStyle w:val="Heading1"/>
        <w:rPr>
          <w:lang w:val="en-US"/>
        </w:rPr>
      </w:pPr>
      <w:bookmarkStart w:id="43" w:name="_Toc215661052"/>
      <w:r>
        <w:rPr>
          <w:lang w:val="en-US"/>
        </w:rPr>
        <w:lastRenderedPageBreak/>
        <w:t>Activity</w:t>
      </w:r>
      <w:r w:rsidR="002E35F1">
        <w:rPr>
          <w:lang w:val="en-US"/>
        </w:rPr>
        <w:t xml:space="preserve"> 12</w:t>
      </w:r>
      <w:r>
        <w:rPr>
          <w:lang w:val="en-US"/>
        </w:rPr>
        <w:t>: IPv4</w:t>
      </w:r>
      <w:r w:rsidR="002E35F1">
        <w:rPr>
          <w:lang w:val="en-US"/>
        </w:rPr>
        <w:t xml:space="preserve"> addressing</w:t>
      </w:r>
      <w:bookmarkEnd w:id="43"/>
    </w:p>
    <w:p w14:paraId="31214DE0" w14:textId="77777777" w:rsidR="00B4238E" w:rsidRPr="00B4238E" w:rsidRDefault="00B4238E" w:rsidP="00B4238E">
      <w:pPr>
        <w:pStyle w:val="Heading2"/>
      </w:pPr>
      <w:bookmarkStart w:id="44" w:name="_Toc31899608"/>
      <w:bookmarkStart w:id="45" w:name="_Toc215661053"/>
      <w:r w:rsidRPr="00B4238E">
        <w:t>Introduction</w:t>
      </w:r>
      <w:bookmarkEnd w:id="44"/>
      <w:bookmarkEnd w:id="45"/>
    </w:p>
    <w:p w14:paraId="65B56244" w14:textId="5358FC58" w:rsidR="00B4238E" w:rsidRPr="00B4238E" w:rsidRDefault="00B4238E" w:rsidP="00B4238E">
      <w:pPr>
        <w:rPr>
          <w:lang w:val="en-US"/>
        </w:rPr>
      </w:pPr>
      <w:r w:rsidRPr="00B4238E">
        <w:rPr>
          <w:lang w:val="en-US"/>
        </w:rPr>
        <w:t xml:space="preserve">In this activity you will configure devices with their IP </w:t>
      </w:r>
      <w:r w:rsidR="005C3927">
        <w:rPr>
          <w:lang w:val="en-US"/>
        </w:rPr>
        <w:t>a</w:t>
      </w:r>
      <w:r w:rsidRPr="00B4238E">
        <w:rPr>
          <w:lang w:val="en-US"/>
        </w:rPr>
        <w:t xml:space="preserve">ddress and </w:t>
      </w:r>
      <w:r w:rsidR="005C3927" w:rsidRPr="00B4238E">
        <w:rPr>
          <w:lang w:val="en-US"/>
        </w:rPr>
        <w:t>subnet mask</w:t>
      </w:r>
      <w:r w:rsidRPr="00B4238E">
        <w:rPr>
          <w:lang w:val="en-US"/>
        </w:rPr>
        <w:t>.</w:t>
      </w:r>
    </w:p>
    <w:p w14:paraId="6098037A" w14:textId="668DC5B0" w:rsidR="00B4238E" w:rsidRDefault="00B4238E" w:rsidP="00B4238E">
      <w:pPr>
        <w:rPr>
          <w:lang w:val="en-US"/>
        </w:rPr>
      </w:pPr>
      <w:r w:rsidRPr="00B4238E">
        <w:rPr>
          <w:lang w:val="en-US"/>
        </w:rPr>
        <w:t>You will learn how Default Gateway provides the path to other destinations beyond the local network.</w:t>
      </w:r>
    </w:p>
    <w:p w14:paraId="41C2F549" w14:textId="6CDD7608" w:rsidR="00020CC0" w:rsidRPr="00B4238E" w:rsidRDefault="00020CC0" w:rsidP="00B4238E">
      <w:pPr>
        <w:rPr>
          <w:iCs/>
          <w:lang w:val="en-US"/>
        </w:rPr>
      </w:pPr>
      <w:r w:rsidRPr="00062853">
        <w:rPr>
          <w:b/>
          <w:iCs/>
          <w:lang w:val="en-US"/>
        </w:rPr>
        <w:t>Note:</w:t>
      </w:r>
      <w:r w:rsidRPr="00062853">
        <w:rPr>
          <w:iCs/>
          <w:lang w:val="en-US"/>
        </w:rPr>
        <w:t xml:space="preserve"> Remember to save any files once your activity is complete.</w:t>
      </w:r>
    </w:p>
    <w:p w14:paraId="42CA40E1" w14:textId="77777777" w:rsidR="00B4238E" w:rsidRPr="00B4238E" w:rsidRDefault="00B4238E" w:rsidP="005C3927">
      <w:bookmarkStart w:id="46" w:name="_Toc31899609"/>
      <w:r w:rsidRPr="005C3927">
        <w:rPr>
          <w:b/>
          <w:bCs/>
        </w:rPr>
        <w:t>Topology</w:t>
      </w:r>
      <w:bookmarkEnd w:id="46"/>
    </w:p>
    <w:p w14:paraId="6427BE3E" w14:textId="77777777" w:rsidR="00B4238E" w:rsidRPr="00B4238E" w:rsidRDefault="00B4238E" w:rsidP="00B4238E">
      <w:pPr>
        <w:rPr>
          <w:lang w:val="en-US"/>
        </w:rPr>
      </w:pPr>
      <w:r w:rsidRPr="00B4238E">
        <w:rPr>
          <w:noProof/>
          <w:lang w:val="en-US"/>
        </w:rPr>
        <w:drawing>
          <wp:inline distT="0" distB="0" distL="0" distR="0" wp14:anchorId="0096EA42" wp14:editId="1B5A93B8">
            <wp:extent cx="5731510" cy="2800985"/>
            <wp:effectExtent l="0" t="0" r="2540" b="0"/>
            <wp:docPr id="2" name="Picture 2" descr="A diagram of the network topology for Activity 12. You can view details of the full network topology in Packet T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the network topology for Activity 12. You can view details of the full network topology in Packet Tracer."/>
                    <pic:cNvPicPr/>
                  </pic:nvPicPr>
                  <pic:blipFill>
                    <a:blip r:embed="rId34"/>
                    <a:stretch>
                      <a:fillRect/>
                    </a:stretch>
                  </pic:blipFill>
                  <pic:spPr>
                    <a:xfrm>
                      <a:off x="0" y="0"/>
                      <a:ext cx="5731510" cy="2800985"/>
                    </a:xfrm>
                    <a:prstGeom prst="rect">
                      <a:avLst/>
                    </a:prstGeom>
                  </pic:spPr>
                </pic:pic>
              </a:graphicData>
            </a:graphic>
          </wp:inline>
        </w:drawing>
      </w:r>
    </w:p>
    <w:p w14:paraId="63BA4DCD" w14:textId="77777777" w:rsidR="00B4238E" w:rsidRPr="00B4238E" w:rsidRDefault="00B4238E" w:rsidP="00B4238E">
      <w:pPr>
        <w:rPr>
          <w:lang w:val="en-US"/>
        </w:rPr>
      </w:pPr>
    </w:p>
    <w:p w14:paraId="133EDB05" w14:textId="77777777" w:rsidR="00B4238E" w:rsidRDefault="00B4238E" w:rsidP="005C3927">
      <w:pPr>
        <w:pStyle w:val="Heading2"/>
      </w:pPr>
      <w:bookmarkStart w:id="47" w:name="_Toc215661054"/>
      <w:bookmarkStart w:id="48" w:name="_Toc31899610"/>
      <w:r>
        <w:t>Instructions</w:t>
      </w:r>
      <w:bookmarkEnd w:id="47"/>
    </w:p>
    <w:p w14:paraId="40C31F2D" w14:textId="19FC5BD9" w:rsidR="00B4238E" w:rsidRPr="00B4238E" w:rsidRDefault="00B4238E" w:rsidP="005C3927">
      <w:pPr>
        <w:pStyle w:val="Heading3"/>
      </w:pPr>
      <w:r w:rsidRPr="00B4238E">
        <w:t xml:space="preserve">Configure the devices with an IP </w:t>
      </w:r>
      <w:r w:rsidR="005C3927">
        <w:t>a</w:t>
      </w:r>
      <w:r w:rsidRPr="00B4238E">
        <w:t>ddress</w:t>
      </w:r>
      <w:bookmarkEnd w:id="48"/>
    </w:p>
    <w:p w14:paraId="188FE77A" w14:textId="77777777" w:rsidR="00B4238E" w:rsidRPr="00B4238E" w:rsidRDefault="00B4238E" w:rsidP="00B4238E">
      <w:pPr>
        <w:rPr>
          <w:lang w:val="en-US"/>
        </w:rPr>
      </w:pPr>
      <w:r w:rsidRPr="00B4238E">
        <w:rPr>
          <w:lang w:val="en-US"/>
        </w:rPr>
        <w:t>The diagram in the Packet Tracer Logical workspace shows two networks connected by a Router:</w:t>
      </w:r>
    </w:p>
    <w:p w14:paraId="63AFFCE6" w14:textId="77777777" w:rsidR="00B4238E" w:rsidRPr="00B4238E" w:rsidRDefault="00B4238E" w:rsidP="00B4238E">
      <w:pPr>
        <w:rPr>
          <w:lang w:val="en-US"/>
        </w:rPr>
      </w:pPr>
      <w:r w:rsidRPr="00B4238E">
        <w:rPr>
          <w:b/>
          <w:bCs/>
          <w:lang w:val="en-US"/>
        </w:rPr>
        <w:t>Network 0:</w:t>
      </w:r>
      <w:r w:rsidRPr="00B4238E">
        <w:rPr>
          <w:b/>
          <w:bCs/>
          <w:lang w:val="en-US"/>
        </w:rPr>
        <w:tab/>
        <w:t>192.168.0</w:t>
      </w:r>
      <w:r w:rsidRPr="00B4238E">
        <w:rPr>
          <w:lang w:val="en-US"/>
        </w:rPr>
        <w:t>.0</w:t>
      </w:r>
    </w:p>
    <w:p w14:paraId="7185EBA1" w14:textId="77777777" w:rsidR="00B4238E" w:rsidRPr="00B4238E" w:rsidRDefault="00B4238E" w:rsidP="00B4238E">
      <w:pPr>
        <w:rPr>
          <w:lang w:val="en-US"/>
        </w:rPr>
      </w:pPr>
      <w:r w:rsidRPr="00B4238E">
        <w:rPr>
          <w:b/>
          <w:bCs/>
          <w:lang w:val="en-US"/>
        </w:rPr>
        <w:t>Network 1:</w:t>
      </w:r>
      <w:r w:rsidRPr="00B4238E">
        <w:rPr>
          <w:b/>
          <w:bCs/>
          <w:lang w:val="en-US"/>
        </w:rPr>
        <w:tab/>
        <w:t>192.168.1</w:t>
      </w:r>
      <w:r w:rsidRPr="00B4238E">
        <w:rPr>
          <w:lang w:val="en-US"/>
        </w:rPr>
        <w:t>.0</w:t>
      </w:r>
    </w:p>
    <w:p w14:paraId="39AD64CB" w14:textId="4CEE0965" w:rsidR="00B4238E" w:rsidRPr="00B4238E" w:rsidRDefault="00B4238E" w:rsidP="00B4238E">
      <w:pPr>
        <w:rPr>
          <w:lang w:val="en-US"/>
        </w:rPr>
      </w:pPr>
      <w:r w:rsidRPr="00B4238E">
        <w:rPr>
          <w:lang w:val="en-US"/>
        </w:rPr>
        <w:t xml:space="preserve">The first 24 bits in the IP address define the Network and the remaining </w:t>
      </w:r>
      <w:r w:rsidR="005C3927">
        <w:rPr>
          <w:lang w:val="en-US"/>
        </w:rPr>
        <w:t>eight</w:t>
      </w:r>
      <w:r w:rsidRPr="00B4238E">
        <w:rPr>
          <w:lang w:val="en-US"/>
        </w:rPr>
        <w:t xml:space="preserve"> bits define the </w:t>
      </w:r>
      <w:r w:rsidR="005C3927">
        <w:rPr>
          <w:lang w:val="en-US"/>
        </w:rPr>
        <w:t>h</w:t>
      </w:r>
      <w:r w:rsidRPr="00B4238E">
        <w:rPr>
          <w:lang w:val="en-US"/>
        </w:rPr>
        <w:t>ost.</w:t>
      </w:r>
    </w:p>
    <w:p w14:paraId="4C008966" w14:textId="23E83E78" w:rsidR="00B4238E" w:rsidRPr="00B4238E" w:rsidRDefault="00B4238E" w:rsidP="00B4238E">
      <w:pPr>
        <w:rPr>
          <w:lang w:val="en-US"/>
        </w:rPr>
      </w:pPr>
      <w:r w:rsidRPr="00B4238E">
        <w:rPr>
          <w:lang w:val="en-US"/>
        </w:rPr>
        <w:t xml:space="preserve">The </w:t>
      </w:r>
      <w:r w:rsidR="005C3927" w:rsidRPr="00B4238E">
        <w:rPr>
          <w:lang w:val="en-US"/>
        </w:rPr>
        <w:t xml:space="preserve">network/host </w:t>
      </w:r>
      <w:r w:rsidRPr="00B4238E">
        <w:rPr>
          <w:lang w:val="en-US"/>
        </w:rPr>
        <w:t xml:space="preserve">bits are defined by the </w:t>
      </w:r>
      <w:r w:rsidRPr="00B4238E">
        <w:rPr>
          <w:b/>
          <w:bCs/>
          <w:lang w:val="en-US"/>
        </w:rPr>
        <w:t>Subnet Mask</w:t>
      </w:r>
      <w:r w:rsidRPr="00B4238E">
        <w:rPr>
          <w:lang w:val="en-US"/>
        </w:rPr>
        <w:t>:</w:t>
      </w:r>
      <w:r w:rsidRPr="00B4238E">
        <w:rPr>
          <w:lang w:val="en-US"/>
        </w:rPr>
        <w:tab/>
      </w:r>
      <w:r w:rsidRPr="00B4238E">
        <w:rPr>
          <w:b/>
          <w:bCs/>
          <w:lang w:val="en-US"/>
        </w:rPr>
        <w:t>255.255.255.0</w:t>
      </w:r>
    </w:p>
    <w:p w14:paraId="4BA3FD19" w14:textId="35FFA29F" w:rsidR="00B4238E" w:rsidRPr="00B4238E" w:rsidRDefault="00B4238E" w:rsidP="00B4238E">
      <w:pPr>
        <w:rPr>
          <w:lang w:val="en-US"/>
        </w:rPr>
      </w:pPr>
      <w:r w:rsidRPr="00B4238E">
        <w:rPr>
          <w:lang w:val="en-US"/>
        </w:rPr>
        <w:lastRenderedPageBreak/>
        <w:t xml:space="preserve">All devices in </w:t>
      </w:r>
      <w:r w:rsidRPr="00B4238E">
        <w:rPr>
          <w:b/>
          <w:bCs/>
          <w:lang w:val="en-US"/>
        </w:rPr>
        <w:t>Network 0</w:t>
      </w:r>
      <w:r w:rsidRPr="00B4238E">
        <w:rPr>
          <w:lang w:val="en-US"/>
        </w:rPr>
        <w:t xml:space="preserve"> share the same network address but must have a unique </w:t>
      </w:r>
      <w:r w:rsidR="005C3927">
        <w:rPr>
          <w:lang w:val="en-US"/>
        </w:rPr>
        <w:t>ho</w:t>
      </w:r>
      <w:r w:rsidRPr="00B4238E">
        <w:rPr>
          <w:lang w:val="en-US"/>
        </w:rPr>
        <w:t>st address within that network.</w:t>
      </w:r>
    </w:p>
    <w:p w14:paraId="6D318943" w14:textId="68A2C309" w:rsidR="00B4238E" w:rsidRPr="00B4238E" w:rsidRDefault="00B4238E" w:rsidP="00B4238E">
      <w:pPr>
        <w:rPr>
          <w:lang w:val="en-US"/>
        </w:rPr>
      </w:pPr>
      <w:r w:rsidRPr="00B4238E">
        <w:rPr>
          <w:lang w:val="en-US"/>
        </w:rPr>
        <w:t xml:space="preserve">Likewise, all devices in </w:t>
      </w:r>
      <w:r w:rsidRPr="00B4238E">
        <w:rPr>
          <w:b/>
          <w:bCs/>
          <w:lang w:val="en-US"/>
        </w:rPr>
        <w:t>Network 1</w:t>
      </w:r>
      <w:r w:rsidRPr="00B4238E">
        <w:rPr>
          <w:lang w:val="en-US"/>
        </w:rPr>
        <w:t xml:space="preserve"> share the same network address but again, must have a unique </w:t>
      </w:r>
      <w:r w:rsidR="005C3927">
        <w:rPr>
          <w:lang w:val="en-US"/>
        </w:rPr>
        <w:t>h</w:t>
      </w:r>
      <w:r w:rsidRPr="00B4238E">
        <w:rPr>
          <w:lang w:val="en-US"/>
        </w:rPr>
        <w:t>ost address.</w:t>
      </w:r>
    </w:p>
    <w:p w14:paraId="206BBFBC" w14:textId="28053B48" w:rsidR="00B4238E" w:rsidRPr="00B4238E" w:rsidRDefault="00B4238E" w:rsidP="00B4238E">
      <w:pPr>
        <w:rPr>
          <w:lang w:val="en-US"/>
        </w:rPr>
      </w:pPr>
      <w:r w:rsidRPr="00B4238E">
        <w:rPr>
          <w:lang w:val="en-US"/>
        </w:rPr>
        <w:t>The table below shows the addressing scheme:</w:t>
      </w:r>
    </w:p>
    <w:tbl>
      <w:tblPr>
        <w:tblStyle w:val="GridTable1Light-Accent1"/>
        <w:tblW w:w="10173" w:type="dxa"/>
        <w:tblLayout w:type="fixed"/>
        <w:tblLook w:val="04A0" w:firstRow="1" w:lastRow="0" w:firstColumn="1" w:lastColumn="0" w:noHBand="0" w:noVBand="1"/>
      </w:tblPr>
      <w:tblGrid>
        <w:gridCol w:w="2293"/>
        <w:gridCol w:w="2461"/>
        <w:gridCol w:w="2628"/>
        <w:gridCol w:w="2791"/>
      </w:tblGrid>
      <w:tr w:rsidR="00B4238E" w:rsidRPr="00B4238E" w14:paraId="0E17C689" w14:textId="77777777" w:rsidTr="00FB185F">
        <w:trPr>
          <w:cnfStyle w:val="100000000000" w:firstRow="1" w:lastRow="0" w:firstColumn="0" w:lastColumn="0" w:oddVBand="0" w:evenVBand="0" w:oddHBand="0"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4754" w:type="dxa"/>
            <w:gridSpan w:val="2"/>
            <w:shd w:val="clear" w:color="auto" w:fill="D5F0F7" w:themeFill="accent1" w:themeFillTint="33"/>
          </w:tcPr>
          <w:p w14:paraId="60A75474" w14:textId="77777777" w:rsidR="00B4238E" w:rsidRPr="005C3927" w:rsidRDefault="00B4238E" w:rsidP="005C3927">
            <w:pPr>
              <w:pStyle w:val="Tableheading2"/>
              <w:rPr>
                <w:sz w:val="24"/>
                <w:szCs w:val="28"/>
                <w:lang w:val="en-US"/>
              </w:rPr>
            </w:pPr>
            <w:r w:rsidRPr="005C3927">
              <w:rPr>
                <w:sz w:val="24"/>
                <w:szCs w:val="28"/>
                <w:lang w:val="en-US"/>
              </w:rPr>
              <w:t>Network 0</w:t>
            </w:r>
          </w:p>
        </w:tc>
        <w:tc>
          <w:tcPr>
            <w:tcW w:w="5419" w:type="dxa"/>
            <w:gridSpan w:val="2"/>
            <w:shd w:val="clear" w:color="auto" w:fill="D5F0F7" w:themeFill="accent1" w:themeFillTint="33"/>
          </w:tcPr>
          <w:p w14:paraId="0E5FD915" w14:textId="77777777" w:rsidR="00B4238E" w:rsidRPr="005C3927" w:rsidRDefault="00B4238E" w:rsidP="005C3927">
            <w:pPr>
              <w:pStyle w:val="Tableheading2"/>
              <w:cnfStyle w:val="100000000000" w:firstRow="1" w:lastRow="0" w:firstColumn="0" w:lastColumn="0" w:oddVBand="0" w:evenVBand="0" w:oddHBand="0" w:evenHBand="0" w:firstRowFirstColumn="0" w:firstRowLastColumn="0" w:lastRowFirstColumn="0" w:lastRowLastColumn="0"/>
              <w:rPr>
                <w:sz w:val="24"/>
                <w:szCs w:val="28"/>
                <w:lang w:val="en-US"/>
              </w:rPr>
            </w:pPr>
            <w:r w:rsidRPr="005C3927">
              <w:rPr>
                <w:sz w:val="24"/>
                <w:szCs w:val="28"/>
                <w:lang w:val="en-US"/>
              </w:rPr>
              <w:t>Network 1</w:t>
            </w:r>
          </w:p>
        </w:tc>
      </w:tr>
      <w:tr w:rsidR="00B4238E" w:rsidRPr="00B4238E" w14:paraId="30B72B80" w14:textId="77777777" w:rsidTr="00FB185F">
        <w:trPr>
          <w:trHeight w:val="764"/>
        </w:trPr>
        <w:tc>
          <w:tcPr>
            <w:cnfStyle w:val="001000000000" w:firstRow="0" w:lastRow="0" w:firstColumn="1" w:lastColumn="0" w:oddVBand="0" w:evenVBand="0" w:oddHBand="0" w:evenHBand="0" w:firstRowFirstColumn="0" w:firstRowLastColumn="0" w:lastRowFirstColumn="0" w:lastRowLastColumn="0"/>
            <w:tcW w:w="2293" w:type="dxa"/>
            <w:shd w:val="clear" w:color="auto" w:fill="D5F0F7" w:themeFill="accent1" w:themeFillTint="33"/>
          </w:tcPr>
          <w:p w14:paraId="41282952" w14:textId="77777777" w:rsidR="00B4238E" w:rsidRPr="005C3927" w:rsidRDefault="00B4238E" w:rsidP="005C3927">
            <w:pPr>
              <w:pStyle w:val="Tableheading2"/>
              <w:rPr>
                <w:sz w:val="24"/>
                <w:szCs w:val="28"/>
                <w:lang w:val="en-US"/>
              </w:rPr>
            </w:pPr>
            <w:r w:rsidRPr="005C3927">
              <w:rPr>
                <w:sz w:val="24"/>
                <w:szCs w:val="28"/>
                <w:lang w:val="en-US"/>
              </w:rPr>
              <w:t>Device</w:t>
            </w:r>
          </w:p>
        </w:tc>
        <w:tc>
          <w:tcPr>
            <w:tcW w:w="2461" w:type="dxa"/>
            <w:shd w:val="clear" w:color="auto" w:fill="D5F0F7" w:themeFill="accent1" w:themeFillTint="33"/>
          </w:tcPr>
          <w:p w14:paraId="3CC6076E" w14:textId="05569003" w:rsidR="00B4238E" w:rsidRPr="005C3927" w:rsidRDefault="00B4238E" w:rsidP="005C3927">
            <w:pPr>
              <w:pStyle w:val="Tableheading2"/>
              <w:cnfStyle w:val="000000000000" w:firstRow="0" w:lastRow="0" w:firstColumn="0" w:lastColumn="0" w:oddVBand="0" w:evenVBand="0" w:oddHBand="0" w:evenHBand="0" w:firstRowFirstColumn="0" w:firstRowLastColumn="0" w:lastRowFirstColumn="0" w:lastRowLastColumn="0"/>
              <w:rPr>
                <w:b/>
                <w:bCs w:val="0"/>
                <w:sz w:val="24"/>
                <w:szCs w:val="28"/>
                <w:lang w:val="en-US"/>
              </w:rPr>
            </w:pPr>
            <w:r w:rsidRPr="005C3927">
              <w:rPr>
                <w:b/>
                <w:bCs w:val="0"/>
                <w:sz w:val="24"/>
                <w:szCs w:val="28"/>
                <w:lang w:val="en-US"/>
              </w:rPr>
              <w:t xml:space="preserve">IP </w:t>
            </w:r>
            <w:r w:rsidR="005C3927" w:rsidRPr="005C3927">
              <w:rPr>
                <w:b/>
                <w:bCs w:val="0"/>
                <w:sz w:val="24"/>
                <w:szCs w:val="28"/>
                <w:lang w:val="en-US"/>
              </w:rPr>
              <w:t>a</w:t>
            </w:r>
            <w:r w:rsidRPr="005C3927">
              <w:rPr>
                <w:b/>
                <w:bCs w:val="0"/>
                <w:sz w:val="24"/>
                <w:szCs w:val="28"/>
                <w:lang w:val="en-US"/>
              </w:rPr>
              <w:t>ddress</w:t>
            </w:r>
            <w:r w:rsidRPr="005C3927">
              <w:rPr>
                <w:b/>
                <w:bCs w:val="0"/>
                <w:sz w:val="24"/>
                <w:szCs w:val="28"/>
                <w:lang w:val="en-US"/>
              </w:rPr>
              <w:br/>
              <w:t xml:space="preserve">Subnet </w:t>
            </w:r>
            <w:r w:rsidR="005C3927">
              <w:rPr>
                <w:b/>
                <w:bCs w:val="0"/>
                <w:sz w:val="24"/>
                <w:szCs w:val="28"/>
                <w:lang w:val="en-US"/>
              </w:rPr>
              <w:t>m</w:t>
            </w:r>
            <w:r w:rsidRPr="005C3927">
              <w:rPr>
                <w:b/>
                <w:bCs w:val="0"/>
                <w:sz w:val="24"/>
                <w:szCs w:val="28"/>
                <w:lang w:val="en-US"/>
              </w:rPr>
              <w:t>ask</w:t>
            </w:r>
          </w:p>
        </w:tc>
        <w:tc>
          <w:tcPr>
            <w:tcW w:w="2628" w:type="dxa"/>
            <w:shd w:val="clear" w:color="auto" w:fill="D5F0F7" w:themeFill="accent1" w:themeFillTint="33"/>
          </w:tcPr>
          <w:p w14:paraId="1417DC3B" w14:textId="77777777" w:rsidR="00B4238E" w:rsidRPr="005C3927" w:rsidRDefault="00B4238E" w:rsidP="005C3927">
            <w:pPr>
              <w:pStyle w:val="Tableheading2"/>
              <w:cnfStyle w:val="000000000000" w:firstRow="0" w:lastRow="0" w:firstColumn="0" w:lastColumn="0" w:oddVBand="0" w:evenVBand="0" w:oddHBand="0" w:evenHBand="0" w:firstRowFirstColumn="0" w:firstRowLastColumn="0" w:lastRowFirstColumn="0" w:lastRowLastColumn="0"/>
              <w:rPr>
                <w:b/>
                <w:bCs w:val="0"/>
                <w:sz w:val="24"/>
                <w:szCs w:val="28"/>
                <w:lang w:val="en-US"/>
              </w:rPr>
            </w:pPr>
            <w:r w:rsidRPr="005C3927">
              <w:rPr>
                <w:b/>
                <w:bCs w:val="0"/>
                <w:sz w:val="24"/>
                <w:szCs w:val="28"/>
                <w:lang w:val="en-US"/>
              </w:rPr>
              <w:t>Device</w:t>
            </w:r>
          </w:p>
        </w:tc>
        <w:tc>
          <w:tcPr>
            <w:tcW w:w="2791" w:type="dxa"/>
            <w:shd w:val="clear" w:color="auto" w:fill="D5F0F7" w:themeFill="accent1" w:themeFillTint="33"/>
          </w:tcPr>
          <w:p w14:paraId="72689208" w14:textId="6C4D24EA" w:rsidR="00B4238E" w:rsidRPr="005C3927" w:rsidRDefault="00B4238E" w:rsidP="005C3927">
            <w:pPr>
              <w:pStyle w:val="Tableheading2"/>
              <w:cnfStyle w:val="000000000000" w:firstRow="0" w:lastRow="0" w:firstColumn="0" w:lastColumn="0" w:oddVBand="0" w:evenVBand="0" w:oddHBand="0" w:evenHBand="0" w:firstRowFirstColumn="0" w:firstRowLastColumn="0" w:lastRowFirstColumn="0" w:lastRowLastColumn="0"/>
              <w:rPr>
                <w:b/>
                <w:bCs w:val="0"/>
                <w:sz w:val="24"/>
                <w:szCs w:val="28"/>
                <w:lang w:val="en-US"/>
              </w:rPr>
            </w:pPr>
            <w:r w:rsidRPr="005C3927">
              <w:rPr>
                <w:b/>
                <w:bCs w:val="0"/>
                <w:sz w:val="24"/>
                <w:szCs w:val="28"/>
                <w:lang w:val="en-US"/>
              </w:rPr>
              <w:t xml:space="preserve">IP </w:t>
            </w:r>
            <w:r w:rsidR="005C3927" w:rsidRPr="005C3927">
              <w:rPr>
                <w:b/>
                <w:bCs w:val="0"/>
                <w:sz w:val="24"/>
                <w:szCs w:val="28"/>
                <w:lang w:val="en-US"/>
              </w:rPr>
              <w:t>a</w:t>
            </w:r>
            <w:r w:rsidRPr="005C3927">
              <w:rPr>
                <w:b/>
                <w:bCs w:val="0"/>
                <w:sz w:val="24"/>
                <w:szCs w:val="28"/>
                <w:lang w:val="en-US"/>
              </w:rPr>
              <w:t>ddress</w:t>
            </w:r>
            <w:r w:rsidRPr="005C3927">
              <w:rPr>
                <w:b/>
                <w:bCs w:val="0"/>
                <w:sz w:val="24"/>
                <w:szCs w:val="28"/>
                <w:lang w:val="en-US"/>
              </w:rPr>
              <w:br/>
              <w:t xml:space="preserve">Subnet </w:t>
            </w:r>
            <w:r w:rsidR="005C3927">
              <w:rPr>
                <w:b/>
                <w:bCs w:val="0"/>
                <w:sz w:val="24"/>
                <w:szCs w:val="28"/>
                <w:lang w:val="en-US"/>
              </w:rPr>
              <w:t>m</w:t>
            </w:r>
            <w:r w:rsidRPr="005C3927">
              <w:rPr>
                <w:b/>
                <w:bCs w:val="0"/>
                <w:sz w:val="24"/>
                <w:szCs w:val="28"/>
                <w:lang w:val="en-US"/>
              </w:rPr>
              <w:t>ask</w:t>
            </w:r>
          </w:p>
        </w:tc>
      </w:tr>
      <w:tr w:rsidR="00B4238E" w:rsidRPr="00B4238E" w14:paraId="139580B3" w14:textId="77777777" w:rsidTr="00FB185F">
        <w:trPr>
          <w:trHeight w:val="911"/>
        </w:trPr>
        <w:tc>
          <w:tcPr>
            <w:cnfStyle w:val="001000000000" w:firstRow="0" w:lastRow="0" w:firstColumn="1" w:lastColumn="0" w:oddVBand="0" w:evenVBand="0" w:oddHBand="0" w:evenHBand="0" w:firstRowFirstColumn="0" w:firstRowLastColumn="0" w:lastRowFirstColumn="0" w:lastRowLastColumn="0"/>
            <w:tcW w:w="2293" w:type="dxa"/>
          </w:tcPr>
          <w:p w14:paraId="7E0CAB3B" w14:textId="77777777" w:rsidR="00B4238E" w:rsidRPr="00B4238E" w:rsidRDefault="00B4238E" w:rsidP="00B4238E">
            <w:pPr>
              <w:rPr>
                <w:lang w:val="en-US"/>
              </w:rPr>
            </w:pPr>
            <w:r w:rsidRPr="00B4238E">
              <w:rPr>
                <w:lang w:val="en-US"/>
              </w:rPr>
              <w:t>PC1</w:t>
            </w:r>
          </w:p>
        </w:tc>
        <w:tc>
          <w:tcPr>
            <w:tcW w:w="2461" w:type="dxa"/>
          </w:tcPr>
          <w:p w14:paraId="4711FF8D"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192.168.0.1</w:t>
            </w:r>
            <w:r w:rsidRPr="00B4238E">
              <w:rPr>
                <w:lang w:val="en-US"/>
              </w:rPr>
              <w:br/>
              <w:t>255.255.255.0</w:t>
            </w:r>
          </w:p>
        </w:tc>
        <w:tc>
          <w:tcPr>
            <w:tcW w:w="2628" w:type="dxa"/>
          </w:tcPr>
          <w:p w14:paraId="1885ADA6"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PC11</w:t>
            </w:r>
          </w:p>
        </w:tc>
        <w:tc>
          <w:tcPr>
            <w:tcW w:w="2791" w:type="dxa"/>
          </w:tcPr>
          <w:p w14:paraId="5B638295"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192.168.1.1</w:t>
            </w:r>
            <w:r w:rsidRPr="00B4238E">
              <w:rPr>
                <w:lang w:val="en-US"/>
              </w:rPr>
              <w:br/>
              <w:t>255.255.255.0</w:t>
            </w:r>
          </w:p>
        </w:tc>
      </w:tr>
      <w:tr w:rsidR="00B4238E" w:rsidRPr="00B4238E" w14:paraId="2D6994BA" w14:textId="77777777" w:rsidTr="00FB185F">
        <w:trPr>
          <w:trHeight w:val="921"/>
        </w:trPr>
        <w:tc>
          <w:tcPr>
            <w:cnfStyle w:val="001000000000" w:firstRow="0" w:lastRow="0" w:firstColumn="1" w:lastColumn="0" w:oddVBand="0" w:evenVBand="0" w:oddHBand="0" w:evenHBand="0" w:firstRowFirstColumn="0" w:firstRowLastColumn="0" w:lastRowFirstColumn="0" w:lastRowLastColumn="0"/>
            <w:tcW w:w="2293" w:type="dxa"/>
          </w:tcPr>
          <w:p w14:paraId="6976FC16" w14:textId="77777777" w:rsidR="00B4238E" w:rsidRPr="00B4238E" w:rsidRDefault="00B4238E" w:rsidP="00B4238E">
            <w:pPr>
              <w:rPr>
                <w:lang w:val="en-US"/>
              </w:rPr>
            </w:pPr>
            <w:r w:rsidRPr="00B4238E">
              <w:rPr>
                <w:lang w:val="en-US"/>
              </w:rPr>
              <w:t>PC2</w:t>
            </w:r>
          </w:p>
        </w:tc>
        <w:tc>
          <w:tcPr>
            <w:tcW w:w="2461" w:type="dxa"/>
          </w:tcPr>
          <w:p w14:paraId="14B1C684"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192.168.0.2</w:t>
            </w:r>
            <w:r w:rsidRPr="00B4238E">
              <w:rPr>
                <w:lang w:val="en-US"/>
              </w:rPr>
              <w:br/>
              <w:t>255.255.255.0</w:t>
            </w:r>
          </w:p>
        </w:tc>
        <w:tc>
          <w:tcPr>
            <w:tcW w:w="2628" w:type="dxa"/>
          </w:tcPr>
          <w:p w14:paraId="0319665C"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PC12</w:t>
            </w:r>
          </w:p>
        </w:tc>
        <w:tc>
          <w:tcPr>
            <w:tcW w:w="2791" w:type="dxa"/>
          </w:tcPr>
          <w:p w14:paraId="007897F0"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192.168.1.2</w:t>
            </w:r>
            <w:r w:rsidRPr="00B4238E">
              <w:rPr>
                <w:lang w:val="en-US"/>
              </w:rPr>
              <w:br/>
              <w:t>255.255.255.0</w:t>
            </w:r>
          </w:p>
        </w:tc>
      </w:tr>
      <w:tr w:rsidR="00B4238E" w:rsidRPr="00B4238E" w14:paraId="5A80B14B" w14:textId="77777777" w:rsidTr="00FB185F">
        <w:trPr>
          <w:trHeight w:val="911"/>
        </w:trPr>
        <w:tc>
          <w:tcPr>
            <w:cnfStyle w:val="001000000000" w:firstRow="0" w:lastRow="0" w:firstColumn="1" w:lastColumn="0" w:oddVBand="0" w:evenVBand="0" w:oddHBand="0" w:evenHBand="0" w:firstRowFirstColumn="0" w:firstRowLastColumn="0" w:lastRowFirstColumn="0" w:lastRowLastColumn="0"/>
            <w:tcW w:w="2293" w:type="dxa"/>
          </w:tcPr>
          <w:p w14:paraId="467B796F" w14:textId="77777777" w:rsidR="00B4238E" w:rsidRPr="00B4238E" w:rsidRDefault="00B4238E" w:rsidP="00B4238E">
            <w:pPr>
              <w:rPr>
                <w:lang w:val="en-US"/>
              </w:rPr>
            </w:pPr>
            <w:r w:rsidRPr="00B4238E">
              <w:rPr>
                <w:lang w:val="en-US"/>
              </w:rPr>
              <w:t>PC3</w:t>
            </w:r>
          </w:p>
        </w:tc>
        <w:tc>
          <w:tcPr>
            <w:tcW w:w="2461" w:type="dxa"/>
          </w:tcPr>
          <w:p w14:paraId="09EE642B"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192.168.0.3</w:t>
            </w:r>
            <w:r w:rsidRPr="00B4238E">
              <w:rPr>
                <w:lang w:val="en-US"/>
              </w:rPr>
              <w:br/>
              <w:t>255.255.255.0</w:t>
            </w:r>
          </w:p>
        </w:tc>
        <w:tc>
          <w:tcPr>
            <w:tcW w:w="2628" w:type="dxa"/>
          </w:tcPr>
          <w:p w14:paraId="19857055"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PC13</w:t>
            </w:r>
          </w:p>
        </w:tc>
        <w:tc>
          <w:tcPr>
            <w:tcW w:w="2791" w:type="dxa"/>
          </w:tcPr>
          <w:p w14:paraId="2F3334E3"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192.168.1.3</w:t>
            </w:r>
            <w:r w:rsidRPr="00B4238E">
              <w:rPr>
                <w:lang w:val="en-US"/>
              </w:rPr>
              <w:br/>
              <w:t>255.255.255.0</w:t>
            </w:r>
          </w:p>
        </w:tc>
      </w:tr>
      <w:tr w:rsidR="00B4238E" w:rsidRPr="00B4238E" w14:paraId="6197CB74" w14:textId="77777777" w:rsidTr="00FB185F">
        <w:trPr>
          <w:trHeight w:val="921"/>
        </w:trPr>
        <w:tc>
          <w:tcPr>
            <w:cnfStyle w:val="001000000000" w:firstRow="0" w:lastRow="0" w:firstColumn="1" w:lastColumn="0" w:oddVBand="0" w:evenVBand="0" w:oddHBand="0" w:evenHBand="0" w:firstRowFirstColumn="0" w:firstRowLastColumn="0" w:lastRowFirstColumn="0" w:lastRowLastColumn="0"/>
            <w:tcW w:w="2293" w:type="dxa"/>
          </w:tcPr>
          <w:p w14:paraId="161E795E" w14:textId="77777777" w:rsidR="00B4238E" w:rsidRPr="00B4238E" w:rsidRDefault="00B4238E" w:rsidP="00B4238E">
            <w:pPr>
              <w:rPr>
                <w:lang w:val="en-US"/>
              </w:rPr>
            </w:pPr>
            <w:r w:rsidRPr="00B4238E">
              <w:rPr>
                <w:lang w:val="en-US"/>
              </w:rPr>
              <w:t>PC4</w:t>
            </w:r>
          </w:p>
        </w:tc>
        <w:tc>
          <w:tcPr>
            <w:tcW w:w="2461" w:type="dxa"/>
          </w:tcPr>
          <w:p w14:paraId="2A22CCF0"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192.168.0.4</w:t>
            </w:r>
            <w:r w:rsidRPr="00B4238E">
              <w:rPr>
                <w:lang w:val="en-US"/>
              </w:rPr>
              <w:br/>
              <w:t>255.255.255.0</w:t>
            </w:r>
          </w:p>
        </w:tc>
        <w:tc>
          <w:tcPr>
            <w:tcW w:w="2628" w:type="dxa"/>
          </w:tcPr>
          <w:p w14:paraId="141CD919"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PC14</w:t>
            </w:r>
          </w:p>
        </w:tc>
        <w:tc>
          <w:tcPr>
            <w:tcW w:w="2791" w:type="dxa"/>
          </w:tcPr>
          <w:p w14:paraId="31C1599E"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192.168.1.4</w:t>
            </w:r>
            <w:r w:rsidRPr="00B4238E">
              <w:rPr>
                <w:lang w:val="en-US"/>
              </w:rPr>
              <w:br/>
              <w:t>255.255.255.0</w:t>
            </w:r>
          </w:p>
        </w:tc>
      </w:tr>
      <w:tr w:rsidR="00B4238E" w:rsidRPr="00B4238E" w14:paraId="11AB1A70" w14:textId="77777777" w:rsidTr="00FB185F">
        <w:trPr>
          <w:trHeight w:val="921"/>
        </w:trPr>
        <w:tc>
          <w:tcPr>
            <w:cnfStyle w:val="001000000000" w:firstRow="0" w:lastRow="0" w:firstColumn="1" w:lastColumn="0" w:oddVBand="0" w:evenVBand="0" w:oddHBand="0" w:evenHBand="0" w:firstRowFirstColumn="0" w:firstRowLastColumn="0" w:lastRowFirstColumn="0" w:lastRowLastColumn="0"/>
            <w:tcW w:w="2293" w:type="dxa"/>
          </w:tcPr>
          <w:p w14:paraId="1764FECE" w14:textId="77777777" w:rsidR="00B4238E" w:rsidRPr="00B4238E" w:rsidRDefault="00B4238E" w:rsidP="00B4238E">
            <w:pPr>
              <w:rPr>
                <w:lang w:val="en-US"/>
              </w:rPr>
            </w:pPr>
            <w:r w:rsidRPr="00B4238E">
              <w:rPr>
                <w:lang w:val="en-US"/>
              </w:rPr>
              <w:t>PC5</w:t>
            </w:r>
          </w:p>
        </w:tc>
        <w:tc>
          <w:tcPr>
            <w:tcW w:w="2461" w:type="dxa"/>
          </w:tcPr>
          <w:p w14:paraId="188FDA43"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192.168.0.5</w:t>
            </w:r>
            <w:r w:rsidRPr="00B4238E">
              <w:rPr>
                <w:lang w:val="en-US"/>
              </w:rPr>
              <w:br/>
              <w:t>255.255.255.0</w:t>
            </w:r>
          </w:p>
        </w:tc>
        <w:tc>
          <w:tcPr>
            <w:tcW w:w="2628" w:type="dxa"/>
          </w:tcPr>
          <w:p w14:paraId="61B5035F"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PC15</w:t>
            </w:r>
          </w:p>
        </w:tc>
        <w:tc>
          <w:tcPr>
            <w:tcW w:w="2791" w:type="dxa"/>
          </w:tcPr>
          <w:p w14:paraId="784F34D7"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192.168.1.5</w:t>
            </w:r>
            <w:r w:rsidRPr="00B4238E">
              <w:rPr>
                <w:lang w:val="en-US"/>
              </w:rPr>
              <w:br/>
              <w:t>255.255.255.0</w:t>
            </w:r>
          </w:p>
        </w:tc>
      </w:tr>
    </w:tbl>
    <w:p w14:paraId="2CE993AD" w14:textId="77777777" w:rsidR="00A7165C" w:rsidRDefault="00A7165C" w:rsidP="00A7165C">
      <w:pPr>
        <w:pStyle w:val="Numberlist"/>
        <w:numPr>
          <w:ilvl w:val="0"/>
          <w:numId w:val="0"/>
        </w:numPr>
        <w:ind w:left="927"/>
      </w:pPr>
    </w:p>
    <w:p w14:paraId="6E2A8260" w14:textId="54B4889B" w:rsidR="00B4238E" w:rsidRPr="00B4238E" w:rsidRDefault="00B4238E" w:rsidP="00A029D5">
      <w:pPr>
        <w:pStyle w:val="Numberlist"/>
        <w:numPr>
          <w:ilvl w:val="0"/>
          <w:numId w:val="27"/>
        </w:numPr>
      </w:pPr>
      <w:r w:rsidRPr="00B4238E">
        <w:t xml:space="preserve">In </w:t>
      </w:r>
      <w:r w:rsidRPr="005C3927">
        <w:rPr>
          <w:b/>
          <w:bCs/>
        </w:rPr>
        <w:t>Network 0</w:t>
      </w:r>
      <w:r w:rsidRPr="00B4238E">
        <w:t xml:space="preserve">, </w:t>
      </w:r>
      <w:r>
        <w:t>Select</w:t>
      </w:r>
      <w:r w:rsidRPr="00B4238E">
        <w:t xml:space="preserve"> </w:t>
      </w:r>
      <w:r w:rsidRPr="005C3927">
        <w:rPr>
          <w:b/>
          <w:bCs/>
        </w:rPr>
        <w:t>PC1&gt;Desktop&gt;IP Configuration</w:t>
      </w:r>
      <w:r w:rsidR="005C3927">
        <w:t>.</w:t>
      </w:r>
    </w:p>
    <w:p w14:paraId="6FD88001" w14:textId="02AA8240" w:rsidR="00B4238E" w:rsidRPr="00B4238E" w:rsidRDefault="00B4238E" w:rsidP="00A029D5">
      <w:pPr>
        <w:pStyle w:val="Numberlist"/>
        <w:numPr>
          <w:ilvl w:val="0"/>
          <w:numId w:val="27"/>
        </w:numPr>
      </w:pPr>
      <w:r>
        <w:t>Select</w:t>
      </w:r>
      <w:r w:rsidRPr="00B4238E">
        <w:t xml:space="preserve"> </w:t>
      </w:r>
      <w:r w:rsidRPr="005C3927">
        <w:rPr>
          <w:b/>
          <w:bCs/>
        </w:rPr>
        <w:t>Static</w:t>
      </w:r>
      <w:r w:rsidR="005C3927">
        <w:t>.</w:t>
      </w:r>
    </w:p>
    <w:p w14:paraId="5FB38C30" w14:textId="555318E5" w:rsidR="00B4238E" w:rsidRPr="00B4238E" w:rsidRDefault="00B4238E" w:rsidP="00A029D5">
      <w:pPr>
        <w:pStyle w:val="Numberlist"/>
        <w:numPr>
          <w:ilvl w:val="0"/>
          <w:numId w:val="27"/>
        </w:numPr>
      </w:pPr>
      <w:r w:rsidRPr="00B4238E">
        <w:t xml:space="preserve">Using the above table for reference, enter the </w:t>
      </w:r>
      <w:r w:rsidRPr="005C3927">
        <w:rPr>
          <w:b/>
          <w:bCs/>
        </w:rPr>
        <w:t>IP Address</w:t>
      </w:r>
      <w:r w:rsidRPr="00B4238E">
        <w:t xml:space="preserve"> and </w:t>
      </w:r>
      <w:r w:rsidRPr="005C3927">
        <w:rPr>
          <w:b/>
          <w:bCs/>
        </w:rPr>
        <w:t>Subnet Mask</w:t>
      </w:r>
      <w:r w:rsidR="005C3927">
        <w:t>.</w:t>
      </w:r>
      <w:r w:rsidRPr="00B4238E">
        <w:t xml:space="preserve"> </w:t>
      </w:r>
    </w:p>
    <w:p w14:paraId="061607F3" w14:textId="6FEEF1F0" w:rsidR="00B4238E" w:rsidRPr="00B4238E" w:rsidRDefault="00B4238E" w:rsidP="00A029D5">
      <w:pPr>
        <w:pStyle w:val="Numberlist"/>
        <w:numPr>
          <w:ilvl w:val="0"/>
          <w:numId w:val="27"/>
        </w:numPr>
      </w:pPr>
      <w:r w:rsidRPr="00B4238E">
        <w:t xml:space="preserve">Close the </w:t>
      </w:r>
      <w:r w:rsidRPr="005C3927">
        <w:rPr>
          <w:b/>
          <w:bCs/>
        </w:rPr>
        <w:t>IP Configuration</w:t>
      </w:r>
      <w:r w:rsidRPr="00B4238E">
        <w:t xml:space="preserve"> window</w:t>
      </w:r>
      <w:r w:rsidR="005C3927">
        <w:t>.</w:t>
      </w:r>
    </w:p>
    <w:p w14:paraId="163BA815" w14:textId="2E2DF3AB" w:rsidR="00B4238E" w:rsidRPr="005C3927" w:rsidRDefault="00B4238E" w:rsidP="00B4238E">
      <w:r w:rsidRPr="00B4238E">
        <w:t xml:space="preserve">Repeat steps 1 to 4 for the remaining </w:t>
      </w:r>
      <w:r w:rsidR="005C3927">
        <w:t>four</w:t>
      </w:r>
      <w:r w:rsidRPr="00B4238E">
        <w:t xml:space="preserve"> </w:t>
      </w:r>
      <w:r w:rsidRPr="00B4238E">
        <w:rPr>
          <w:b/>
          <w:bCs/>
        </w:rPr>
        <w:t>PCs</w:t>
      </w:r>
      <w:r w:rsidRPr="00B4238E">
        <w:t xml:space="preserve"> in </w:t>
      </w:r>
      <w:r w:rsidRPr="00B4238E">
        <w:rPr>
          <w:b/>
          <w:bCs/>
        </w:rPr>
        <w:t>Network 0</w:t>
      </w:r>
      <w:r w:rsidR="005C3927">
        <w:t>.</w:t>
      </w:r>
    </w:p>
    <w:p w14:paraId="09ABE6F4" w14:textId="59527E1E" w:rsidR="00B4238E" w:rsidRPr="00B4238E" w:rsidRDefault="00B4238E" w:rsidP="00B4238E">
      <w:r w:rsidRPr="00B4238E">
        <w:t xml:space="preserve">Continue with the five PCs in </w:t>
      </w:r>
      <w:r w:rsidRPr="00B4238E">
        <w:rPr>
          <w:b/>
          <w:bCs/>
        </w:rPr>
        <w:t>Network 1</w:t>
      </w:r>
      <w:r w:rsidR="005C3927">
        <w:t>.</w:t>
      </w:r>
      <w:r w:rsidRPr="00B4238E">
        <w:br/>
      </w:r>
      <w:r w:rsidRPr="00B4238E">
        <w:rPr>
          <w:b/>
          <w:bCs/>
        </w:rPr>
        <w:t>Note</w:t>
      </w:r>
      <w:r w:rsidRPr="00A7165C">
        <w:rPr>
          <w:b/>
          <w:bCs/>
        </w:rPr>
        <w:t xml:space="preserve">: </w:t>
      </w:r>
      <w:r w:rsidRPr="00B4238E">
        <w:t xml:space="preserve">Remember, the </w:t>
      </w:r>
      <w:r w:rsidR="005C3927" w:rsidRPr="00B4238E">
        <w:t xml:space="preserve">network address </w:t>
      </w:r>
      <w:r w:rsidRPr="00B4238E">
        <w:t>for these devices is slightly different.</w:t>
      </w:r>
    </w:p>
    <w:p w14:paraId="2F865B8A" w14:textId="77777777" w:rsidR="005C3927" w:rsidRDefault="005C3927">
      <w:pPr>
        <w:spacing w:before="0" w:after="160" w:line="259" w:lineRule="auto"/>
        <w:rPr>
          <w:b/>
          <w:bCs/>
          <w:sz w:val="28"/>
          <w:szCs w:val="28"/>
        </w:rPr>
      </w:pPr>
      <w:bookmarkStart w:id="49" w:name="_Toc31899611"/>
      <w:r>
        <w:br w:type="page"/>
      </w:r>
    </w:p>
    <w:p w14:paraId="66927D8B" w14:textId="01DDA818" w:rsidR="00B4238E" w:rsidRPr="00B4238E" w:rsidRDefault="00B4238E" w:rsidP="00B4238E">
      <w:pPr>
        <w:pStyle w:val="Heading3"/>
      </w:pPr>
      <w:r w:rsidRPr="00B4238E">
        <w:lastRenderedPageBreak/>
        <w:t xml:space="preserve">Configure the </w:t>
      </w:r>
      <w:r w:rsidR="005C3927">
        <w:t>r</w:t>
      </w:r>
      <w:r w:rsidRPr="00B4238E">
        <w:t>outer ports</w:t>
      </w:r>
      <w:bookmarkEnd w:id="49"/>
    </w:p>
    <w:p w14:paraId="6B1A9185" w14:textId="46A6B803" w:rsidR="00B4238E" w:rsidRPr="00B4238E" w:rsidRDefault="00B4238E" w:rsidP="00B4238E">
      <w:pPr>
        <w:rPr>
          <w:lang w:val="en-US"/>
        </w:rPr>
      </w:pPr>
      <w:r w:rsidRPr="00B4238E">
        <w:rPr>
          <w:lang w:val="en-US"/>
        </w:rPr>
        <w:t xml:space="preserve">Some of the </w:t>
      </w:r>
      <w:r w:rsidR="005C3927">
        <w:rPr>
          <w:lang w:val="en-US"/>
        </w:rPr>
        <w:t>r</w:t>
      </w:r>
      <w:r w:rsidRPr="00B4238E">
        <w:rPr>
          <w:lang w:val="en-US"/>
        </w:rPr>
        <w:t xml:space="preserve">outer </w:t>
      </w:r>
      <w:proofErr w:type="gramStart"/>
      <w:r w:rsidRPr="00B4238E">
        <w:rPr>
          <w:lang w:val="en-US"/>
        </w:rPr>
        <w:t>configuration has</w:t>
      </w:r>
      <w:proofErr w:type="gramEnd"/>
      <w:r w:rsidRPr="00B4238E">
        <w:rPr>
          <w:lang w:val="en-US"/>
        </w:rPr>
        <w:t xml:space="preserve"> already been configured for this activity, but you will need to configure the </w:t>
      </w:r>
      <w:r w:rsidRPr="00B4238E">
        <w:rPr>
          <w:b/>
          <w:bCs/>
          <w:lang w:val="en-US"/>
        </w:rPr>
        <w:t>Interfaces</w:t>
      </w:r>
      <w:r w:rsidRPr="00B4238E">
        <w:rPr>
          <w:lang w:val="en-US"/>
        </w:rPr>
        <w:t>.</w:t>
      </w:r>
      <w:r w:rsidRPr="00B4238E">
        <w:rPr>
          <w:lang w:val="en-US"/>
        </w:rPr>
        <w:br/>
        <w:t xml:space="preserve">Just like the PCs, each </w:t>
      </w:r>
      <w:r w:rsidR="005C3927">
        <w:rPr>
          <w:lang w:val="en-US"/>
        </w:rPr>
        <w:t>i</w:t>
      </w:r>
      <w:r w:rsidRPr="00B4238E">
        <w:rPr>
          <w:lang w:val="en-US"/>
        </w:rPr>
        <w:t xml:space="preserve">nterface needs a </w:t>
      </w:r>
      <w:r w:rsidRPr="00B4238E">
        <w:rPr>
          <w:b/>
          <w:bCs/>
          <w:lang w:val="en-US"/>
        </w:rPr>
        <w:t>Network</w:t>
      </w:r>
      <w:r w:rsidRPr="00B4238E">
        <w:rPr>
          <w:lang w:val="en-US"/>
        </w:rPr>
        <w:t xml:space="preserve"> ID and a unique </w:t>
      </w:r>
      <w:r w:rsidRPr="00B4238E">
        <w:rPr>
          <w:b/>
          <w:bCs/>
          <w:lang w:val="en-US"/>
        </w:rPr>
        <w:t>Host</w:t>
      </w:r>
      <w:r w:rsidRPr="00B4238E">
        <w:rPr>
          <w:lang w:val="en-US"/>
        </w:rPr>
        <w:t xml:space="preserve"> number. The last IP Address in the range 1 to 254 has been allocated:</w:t>
      </w:r>
    </w:p>
    <w:tbl>
      <w:tblPr>
        <w:tblStyle w:val="GridTable1Light-Accent1"/>
        <w:tblW w:w="10124" w:type="dxa"/>
        <w:tblLayout w:type="fixed"/>
        <w:tblLook w:val="04A0" w:firstRow="1" w:lastRow="0" w:firstColumn="1" w:lastColumn="0" w:noHBand="0" w:noVBand="1"/>
      </w:tblPr>
      <w:tblGrid>
        <w:gridCol w:w="2445"/>
        <w:gridCol w:w="2777"/>
        <w:gridCol w:w="2451"/>
        <w:gridCol w:w="2451"/>
      </w:tblGrid>
      <w:tr w:rsidR="00B4238E" w:rsidRPr="00B4238E" w14:paraId="3BDB7FEE" w14:textId="77777777" w:rsidTr="00FB185F">
        <w:trPr>
          <w:cnfStyle w:val="100000000000" w:firstRow="1" w:lastRow="0" w:firstColumn="0" w:lastColumn="0" w:oddVBand="0" w:evenVBand="0" w:oddHBand="0"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10124" w:type="dxa"/>
            <w:gridSpan w:val="4"/>
            <w:shd w:val="clear" w:color="auto" w:fill="D5F0F7" w:themeFill="accent1" w:themeFillTint="33"/>
          </w:tcPr>
          <w:p w14:paraId="754D91B3" w14:textId="77777777" w:rsidR="00B4238E" w:rsidRPr="00B4238E" w:rsidRDefault="00B4238E" w:rsidP="00B4238E">
            <w:pPr>
              <w:rPr>
                <w:lang w:val="en-US"/>
              </w:rPr>
            </w:pPr>
            <w:r w:rsidRPr="00B4238E">
              <w:rPr>
                <w:lang w:val="en-US"/>
              </w:rPr>
              <w:t>Router</w:t>
            </w:r>
          </w:p>
        </w:tc>
      </w:tr>
      <w:tr w:rsidR="00B4238E" w:rsidRPr="00B4238E" w14:paraId="535AFDFB" w14:textId="77777777" w:rsidTr="00FB185F">
        <w:trPr>
          <w:trHeight w:val="779"/>
        </w:trPr>
        <w:tc>
          <w:tcPr>
            <w:cnfStyle w:val="001000000000" w:firstRow="0" w:lastRow="0" w:firstColumn="1" w:lastColumn="0" w:oddVBand="0" w:evenVBand="0" w:oddHBand="0" w:evenHBand="0" w:firstRowFirstColumn="0" w:firstRowLastColumn="0" w:lastRowFirstColumn="0" w:lastRowLastColumn="0"/>
            <w:tcW w:w="5222" w:type="dxa"/>
            <w:gridSpan w:val="2"/>
            <w:shd w:val="clear" w:color="auto" w:fill="D5F0F7" w:themeFill="accent1" w:themeFillTint="33"/>
          </w:tcPr>
          <w:p w14:paraId="6EC7A9B2" w14:textId="77777777" w:rsidR="00B4238E" w:rsidRPr="00B4238E" w:rsidRDefault="00B4238E" w:rsidP="00B4238E">
            <w:pPr>
              <w:rPr>
                <w:lang w:val="en-US"/>
              </w:rPr>
            </w:pPr>
            <w:r w:rsidRPr="00B4238E">
              <w:rPr>
                <w:lang w:val="en-US"/>
              </w:rPr>
              <w:t>Network 0</w:t>
            </w:r>
          </w:p>
        </w:tc>
        <w:tc>
          <w:tcPr>
            <w:tcW w:w="4902" w:type="dxa"/>
            <w:gridSpan w:val="2"/>
            <w:shd w:val="clear" w:color="auto" w:fill="D5F0F7" w:themeFill="accent1" w:themeFillTint="33"/>
          </w:tcPr>
          <w:p w14:paraId="7CC60281"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Network 1</w:t>
            </w:r>
          </w:p>
        </w:tc>
      </w:tr>
      <w:tr w:rsidR="00B4238E" w:rsidRPr="00B4238E" w14:paraId="01D4A473" w14:textId="77777777" w:rsidTr="00FB185F">
        <w:trPr>
          <w:trHeight w:val="927"/>
        </w:trPr>
        <w:tc>
          <w:tcPr>
            <w:cnfStyle w:val="001000000000" w:firstRow="0" w:lastRow="0" w:firstColumn="1" w:lastColumn="0" w:oddVBand="0" w:evenVBand="0" w:oddHBand="0" w:evenHBand="0" w:firstRowFirstColumn="0" w:firstRowLastColumn="0" w:lastRowFirstColumn="0" w:lastRowLastColumn="0"/>
            <w:tcW w:w="2445" w:type="dxa"/>
            <w:vMerge w:val="restart"/>
          </w:tcPr>
          <w:p w14:paraId="64CE6E68" w14:textId="77777777" w:rsidR="00B4238E" w:rsidRPr="00B4238E" w:rsidRDefault="00B4238E" w:rsidP="00B4238E">
            <w:pPr>
              <w:rPr>
                <w:lang w:val="en-US"/>
              </w:rPr>
            </w:pPr>
            <w:r w:rsidRPr="00B4238E">
              <w:rPr>
                <w:lang w:val="en-US"/>
              </w:rPr>
              <w:t>FastEthernet0/0</w:t>
            </w:r>
          </w:p>
        </w:tc>
        <w:tc>
          <w:tcPr>
            <w:tcW w:w="2776" w:type="dxa"/>
          </w:tcPr>
          <w:p w14:paraId="5E6E7F05"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IP Address</w:t>
            </w:r>
            <w:r w:rsidRPr="00B4238E">
              <w:rPr>
                <w:lang w:val="en-US"/>
              </w:rPr>
              <w:br/>
              <w:t>Subnet Mask</w:t>
            </w:r>
          </w:p>
        </w:tc>
        <w:tc>
          <w:tcPr>
            <w:tcW w:w="2451" w:type="dxa"/>
            <w:vMerge w:val="restart"/>
          </w:tcPr>
          <w:p w14:paraId="500BCA97"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FastEthernet1/0</w:t>
            </w:r>
          </w:p>
        </w:tc>
        <w:tc>
          <w:tcPr>
            <w:tcW w:w="2450" w:type="dxa"/>
          </w:tcPr>
          <w:p w14:paraId="6F67F2A5"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IP Address</w:t>
            </w:r>
            <w:r w:rsidRPr="00B4238E">
              <w:rPr>
                <w:lang w:val="en-US"/>
              </w:rPr>
              <w:br/>
              <w:t>Subnet Mask</w:t>
            </w:r>
          </w:p>
        </w:tc>
      </w:tr>
      <w:tr w:rsidR="00B4238E" w:rsidRPr="00B4238E" w14:paraId="1493F6B1" w14:textId="77777777" w:rsidTr="00FB185F">
        <w:trPr>
          <w:trHeight w:val="145"/>
        </w:trPr>
        <w:tc>
          <w:tcPr>
            <w:cnfStyle w:val="001000000000" w:firstRow="0" w:lastRow="0" w:firstColumn="1" w:lastColumn="0" w:oddVBand="0" w:evenVBand="0" w:oddHBand="0" w:evenHBand="0" w:firstRowFirstColumn="0" w:firstRowLastColumn="0" w:lastRowFirstColumn="0" w:lastRowLastColumn="0"/>
            <w:tcW w:w="2445" w:type="dxa"/>
            <w:vMerge/>
          </w:tcPr>
          <w:p w14:paraId="55B570AB" w14:textId="77777777" w:rsidR="00B4238E" w:rsidRPr="00B4238E" w:rsidRDefault="00B4238E" w:rsidP="00B4238E">
            <w:pPr>
              <w:rPr>
                <w:lang w:val="en-US"/>
              </w:rPr>
            </w:pPr>
          </w:p>
        </w:tc>
        <w:tc>
          <w:tcPr>
            <w:tcW w:w="2776" w:type="dxa"/>
          </w:tcPr>
          <w:p w14:paraId="2CB0465D"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192.168.0.254</w:t>
            </w:r>
            <w:r w:rsidRPr="00B4238E">
              <w:rPr>
                <w:lang w:val="en-US"/>
              </w:rPr>
              <w:br/>
              <w:t>255.255.255.0</w:t>
            </w:r>
          </w:p>
        </w:tc>
        <w:tc>
          <w:tcPr>
            <w:tcW w:w="2451" w:type="dxa"/>
            <w:vMerge/>
          </w:tcPr>
          <w:p w14:paraId="01881A08"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p>
        </w:tc>
        <w:tc>
          <w:tcPr>
            <w:tcW w:w="2450" w:type="dxa"/>
          </w:tcPr>
          <w:p w14:paraId="5D5B59E1" w14:textId="77777777"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r w:rsidRPr="00B4238E">
              <w:rPr>
                <w:lang w:val="en-US"/>
              </w:rPr>
              <w:t>192.168.1.254</w:t>
            </w:r>
            <w:r w:rsidRPr="00B4238E">
              <w:rPr>
                <w:lang w:val="en-US"/>
              </w:rPr>
              <w:br/>
              <w:t>255.255.255.0</w:t>
            </w:r>
          </w:p>
        </w:tc>
      </w:tr>
    </w:tbl>
    <w:p w14:paraId="0B6B9D1A" w14:textId="77777777" w:rsidR="00B4238E" w:rsidRPr="00B4238E" w:rsidRDefault="00B4238E" w:rsidP="00B4238E">
      <w:pPr>
        <w:rPr>
          <w:lang w:val="en-US"/>
        </w:rPr>
      </w:pPr>
    </w:p>
    <w:p w14:paraId="7CA2E614" w14:textId="4690A9E3" w:rsidR="00B4238E" w:rsidRPr="005C3927" w:rsidRDefault="00B4238E" w:rsidP="00A029D5">
      <w:pPr>
        <w:pStyle w:val="Numberlist"/>
        <w:numPr>
          <w:ilvl w:val="0"/>
          <w:numId w:val="28"/>
        </w:numPr>
        <w:rPr>
          <w:b/>
          <w:bCs/>
        </w:rPr>
      </w:pPr>
      <w:r>
        <w:t>Select</w:t>
      </w:r>
      <w:r w:rsidRPr="00B4238E">
        <w:t xml:space="preserve"> </w:t>
      </w:r>
      <w:r w:rsidRPr="005C3927">
        <w:rPr>
          <w:b/>
          <w:bCs/>
        </w:rPr>
        <w:t>Router&gt;Config&gt;FastEthernet0/0</w:t>
      </w:r>
      <w:r w:rsidR="005C3927">
        <w:t>.</w:t>
      </w:r>
    </w:p>
    <w:p w14:paraId="759E20B2" w14:textId="77777777" w:rsidR="00B4238E" w:rsidRDefault="00B4238E" w:rsidP="00A029D5">
      <w:pPr>
        <w:pStyle w:val="Numberlist"/>
        <w:numPr>
          <w:ilvl w:val="0"/>
          <w:numId w:val="28"/>
        </w:numPr>
      </w:pPr>
      <w:r w:rsidRPr="00B4238E">
        <w:t xml:space="preserve">In the </w:t>
      </w:r>
      <w:r w:rsidRPr="005C3927">
        <w:rPr>
          <w:b/>
          <w:bCs/>
        </w:rPr>
        <w:t>IP Configuration</w:t>
      </w:r>
      <w:r w:rsidRPr="00B4238E">
        <w:t xml:space="preserve"> window, enter the </w:t>
      </w:r>
      <w:r w:rsidRPr="005C3927">
        <w:rPr>
          <w:b/>
          <w:bCs/>
        </w:rPr>
        <w:t>IP Address</w:t>
      </w:r>
      <w:r w:rsidRPr="00B4238E">
        <w:t xml:space="preserve"> and </w:t>
      </w:r>
      <w:r w:rsidRPr="005C3927">
        <w:rPr>
          <w:b/>
          <w:bCs/>
        </w:rPr>
        <w:t>Subnet Mask</w:t>
      </w:r>
      <w:r w:rsidRPr="00B4238E">
        <w:t xml:space="preserve"> (from the table above).</w:t>
      </w:r>
    </w:p>
    <w:p w14:paraId="7509E8E1" w14:textId="4BC31007" w:rsidR="00B4238E" w:rsidRPr="00B4238E" w:rsidRDefault="00B4238E" w:rsidP="00A029D5">
      <w:pPr>
        <w:pStyle w:val="Numberlist"/>
        <w:numPr>
          <w:ilvl w:val="0"/>
          <w:numId w:val="28"/>
        </w:numPr>
      </w:pPr>
      <w:r w:rsidRPr="00B4238E">
        <w:t xml:space="preserve">Turn the </w:t>
      </w:r>
      <w:r w:rsidR="005C3927">
        <w:t>i</w:t>
      </w:r>
      <w:r w:rsidRPr="00B4238E">
        <w:t xml:space="preserve">nterface </w:t>
      </w:r>
      <w:proofErr w:type="gramStart"/>
      <w:r w:rsidRPr="005C3927">
        <w:rPr>
          <w:b/>
          <w:bCs/>
        </w:rPr>
        <w:t>On</w:t>
      </w:r>
      <w:proofErr w:type="gramEnd"/>
      <w:r w:rsidRPr="00B4238E">
        <w:t xml:space="preserve"> by </w:t>
      </w:r>
      <w:r>
        <w:t>selecting</w:t>
      </w:r>
      <w:r w:rsidRPr="00B4238E">
        <w:t xml:space="preserve"> the </w:t>
      </w:r>
      <w:r w:rsidRPr="005C3927">
        <w:rPr>
          <w:b/>
          <w:bCs/>
        </w:rPr>
        <w:t xml:space="preserve">Port Status </w:t>
      </w:r>
      <w:r w:rsidRPr="005C3927">
        <w:t>check</w:t>
      </w:r>
      <w:r w:rsidRPr="00B4238E">
        <w:t xml:space="preserve"> box</w:t>
      </w:r>
      <w:r w:rsidR="005C3927">
        <w:t>.</w:t>
      </w:r>
    </w:p>
    <w:p w14:paraId="18380470" w14:textId="154AB81C" w:rsidR="00B4238E" w:rsidRPr="00B4238E" w:rsidRDefault="00B4238E" w:rsidP="00A029D5">
      <w:pPr>
        <w:pStyle w:val="Numberlist"/>
        <w:numPr>
          <w:ilvl w:val="0"/>
          <w:numId w:val="28"/>
        </w:numPr>
      </w:pPr>
      <w:r w:rsidRPr="00B4238E">
        <w:t xml:space="preserve">Repeat steps 1 to 3 for </w:t>
      </w:r>
      <w:r w:rsidRPr="005C3927">
        <w:rPr>
          <w:b/>
          <w:bCs/>
        </w:rPr>
        <w:t>FastEthernet1/0</w:t>
      </w:r>
      <w:r w:rsidR="005C3927">
        <w:t>.</w:t>
      </w:r>
    </w:p>
    <w:p w14:paraId="380F0A8A" w14:textId="77777777" w:rsidR="00B4238E" w:rsidRPr="00B4238E" w:rsidRDefault="00B4238E" w:rsidP="00A029D5">
      <w:pPr>
        <w:pStyle w:val="Numberlist"/>
        <w:numPr>
          <w:ilvl w:val="0"/>
          <w:numId w:val="28"/>
        </w:numPr>
      </w:pPr>
      <w:r w:rsidRPr="00B4238E">
        <w:t xml:space="preserve">Close the </w:t>
      </w:r>
      <w:r w:rsidRPr="005C3927">
        <w:rPr>
          <w:b/>
          <w:bCs/>
        </w:rPr>
        <w:t>Config</w:t>
      </w:r>
      <w:r w:rsidRPr="00B4238E">
        <w:t xml:space="preserve"> window.</w:t>
      </w:r>
    </w:p>
    <w:p w14:paraId="0305B95E" w14:textId="6BC5FD28" w:rsidR="00B4238E" w:rsidRPr="00B4238E" w:rsidRDefault="00B4238E" w:rsidP="005C3927">
      <w:pPr>
        <w:pStyle w:val="Heading3"/>
      </w:pPr>
      <w:bookmarkStart w:id="50" w:name="_Toc31899612"/>
      <w:r w:rsidRPr="00B4238E">
        <w:t>Introducing the Default Gateway</w:t>
      </w:r>
      <w:bookmarkEnd w:id="50"/>
    </w:p>
    <w:p w14:paraId="0DA503CC" w14:textId="77777777" w:rsidR="00B4238E" w:rsidRPr="00B4238E" w:rsidRDefault="00B4238E" w:rsidP="00B4238E">
      <w:pPr>
        <w:rPr>
          <w:lang w:val="en-US"/>
        </w:rPr>
      </w:pPr>
      <w:r w:rsidRPr="00B4238E">
        <w:rPr>
          <w:lang w:val="en-US"/>
        </w:rPr>
        <w:t>All device interfaces are now connected and configured.</w:t>
      </w:r>
    </w:p>
    <w:p w14:paraId="0E8F68E1" w14:textId="258DE843" w:rsidR="00B4238E" w:rsidRPr="00B4238E" w:rsidRDefault="00B4238E" w:rsidP="00A029D5">
      <w:pPr>
        <w:pStyle w:val="Numberlist"/>
        <w:numPr>
          <w:ilvl w:val="0"/>
          <w:numId w:val="29"/>
        </w:numPr>
      </w:pPr>
      <w:r w:rsidRPr="00B4238E">
        <w:t>Ping PC1 to PC5</w:t>
      </w:r>
      <w:r w:rsidRPr="00B4238E">
        <w:br/>
        <w:t xml:space="preserve">Successful: </w:t>
      </w:r>
      <w:r w:rsidRPr="005C3927">
        <w:rPr>
          <w:b/>
          <w:bCs/>
        </w:rPr>
        <w:t>Yes/No?</w:t>
      </w:r>
    </w:p>
    <w:p w14:paraId="2EB739F5" w14:textId="77777777" w:rsidR="00B4238E" w:rsidRPr="00B4238E" w:rsidRDefault="00B4238E" w:rsidP="005C3927">
      <w:pPr>
        <w:pStyle w:val="Numberlist"/>
      </w:pPr>
      <w:r w:rsidRPr="00B4238E">
        <w:t>Ping PC1 to Router</w:t>
      </w:r>
      <w:r w:rsidRPr="00B4238E">
        <w:br/>
        <w:t xml:space="preserve">Successful: </w:t>
      </w:r>
      <w:r w:rsidRPr="00B4238E">
        <w:rPr>
          <w:b/>
          <w:bCs/>
        </w:rPr>
        <w:t>Yes/No</w:t>
      </w:r>
    </w:p>
    <w:p w14:paraId="46374B03" w14:textId="77777777" w:rsidR="00B4238E" w:rsidRPr="00B4238E" w:rsidRDefault="00B4238E" w:rsidP="005C3927">
      <w:pPr>
        <w:pStyle w:val="Numberlist"/>
      </w:pPr>
      <w:r w:rsidRPr="00B4238E">
        <w:t>Ping PC11 to PC15</w:t>
      </w:r>
      <w:r w:rsidRPr="00B4238E">
        <w:br/>
        <w:t xml:space="preserve">Successful: </w:t>
      </w:r>
      <w:r w:rsidRPr="00B4238E">
        <w:rPr>
          <w:b/>
          <w:bCs/>
        </w:rPr>
        <w:t>Yes/No</w:t>
      </w:r>
    </w:p>
    <w:p w14:paraId="52459837" w14:textId="77777777" w:rsidR="00B4238E" w:rsidRPr="00B4238E" w:rsidRDefault="00B4238E" w:rsidP="005C3927">
      <w:pPr>
        <w:pStyle w:val="Numberlist"/>
      </w:pPr>
      <w:r w:rsidRPr="00B4238E">
        <w:t>Ping PC11 to Router</w:t>
      </w:r>
      <w:r w:rsidRPr="00B4238E">
        <w:br/>
        <w:t xml:space="preserve">Successful: </w:t>
      </w:r>
      <w:r w:rsidRPr="00B4238E">
        <w:rPr>
          <w:b/>
          <w:bCs/>
        </w:rPr>
        <w:t>Yes/No</w:t>
      </w:r>
    </w:p>
    <w:p w14:paraId="52ED65EC" w14:textId="77777777" w:rsidR="00B4238E" w:rsidRPr="00B4238E" w:rsidRDefault="00B4238E" w:rsidP="005C3927">
      <w:pPr>
        <w:pStyle w:val="Numberlist"/>
      </w:pPr>
      <w:r w:rsidRPr="00B4238E">
        <w:t>Ping PC1 to PC11</w:t>
      </w:r>
      <w:r w:rsidRPr="00B4238E">
        <w:br/>
        <w:t xml:space="preserve">Successful: </w:t>
      </w:r>
      <w:r w:rsidRPr="00B4238E">
        <w:rPr>
          <w:b/>
          <w:bCs/>
        </w:rPr>
        <w:t>Yes/No</w:t>
      </w:r>
    </w:p>
    <w:p w14:paraId="786BF6CF" w14:textId="77777777" w:rsidR="00B4238E" w:rsidRPr="00B4238E" w:rsidRDefault="00B4238E" w:rsidP="00B4238E">
      <w:pPr>
        <w:rPr>
          <w:lang w:val="en-US"/>
        </w:rPr>
      </w:pPr>
      <w:r w:rsidRPr="00B4238E">
        <w:rPr>
          <w:lang w:val="en-US"/>
        </w:rPr>
        <w:lastRenderedPageBreak/>
        <w:t>You appear to be able to connect to devices within each network, but you were not successful when trying to connect to the other network.</w:t>
      </w:r>
    </w:p>
    <w:p w14:paraId="60E84880" w14:textId="77777777" w:rsidR="00B4238E" w:rsidRPr="00B4238E" w:rsidRDefault="00B4238E" w:rsidP="00B4238E">
      <w:pPr>
        <w:rPr>
          <w:lang w:val="en-US"/>
        </w:rPr>
      </w:pPr>
      <w:r w:rsidRPr="00B4238E">
        <w:rPr>
          <w:lang w:val="en-US"/>
        </w:rPr>
        <w:t>All devices are aware of their connections, but they have no idea where they should go, or who they should ask when trying to connect to another network.</w:t>
      </w:r>
    </w:p>
    <w:p w14:paraId="4A324684" w14:textId="45A11578" w:rsidR="00B4238E" w:rsidRPr="00B4238E" w:rsidRDefault="00B4238E" w:rsidP="00B4238E">
      <w:pPr>
        <w:rPr>
          <w:lang w:val="en-US"/>
        </w:rPr>
      </w:pPr>
      <w:r w:rsidRPr="00B4238E">
        <w:rPr>
          <w:lang w:val="en-US"/>
        </w:rPr>
        <w:t xml:space="preserve">This is where the </w:t>
      </w:r>
      <w:r w:rsidRPr="00B4238E">
        <w:rPr>
          <w:b/>
          <w:bCs/>
          <w:lang w:val="en-US"/>
        </w:rPr>
        <w:t>Default Gateway</w:t>
      </w:r>
      <w:r w:rsidRPr="00B4238E">
        <w:rPr>
          <w:lang w:val="en-US"/>
        </w:rPr>
        <w:t xml:space="preserve"> can help. It opens the door to other networks. Therefore, every device needs to know where the entrance/exit can be found.</w:t>
      </w:r>
    </w:p>
    <w:p w14:paraId="05C82500" w14:textId="77777777" w:rsidR="00B4238E" w:rsidRPr="00B4238E" w:rsidRDefault="00B4238E" w:rsidP="00B4238E">
      <w:pPr>
        <w:rPr>
          <w:lang w:val="en-US"/>
        </w:rPr>
      </w:pPr>
      <w:r w:rsidRPr="00B4238E">
        <w:rPr>
          <w:lang w:val="en-US"/>
        </w:rPr>
        <w:t xml:space="preserve">Let’s see what happens when you configure each device with the </w:t>
      </w:r>
      <w:r w:rsidRPr="00B4238E">
        <w:rPr>
          <w:b/>
          <w:bCs/>
          <w:lang w:val="en-US"/>
        </w:rPr>
        <w:t>Default Gateway</w:t>
      </w:r>
      <w:r w:rsidRPr="00B4238E">
        <w:rPr>
          <w:lang w:val="en-US"/>
        </w:rPr>
        <w:t xml:space="preserve">. Only the </w:t>
      </w:r>
      <w:r w:rsidRPr="00B4238E">
        <w:rPr>
          <w:b/>
          <w:bCs/>
          <w:lang w:val="en-US"/>
        </w:rPr>
        <w:t>PCs</w:t>
      </w:r>
      <w:r w:rsidRPr="00B4238E">
        <w:rPr>
          <w:lang w:val="en-US"/>
        </w:rPr>
        <w:t xml:space="preserve"> in </w:t>
      </w:r>
      <w:r w:rsidRPr="00B4238E">
        <w:rPr>
          <w:b/>
          <w:bCs/>
          <w:lang w:val="en-US"/>
        </w:rPr>
        <w:t>Network 0</w:t>
      </w:r>
      <w:r w:rsidRPr="00B4238E">
        <w:rPr>
          <w:lang w:val="en-US"/>
        </w:rPr>
        <w:t xml:space="preserve"> and </w:t>
      </w:r>
      <w:r w:rsidRPr="00B4238E">
        <w:rPr>
          <w:b/>
          <w:bCs/>
          <w:lang w:val="en-US"/>
        </w:rPr>
        <w:t>Network 1</w:t>
      </w:r>
      <w:r w:rsidRPr="00B4238E">
        <w:rPr>
          <w:lang w:val="en-US"/>
        </w:rPr>
        <w:t xml:space="preserve"> need this information. </w:t>
      </w:r>
    </w:p>
    <w:p w14:paraId="3ADDE152" w14:textId="356F3BCC" w:rsidR="00B4238E" w:rsidRPr="00B4238E" w:rsidRDefault="00B4238E" w:rsidP="005C3927">
      <w:pPr>
        <w:pStyle w:val="Heading3"/>
      </w:pPr>
      <w:bookmarkStart w:id="51" w:name="_Toc31899613"/>
      <w:r w:rsidRPr="00B4238E">
        <w:t>Configure a device with the Default Gateway</w:t>
      </w:r>
      <w:bookmarkEnd w:id="51"/>
    </w:p>
    <w:p w14:paraId="7FD2197B" w14:textId="7EE10C03" w:rsidR="00B4238E" w:rsidRPr="00B4238E" w:rsidRDefault="00B4238E" w:rsidP="00A029D5">
      <w:pPr>
        <w:pStyle w:val="Numberlist"/>
        <w:numPr>
          <w:ilvl w:val="0"/>
          <w:numId w:val="30"/>
        </w:numPr>
      </w:pPr>
      <w:r>
        <w:t>Select</w:t>
      </w:r>
      <w:r w:rsidRPr="00B4238E">
        <w:t xml:space="preserve"> </w:t>
      </w:r>
      <w:r w:rsidRPr="005C3927">
        <w:rPr>
          <w:b/>
          <w:bCs/>
        </w:rPr>
        <w:t>PC1&gt;Desktop&gt;IP Configuration</w:t>
      </w:r>
      <w:r w:rsidR="005C3927">
        <w:t>.</w:t>
      </w:r>
    </w:p>
    <w:p w14:paraId="417CF963" w14:textId="77777777" w:rsidR="00B4238E" w:rsidRDefault="00B4238E" w:rsidP="005C3927">
      <w:pPr>
        <w:pStyle w:val="Numberlist"/>
      </w:pPr>
      <w:r w:rsidRPr="00B4238E">
        <w:t xml:space="preserve">In the IP Configuration window, enter the value of the Routers </w:t>
      </w:r>
      <w:r w:rsidRPr="00B4238E">
        <w:rPr>
          <w:b/>
          <w:bCs/>
        </w:rPr>
        <w:t>FastEthernet0/0</w:t>
      </w:r>
      <w:r w:rsidRPr="00B4238E">
        <w:t xml:space="preserve"> IP address:</w:t>
      </w:r>
      <w:r>
        <w:t xml:space="preserve"> </w:t>
      </w:r>
      <w:r>
        <w:br/>
      </w:r>
      <w:r w:rsidRPr="00B4238E">
        <w:t>Default Gateway:</w:t>
      </w:r>
      <w:r>
        <w:t xml:space="preserve"> </w:t>
      </w:r>
      <w:r w:rsidRPr="00B4238E">
        <w:rPr>
          <w:b/>
          <w:bCs/>
        </w:rPr>
        <w:t>192.168.0.254</w:t>
      </w:r>
      <w:r w:rsidRPr="00B4238E">
        <w:t xml:space="preserve"> </w:t>
      </w:r>
    </w:p>
    <w:p w14:paraId="5A952059" w14:textId="77777777" w:rsidR="00B4238E" w:rsidRDefault="00B4238E" w:rsidP="005C3927">
      <w:pPr>
        <w:pStyle w:val="Numberlist"/>
      </w:pPr>
      <w:r w:rsidRPr="00B4238E">
        <w:t>Close the window</w:t>
      </w:r>
    </w:p>
    <w:p w14:paraId="37C1D16A" w14:textId="77777777" w:rsidR="00B4238E" w:rsidRDefault="00B4238E" w:rsidP="005C3927">
      <w:pPr>
        <w:pStyle w:val="Numberlist"/>
      </w:pPr>
      <w:r w:rsidRPr="00B4238E">
        <w:t xml:space="preserve">Repeat steps 1 to 3 for </w:t>
      </w:r>
      <w:r w:rsidRPr="00B4238E">
        <w:rPr>
          <w:b/>
          <w:bCs/>
        </w:rPr>
        <w:t>PCs 2</w:t>
      </w:r>
      <w:r w:rsidRPr="00B4238E">
        <w:t xml:space="preserve"> to </w:t>
      </w:r>
      <w:r w:rsidRPr="00B4238E">
        <w:rPr>
          <w:b/>
          <w:bCs/>
        </w:rPr>
        <w:t>5</w:t>
      </w:r>
    </w:p>
    <w:p w14:paraId="27200B92" w14:textId="77777777" w:rsidR="00B4238E" w:rsidRDefault="00B4238E" w:rsidP="005C3927">
      <w:pPr>
        <w:pStyle w:val="Numberlist"/>
      </w:pPr>
      <w:r w:rsidRPr="00B4238E">
        <w:t xml:space="preserve">Again, repeat steps 1 to 3 for </w:t>
      </w:r>
      <w:r w:rsidRPr="00B4238E">
        <w:rPr>
          <w:b/>
          <w:bCs/>
        </w:rPr>
        <w:t>PCs 11</w:t>
      </w:r>
      <w:r w:rsidRPr="00B4238E">
        <w:t xml:space="preserve"> to </w:t>
      </w:r>
      <w:r w:rsidRPr="00B4238E">
        <w:rPr>
          <w:b/>
          <w:bCs/>
        </w:rPr>
        <w:t>15</w:t>
      </w:r>
      <w:r w:rsidRPr="00B4238E">
        <w:t xml:space="preserve"> making sure you use the value of the Routers </w:t>
      </w:r>
      <w:r w:rsidRPr="00B4238E">
        <w:rPr>
          <w:b/>
          <w:bCs/>
        </w:rPr>
        <w:t>FastEthernet1/0</w:t>
      </w:r>
      <w:r w:rsidRPr="00B4238E">
        <w:t xml:space="preserve"> IP address</w:t>
      </w:r>
    </w:p>
    <w:p w14:paraId="010782F3" w14:textId="77777777" w:rsidR="00B4238E" w:rsidRDefault="00B4238E" w:rsidP="005C3927">
      <w:pPr>
        <w:pStyle w:val="Numberlist"/>
        <w:rPr>
          <w:lang w:val="en-US"/>
        </w:rPr>
      </w:pPr>
      <w:r w:rsidRPr="00B4238E">
        <w:rPr>
          <w:lang w:val="en-US"/>
        </w:rPr>
        <w:t xml:space="preserve">If your configuration settings are all correct, you should see the following score: </w:t>
      </w:r>
      <w:r w:rsidRPr="00B4238E">
        <w:rPr>
          <w:noProof/>
          <w:lang w:val="en-US"/>
        </w:rPr>
        <w:drawing>
          <wp:inline distT="0" distB="0" distL="0" distR="0" wp14:anchorId="429B38B9" wp14:editId="5479C408">
            <wp:extent cx="5085714" cy="476190"/>
            <wp:effectExtent l="0" t="0" r="1270" b="635"/>
            <wp:docPr id="8" name="Picture 8" descr="Screenshot of the Packet Tracer activity score dialogue boxing, displaying 100%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of the Packet Tracer activity score dialogue boxing, displaying 100% completion."/>
                    <pic:cNvPicPr/>
                  </pic:nvPicPr>
                  <pic:blipFill>
                    <a:blip r:embed="rId35"/>
                    <a:stretch>
                      <a:fillRect/>
                    </a:stretch>
                  </pic:blipFill>
                  <pic:spPr>
                    <a:xfrm>
                      <a:off x="0" y="0"/>
                      <a:ext cx="5085714" cy="476190"/>
                    </a:xfrm>
                    <a:prstGeom prst="rect">
                      <a:avLst/>
                    </a:prstGeom>
                  </pic:spPr>
                </pic:pic>
              </a:graphicData>
            </a:graphic>
          </wp:inline>
        </w:drawing>
      </w:r>
    </w:p>
    <w:p w14:paraId="37155086" w14:textId="64AAA1A1" w:rsidR="00B4238E" w:rsidRPr="00B4238E" w:rsidRDefault="00B4238E" w:rsidP="005C3927">
      <w:pPr>
        <w:pStyle w:val="Numberlist"/>
        <w:rPr>
          <w:lang w:val="en-US"/>
        </w:rPr>
      </w:pPr>
      <w:r w:rsidRPr="00B4238E">
        <w:rPr>
          <w:lang w:val="en-US"/>
        </w:rPr>
        <w:t>Investigate and resolve any issues before continuing.</w:t>
      </w:r>
    </w:p>
    <w:p w14:paraId="06989616" w14:textId="668F56DE" w:rsidR="00B4238E" w:rsidRPr="00B4238E" w:rsidRDefault="00B4238E" w:rsidP="005C3927">
      <w:pPr>
        <w:pStyle w:val="Heading3"/>
      </w:pPr>
      <w:bookmarkStart w:id="52" w:name="_Toc31899614"/>
      <w:r w:rsidRPr="00B4238E">
        <w:t>Verify the connections</w:t>
      </w:r>
      <w:bookmarkEnd w:id="52"/>
    </w:p>
    <w:p w14:paraId="26C274DA" w14:textId="77777777" w:rsidR="00B4238E" w:rsidRPr="00B4238E" w:rsidRDefault="00B4238E" w:rsidP="00B4238E">
      <w:pPr>
        <w:rPr>
          <w:lang w:val="en-US"/>
        </w:rPr>
      </w:pPr>
      <w:r w:rsidRPr="00B4238E">
        <w:rPr>
          <w:lang w:val="en-US"/>
        </w:rPr>
        <w:t xml:space="preserve">In the lower right corner of the Packet Tracer </w:t>
      </w:r>
      <w:proofErr w:type="gramStart"/>
      <w:r w:rsidRPr="00B4238E">
        <w:rPr>
          <w:lang w:val="en-US"/>
        </w:rPr>
        <w:t>interface</w:t>
      </w:r>
      <w:proofErr w:type="gramEnd"/>
      <w:r w:rsidRPr="00B4238E">
        <w:rPr>
          <w:lang w:val="en-US"/>
        </w:rPr>
        <w:t xml:space="preserve"> are tabs to toggle between </w:t>
      </w:r>
      <w:r w:rsidRPr="00B4238E">
        <w:rPr>
          <w:b/>
          <w:bCs/>
          <w:lang w:val="en-US"/>
        </w:rPr>
        <w:t>Realtime</w:t>
      </w:r>
      <w:r w:rsidRPr="00B4238E">
        <w:rPr>
          <w:lang w:val="en-US"/>
        </w:rPr>
        <w:t xml:space="preserve"> and </w:t>
      </w:r>
      <w:r w:rsidRPr="00B4238E">
        <w:rPr>
          <w:b/>
          <w:bCs/>
          <w:lang w:val="en-US"/>
        </w:rPr>
        <w:t>Simulation</w:t>
      </w:r>
      <w:r w:rsidRPr="00B4238E">
        <w:rPr>
          <w:lang w:val="en-US"/>
        </w:rPr>
        <w:t xml:space="preserve"> mode.</w:t>
      </w:r>
    </w:p>
    <w:p w14:paraId="6943DE96" w14:textId="77777777" w:rsidR="00B4238E" w:rsidRDefault="00B4238E" w:rsidP="00A029D5">
      <w:pPr>
        <w:pStyle w:val="Numberlist"/>
        <w:numPr>
          <w:ilvl w:val="0"/>
          <w:numId w:val="31"/>
        </w:numPr>
      </w:pPr>
      <w:r>
        <w:t>Select</w:t>
      </w:r>
      <w:r w:rsidRPr="00B4238E">
        <w:t xml:space="preserve"> the </w:t>
      </w:r>
      <w:r w:rsidRPr="005C3927">
        <w:rPr>
          <w:b/>
          <w:bCs/>
        </w:rPr>
        <w:t>Simulation</w:t>
      </w:r>
      <w:r w:rsidRPr="00B4238E">
        <w:t xml:space="preserve"> mode icon to switch from </w:t>
      </w:r>
      <w:r w:rsidRPr="005C3927">
        <w:rPr>
          <w:b/>
          <w:bCs/>
        </w:rPr>
        <w:t>Realtime</w:t>
      </w:r>
      <w:r w:rsidRPr="00B4238E">
        <w:t xml:space="preserve"> mode to </w:t>
      </w:r>
      <w:r w:rsidRPr="005C3927">
        <w:rPr>
          <w:b/>
          <w:bCs/>
        </w:rPr>
        <w:t>Simulation</w:t>
      </w:r>
      <w:r w:rsidRPr="00B4238E">
        <w:t xml:space="preserve"> mode.</w:t>
      </w:r>
    </w:p>
    <w:p w14:paraId="2B07A634" w14:textId="77777777" w:rsidR="00B4238E" w:rsidRDefault="00B4238E" w:rsidP="005C3927">
      <w:pPr>
        <w:pStyle w:val="Numberlist"/>
      </w:pPr>
      <w:r w:rsidRPr="00B4238E">
        <w:t xml:space="preserve">Toggle the </w:t>
      </w:r>
      <w:r w:rsidRPr="00B4238E">
        <w:rPr>
          <w:b/>
          <w:bCs/>
        </w:rPr>
        <w:t>Show All/None</w:t>
      </w:r>
      <w:r w:rsidRPr="00B4238E">
        <w:t xml:space="preserve"> check box to set the visible filters list to </w:t>
      </w:r>
      <w:r w:rsidRPr="00B4238E">
        <w:rPr>
          <w:b/>
          <w:bCs/>
        </w:rPr>
        <w:t>none</w:t>
      </w:r>
      <w:r w:rsidRPr="00B4238E">
        <w:t>.</w:t>
      </w:r>
    </w:p>
    <w:p w14:paraId="2A8EBA4D" w14:textId="2CA10781" w:rsidR="00B4238E" w:rsidRDefault="00B4238E" w:rsidP="005C3927">
      <w:pPr>
        <w:pStyle w:val="Numberlist"/>
      </w:pPr>
      <w:r>
        <w:t>Select</w:t>
      </w:r>
      <w:r w:rsidRPr="00B4238E">
        <w:t xml:space="preserve"> </w:t>
      </w:r>
      <w:r w:rsidRPr="00B4238E">
        <w:rPr>
          <w:b/>
          <w:bCs/>
        </w:rPr>
        <w:t>Edit Filters</w:t>
      </w:r>
      <w:r w:rsidRPr="00B4238E">
        <w:t xml:space="preserve">, select </w:t>
      </w:r>
      <w:r w:rsidRPr="00B4238E">
        <w:rPr>
          <w:b/>
          <w:bCs/>
        </w:rPr>
        <w:t>ICMP</w:t>
      </w:r>
      <w:r w:rsidRPr="00B4238E">
        <w:t xml:space="preserve">, which can be found under the </w:t>
      </w:r>
      <w:r w:rsidRPr="00B4238E">
        <w:rPr>
          <w:b/>
          <w:bCs/>
        </w:rPr>
        <w:t>IPv4</w:t>
      </w:r>
      <w:r w:rsidRPr="00B4238E">
        <w:t xml:space="preserve"> tab.</w:t>
      </w:r>
    </w:p>
    <w:p w14:paraId="3043425C" w14:textId="77777777" w:rsidR="00B4238E" w:rsidRDefault="00B4238E" w:rsidP="005C3927">
      <w:pPr>
        <w:pStyle w:val="Numberlist"/>
      </w:pPr>
      <w:r w:rsidRPr="00B4238E">
        <w:t xml:space="preserve">Close the </w:t>
      </w:r>
      <w:r w:rsidRPr="00B4238E">
        <w:rPr>
          <w:b/>
          <w:bCs/>
        </w:rPr>
        <w:t>Edit ACL Filters</w:t>
      </w:r>
      <w:r w:rsidRPr="00B4238E">
        <w:t xml:space="preserve"> window. The Visible Events should now display </w:t>
      </w:r>
      <w:r w:rsidRPr="00B4238E">
        <w:rPr>
          <w:b/>
          <w:bCs/>
        </w:rPr>
        <w:t>ICMP</w:t>
      </w:r>
      <w:r w:rsidRPr="00B4238E">
        <w:t xml:space="preserve"> only.</w:t>
      </w:r>
    </w:p>
    <w:p w14:paraId="3AF41AD9" w14:textId="77777777" w:rsidR="00B4238E" w:rsidRDefault="00B4238E" w:rsidP="005C3927">
      <w:pPr>
        <w:pStyle w:val="Numberlist"/>
      </w:pPr>
      <w:r w:rsidRPr="00B4238E">
        <w:t xml:space="preserve">Open the </w:t>
      </w:r>
      <w:r w:rsidRPr="00B4238E">
        <w:rPr>
          <w:b/>
          <w:bCs/>
        </w:rPr>
        <w:t>PDU List Window</w:t>
      </w:r>
      <w:r w:rsidRPr="00B4238E">
        <w:t xml:space="preserve"> by </w:t>
      </w:r>
      <w:r>
        <w:t>select</w:t>
      </w:r>
      <w:r w:rsidRPr="00B4238E">
        <w:t xml:space="preserve">ing the </w:t>
      </w:r>
      <w:r w:rsidRPr="00B4238E">
        <w:rPr>
          <w:b/>
          <w:bCs/>
        </w:rPr>
        <w:t>left arrow</w:t>
      </w:r>
      <w:r w:rsidRPr="00B4238E">
        <w:t xml:space="preserve"> at the very bottom of the screen.</w:t>
      </w:r>
    </w:p>
    <w:p w14:paraId="7AE15AAC" w14:textId="77777777" w:rsidR="00B4238E" w:rsidRDefault="00B4238E" w:rsidP="005C3927">
      <w:pPr>
        <w:pStyle w:val="Numberlist"/>
      </w:pPr>
      <w:r>
        <w:t>Select</w:t>
      </w:r>
      <w:r w:rsidRPr="00B4238E">
        <w:t xml:space="preserve"> the </w:t>
      </w:r>
      <w:r w:rsidRPr="00B4238E">
        <w:rPr>
          <w:b/>
          <w:bCs/>
        </w:rPr>
        <w:t>Delete</w:t>
      </w:r>
      <w:r w:rsidRPr="00B4238E">
        <w:t xml:space="preserve"> button to remove any existing PDUs from the list.</w:t>
      </w:r>
    </w:p>
    <w:p w14:paraId="643621D8" w14:textId="77777777" w:rsidR="00B4238E" w:rsidRDefault="00B4238E" w:rsidP="005C3927">
      <w:pPr>
        <w:pStyle w:val="Numberlist"/>
      </w:pPr>
      <w:r w:rsidRPr="00B4238E">
        <w:lastRenderedPageBreak/>
        <w:t xml:space="preserve">Select a Simple PDU by clicking the closed envelope </w:t>
      </w:r>
      <w:r w:rsidRPr="00B4238E">
        <w:rPr>
          <w:noProof/>
        </w:rPr>
        <w:drawing>
          <wp:inline distT="0" distB="0" distL="0" distR="0" wp14:anchorId="27F51E24" wp14:editId="0192114A">
            <wp:extent cx="247619" cy="219048"/>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47619" cy="219048"/>
                    </a:xfrm>
                    <a:prstGeom prst="rect">
                      <a:avLst/>
                    </a:prstGeom>
                  </pic:spPr>
                </pic:pic>
              </a:graphicData>
            </a:graphic>
          </wp:inline>
        </w:drawing>
      </w:r>
      <w:r w:rsidRPr="00B4238E">
        <w:t xml:space="preserve"> on the top horizontal toolbar. Move your cursor to the display area of your screen.</w:t>
      </w:r>
    </w:p>
    <w:p w14:paraId="3F64F20B" w14:textId="77777777" w:rsidR="00B4238E" w:rsidRDefault="00B4238E" w:rsidP="005C3927">
      <w:pPr>
        <w:pStyle w:val="Numberlist"/>
      </w:pPr>
      <w:r>
        <w:t>Select</w:t>
      </w:r>
      <w:r w:rsidRPr="00B4238E">
        <w:t xml:space="preserve"> on </w:t>
      </w:r>
      <w:r w:rsidRPr="00B4238E">
        <w:rPr>
          <w:b/>
          <w:bCs/>
        </w:rPr>
        <w:t>PC1</w:t>
      </w:r>
      <w:r w:rsidRPr="00B4238E">
        <w:t xml:space="preserve"> to establish the source. Move your cursor to </w:t>
      </w:r>
      <w:r w:rsidRPr="00B4238E">
        <w:rPr>
          <w:b/>
          <w:bCs/>
        </w:rPr>
        <w:t>PC11</w:t>
      </w:r>
      <w:r w:rsidRPr="00B4238E">
        <w:t xml:space="preserve"> and click to establish the destination.</w:t>
      </w:r>
    </w:p>
    <w:p w14:paraId="03A4A37F" w14:textId="400464B1" w:rsidR="00062853" w:rsidRDefault="00B4238E" w:rsidP="005C3927">
      <w:pPr>
        <w:pStyle w:val="Numberlist"/>
      </w:pPr>
      <w:r>
        <w:t>Select</w:t>
      </w:r>
      <w:r w:rsidRPr="00B4238E">
        <w:t xml:space="preserve"> </w:t>
      </w:r>
      <w:r w:rsidRPr="00B4238E">
        <w:rPr>
          <w:b/>
          <w:bCs/>
        </w:rPr>
        <w:t>Auto Capture / Play</w:t>
      </w:r>
      <w:r w:rsidRPr="00B4238E">
        <w:t xml:space="preserve"> from the Play Controls area of the Simulation Panel and observe the traffic generated by the </w:t>
      </w:r>
      <w:r w:rsidRPr="00B4238E">
        <w:rPr>
          <w:b/>
          <w:bCs/>
        </w:rPr>
        <w:t>Ping</w:t>
      </w:r>
      <w:r w:rsidRPr="00B4238E">
        <w:t xml:space="preserve"> request</w:t>
      </w:r>
      <w:r w:rsidR="00062853">
        <w:t>. Make a n</w:t>
      </w:r>
      <w:r w:rsidRPr="00B4238E">
        <w:t xml:space="preserve">ote </w:t>
      </w:r>
      <w:r w:rsidR="00062853">
        <w:t xml:space="preserve">of </w:t>
      </w:r>
      <w:r w:rsidRPr="00B4238E">
        <w:t>your observations below:</w:t>
      </w:r>
    </w:p>
    <w:p w14:paraId="4C67A305" w14:textId="77777777" w:rsidR="00062853" w:rsidRDefault="00B4238E" w:rsidP="005C3927">
      <w:pPr>
        <w:pStyle w:val="Numberlist"/>
      </w:pPr>
      <w:r w:rsidRPr="00B4238E">
        <w:t>Repeat the test for the following:</w:t>
      </w:r>
    </w:p>
    <w:p w14:paraId="063A9ADB" w14:textId="77777777" w:rsidR="00062853" w:rsidRDefault="00B4238E" w:rsidP="005C3927">
      <w:pPr>
        <w:pStyle w:val="Bulletlist2"/>
      </w:pPr>
      <w:r w:rsidRPr="00B4238E">
        <w:t xml:space="preserve">Source: </w:t>
      </w:r>
      <w:r w:rsidRPr="00B4238E">
        <w:rPr>
          <w:b/>
          <w:bCs/>
        </w:rPr>
        <w:t>PC12</w:t>
      </w:r>
      <w:r w:rsidRPr="00B4238E">
        <w:tab/>
      </w:r>
      <w:r w:rsidRPr="00B4238E">
        <w:tab/>
      </w:r>
    </w:p>
    <w:p w14:paraId="37046EEE" w14:textId="0FDC01B8" w:rsidR="00062853" w:rsidRDefault="00B4238E" w:rsidP="005C3927">
      <w:pPr>
        <w:pStyle w:val="Bulletlist2"/>
      </w:pPr>
      <w:r w:rsidRPr="00B4238E">
        <w:t xml:space="preserve">Destination: </w:t>
      </w:r>
      <w:r w:rsidRPr="00B4238E">
        <w:rPr>
          <w:b/>
          <w:bCs/>
        </w:rPr>
        <w:t>PC2</w:t>
      </w:r>
    </w:p>
    <w:p w14:paraId="1CEEE0AE" w14:textId="7DBBE3D0" w:rsidR="00B4238E" w:rsidRPr="00B4238E" w:rsidRDefault="00062853" w:rsidP="005C3927">
      <w:pPr>
        <w:pStyle w:val="Numberlist"/>
      </w:pPr>
      <w:r>
        <w:t>Make a n</w:t>
      </w:r>
      <w:r w:rsidRPr="00B4238E">
        <w:t xml:space="preserve">ote </w:t>
      </w:r>
      <w:r>
        <w:t xml:space="preserve">of </w:t>
      </w:r>
      <w:r w:rsidRPr="00B4238E">
        <w:t>your observations below:</w:t>
      </w:r>
    </w:p>
    <w:p w14:paraId="6DD3D0FE" w14:textId="77777777" w:rsidR="00B4238E" w:rsidRPr="00B4238E" w:rsidRDefault="00B4238E" w:rsidP="005C3927">
      <w:pPr>
        <w:pStyle w:val="Heading3"/>
      </w:pPr>
      <w:bookmarkStart w:id="53" w:name="_Toc31899615"/>
      <w:r w:rsidRPr="00B4238E">
        <w:t>What if?...</w:t>
      </w:r>
      <w:bookmarkEnd w:id="53"/>
    </w:p>
    <w:p w14:paraId="5C0CE419" w14:textId="542B461D" w:rsidR="00B4238E" w:rsidRPr="00D1346F" w:rsidRDefault="00B4238E" w:rsidP="0429E0BC">
      <w:pPr>
        <w:rPr>
          <w:lang w:val="en-US"/>
        </w:rPr>
      </w:pPr>
      <w:r w:rsidRPr="00B4238E">
        <w:rPr>
          <w:lang w:val="en-US"/>
        </w:rPr>
        <w:t>By making a change to the configuration, what impact did it have on the network?</w:t>
      </w:r>
    </w:p>
    <w:tbl>
      <w:tblPr>
        <w:tblStyle w:val="GridTable1Light-Accent1"/>
        <w:tblW w:w="10247" w:type="dxa"/>
        <w:tblLayout w:type="fixed"/>
        <w:tblLook w:val="04A0" w:firstRow="1" w:lastRow="0" w:firstColumn="1" w:lastColumn="0" w:noHBand="0" w:noVBand="1"/>
      </w:tblPr>
      <w:tblGrid>
        <w:gridCol w:w="4724"/>
        <w:gridCol w:w="5523"/>
      </w:tblGrid>
      <w:tr w:rsidR="00B4238E" w:rsidRPr="00B4238E" w14:paraId="2D3BAB56" w14:textId="77777777" w:rsidTr="003E51A9">
        <w:trPr>
          <w:cnfStyle w:val="100000000000" w:firstRow="1" w:lastRow="0" w:firstColumn="0" w:lastColumn="0" w:oddVBand="0" w:evenVBand="0" w:oddHBand="0" w:evenHBand="0" w:firstRowFirstColumn="0" w:firstRowLastColumn="0" w:lastRowFirstColumn="0" w:lastRowLastColumn="0"/>
          <w:trHeight w:val="793"/>
        </w:trPr>
        <w:tc>
          <w:tcPr>
            <w:cnfStyle w:val="001000000000" w:firstRow="0" w:lastRow="0" w:firstColumn="1" w:lastColumn="0" w:oddVBand="0" w:evenVBand="0" w:oddHBand="0" w:evenHBand="0" w:firstRowFirstColumn="0" w:firstRowLastColumn="0" w:lastRowFirstColumn="0" w:lastRowLastColumn="0"/>
            <w:tcW w:w="4724" w:type="dxa"/>
            <w:shd w:val="clear" w:color="auto" w:fill="D5F0F7" w:themeFill="accent1" w:themeFillTint="33"/>
            <w:vAlign w:val="center"/>
          </w:tcPr>
          <w:p w14:paraId="759784E5" w14:textId="77777777" w:rsidR="00B4238E" w:rsidRPr="00B4238E" w:rsidRDefault="00B4238E" w:rsidP="00A7165C">
            <w:pPr>
              <w:rPr>
                <w:lang w:val="en-US"/>
              </w:rPr>
            </w:pPr>
            <w:r w:rsidRPr="00B4238E">
              <w:rPr>
                <w:lang w:val="en-US"/>
              </w:rPr>
              <w:t>Action taken</w:t>
            </w:r>
          </w:p>
        </w:tc>
        <w:tc>
          <w:tcPr>
            <w:tcW w:w="5522" w:type="dxa"/>
            <w:shd w:val="clear" w:color="auto" w:fill="D5F0F7" w:themeFill="accent1" w:themeFillTint="33"/>
            <w:vAlign w:val="center"/>
          </w:tcPr>
          <w:p w14:paraId="50D24205" w14:textId="77777777" w:rsidR="00B4238E" w:rsidRPr="00B4238E" w:rsidRDefault="00B4238E" w:rsidP="00A7165C">
            <w:pPr>
              <w:cnfStyle w:val="100000000000" w:firstRow="1" w:lastRow="0" w:firstColumn="0" w:lastColumn="0" w:oddVBand="0" w:evenVBand="0" w:oddHBand="0" w:evenHBand="0" w:firstRowFirstColumn="0" w:firstRowLastColumn="0" w:lastRowFirstColumn="0" w:lastRowLastColumn="0"/>
              <w:rPr>
                <w:lang w:val="en-US"/>
              </w:rPr>
            </w:pPr>
            <w:r w:rsidRPr="00B4238E">
              <w:rPr>
                <w:lang w:val="en-US"/>
              </w:rPr>
              <w:t>Observations</w:t>
            </w:r>
          </w:p>
        </w:tc>
      </w:tr>
      <w:tr w:rsidR="00B4238E" w:rsidRPr="00B4238E" w14:paraId="695D5DF4" w14:textId="77777777" w:rsidTr="003E51A9">
        <w:trPr>
          <w:trHeight w:val="1046"/>
        </w:trPr>
        <w:tc>
          <w:tcPr>
            <w:cnfStyle w:val="001000000000" w:firstRow="0" w:lastRow="0" w:firstColumn="1" w:lastColumn="0" w:oddVBand="0" w:evenVBand="0" w:oddHBand="0" w:evenHBand="0" w:firstRowFirstColumn="0" w:firstRowLastColumn="0" w:lastRowFirstColumn="0" w:lastRowLastColumn="0"/>
            <w:tcW w:w="4724" w:type="dxa"/>
          </w:tcPr>
          <w:p w14:paraId="6528BCD6" w14:textId="3DF1DCCF" w:rsidR="00B4238E" w:rsidRPr="00B4238E" w:rsidRDefault="00B4238E" w:rsidP="00B4238E">
            <w:pPr>
              <w:rPr>
                <w:lang w:val="en-US"/>
              </w:rPr>
            </w:pPr>
          </w:p>
        </w:tc>
        <w:tc>
          <w:tcPr>
            <w:tcW w:w="5522" w:type="dxa"/>
          </w:tcPr>
          <w:p w14:paraId="66E1393A" w14:textId="05E4F58E"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p>
        </w:tc>
      </w:tr>
      <w:tr w:rsidR="00B4238E" w:rsidRPr="00B4238E" w14:paraId="02822477" w14:textId="77777777" w:rsidTr="003E51A9">
        <w:trPr>
          <w:trHeight w:val="1025"/>
        </w:trPr>
        <w:tc>
          <w:tcPr>
            <w:cnfStyle w:val="001000000000" w:firstRow="0" w:lastRow="0" w:firstColumn="1" w:lastColumn="0" w:oddVBand="0" w:evenVBand="0" w:oddHBand="0" w:evenHBand="0" w:firstRowFirstColumn="0" w:firstRowLastColumn="0" w:lastRowFirstColumn="0" w:lastRowLastColumn="0"/>
            <w:tcW w:w="4724" w:type="dxa"/>
          </w:tcPr>
          <w:p w14:paraId="3DEA4B75" w14:textId="50A13060" w:rsidR="00B4238E" w:rsidRPr="00B4238E" w:rsidRDefault="00B4238E" w:rsidP="00B4238E">
            <w:pPr>
              <w:rPr>
                <w:lang w:val="en-US"/>
              </w:rPr>
            </w:pPr>
          </w:p>
        </w:tc>
        <w:tc>
          <w:tcPr>
            <w:tcW w:w="5522" w:type="dxa"/>
          </w:tcPr>
          <w:p w14:paraId="605D9DF8" w14:textId="73B9A13A"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p>
        </w:tc>
      </w:tr>
      <w:tr w:rsidR="00B4238E" w:rsidRPr="00B4238E" w14:paraId="6569AAF0" w14:textId="77777777" w:rsidTr="003E51A9">
        <w:trPr>
          <w:trHeight w:val="1025"/>
        </w:trPr>
        <w:tc>
          <w:tcPr>
            <w:cnfStyle w:val="001000000000" w:firstRow="0" w:lastRow="0" w:firstColumn="1" w:lastColumn="0" w:oddVBand="0" w:evenVBand="0" w:oddHBand="0" w:evenHBand="0" w:firstRowFirstColumn="0" w:firstRowLastColumn="0" w:lastRowFirstColumn="0" w:lastRowLastColumn="0"/>
            <w:tcW w:w="4724" w:type="dxa"/>
          </w:tcPr>
          <w:p w14:paraId="55BD95E3" w14:textId="21916784" w:rsidR="00B4238E" w:rsidRPr="00B4238E" w:rsidRDefault="00B4238E" w:rsidP="00B4238E">
            <w:pPr>
              <w:rPr>
                <w:lang w:val="en-US"/>
              </w:rPr>
            </w:pPr>
          </w:p>
        </w:tc>
        <w:tc>
          <w:tcPr>
            <w:tcW w:w="5522" w:type="dxa"/>
          </w:tcPr>
          <w:p w14:paraId="652C0932" w14:textId="301A995A"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p>
        </w:tc>
      </w:tr>
      <w:tr w:rsidR="00B4238E" w:rsidRPr="00B4238E" w14:paraId="2D2B5A56" w14:textId="77777777" w:rsidTr="003E51A9">
        <w:trPr>
          <w:trHeight w:val="1046"/>
        </w:trPr>
        <w:tc>
          <w:tcPr>
            <w:cnfStyle w:val="001000000000" w:firstRow="0" w:lastRow="0" w:firstColumn="1" w:lastColumn="0" w:oddVBand="0" w:evenVBand="0" w:oddHBand="0" w:evenHBand="0" w:firstRowFirstColumn="0" w:firstRowLastColumn="0" w:lastRowFirstColumn="0" w:lastRowLastColumn="0"/>
            <w:tcW w:w="4724" w:type="dxa"/>
          </w:tcPr>
          <w:p w14:paraId="21CFA8FC" w14:textId="564F70E6" w:rsidR="00B4238E" w:rsidRPr="00B4238E" w:rsidRDefault="00B4238E" w:rsidP="00B4238E">
            <w:pPr>
              <w:rPr>
                <w:lang w:val="en-US"/>
              </w:rPr>
            </w:pPr>
          </w:p>
        </w:tc>
        <w:tc>
          <w:tcPr>
            <w:tcW w:w="5522" w:type="dxa"/>
          </w:tcPr>
          <w:p w14:paraId="36927F53" w14:textId="6AE35D39"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p>
        </w:tc>
      </w:tr>
      <w:tr w:rsidR="00B4238E" w:rsidRPr="00B4238E" w14:paraId="2D4CCA13" w14:textId="77777777" w:rsidTr="003E51A9">
        <w:trPr>
          <w:trHeight w:val="1025"/>
        </w:trPr>
        <w:tc>
          <w:tcPr>
            <w:cnfStyle w:val="001000000000" w:firstRow="0" w:lastRow="0" w:firstColumn="1" w:lastColumn="0" w:oddVBand="0" w:evenVBand="0" w:oddHBand="0" w:evenHBand="0" w:firstRowFirstColumn="0" w:firstRowLastColumn="0" w:lastRowFirstColumn="0" w:lastRowLastColumn="0"/>
            <w:tcW w:w="4724" w:type="dxa"/>
          </w:tcPr>
          <w:p w14:paraId="73355E25" w14:textId="7BCBAC93" w:rsidR="00B4238E" w:rsidRPr="00B4238E" w:rsidRDefault="00B4238E" w:rsidP="00B4238E">
            <w:pPr>
              <w:rPr>
                <w:lang w:val="en-US"/>
              </w:rPr>
            </w:pPr>
          </w:p>
        </w:tc>
        <w:tc>
          <w:tcPr>
            <w:tcW w:w="5522" w:type="dxa"/>
          </w:tcPr>
          <w:p w14:paraId="6169A787" w14:textId="4F7545C6" w:rsidR="00B4238E" w:rsidRPr="00B4238E" w:rsidRDefault="00B4238E" w:rsidP="00B4238E">
            <w:pPr>
              <w:cnfStyle w:val="000000000000" w:firstRow="0" w:lastRow="0" w:firstColumn="0" w:lastColumn="0" w:oddVBand="0" w:evenVBand="0" w:oddHBand="0" w:evenHBand="0" w:firstRowFirstColumn="0" w:firstRowLastColumn="0" w:lastRowFirstColumn="0" w:lastRowLastColumn="0"/>
              <w:rPr>
                <w:lang w:val="en-US"/>
              </w:rPr>
            </w:pPr>
          </w:p>
        </w:tc>
      </w:tr>
      <w:tr w:rsidR="00B4238E" w:rsidRPr="00B4238E" w14:paraId="39C75073" w14:textId="77777777" w:rsidTr="003E51A9">
        <w:trPr>
          <w:trHeight w:val="1963"/>
        </w:trPr>
        <w:tc>
          <w:tcPr>
            <w:cnfStyle w:val="001000000000" w:firstRow="0" w:lastRow="0" w:firstColumn="1" w:lastColumn="0" w:oddVBand="0" w:evenVBand="0" w:oddHBand="0" w:evenHBand="0" w:firstRowFirstColumn="0" w:firstRowLastColumn="0" w:lastRowFirstColumn="0" w:lastRowLastColumn="0"/>
            <w:tcW w:w="10247" w:type="dxa"/>
            <w:gridSpan w:val="2"/>
          </w:tcPr>
          <w:p w14:paraId="75F1012F" w14:textId="4FA88421" w:rsidR="00B4238E" w:rsidRPr="00B4238E" w:rsidRDefault="00B4238E" w:rsidP="00B4238E">
            <w:pPr>
              <w:rPr>
                <w:lang w:val="en-US"/>
              </w:rPr>
            </w:pPr>
            <w:r w:rsidRPr="00B4238E">
              <w:rPr>
                <w:lang w:val="en-US"/>
              </w:rPr>
              <w:t xml:space="preserve">Additional comments: </w:t>
            </w:r>
          </w:p>
        </w:tc>
      </w:tr>
    </w:tbl>
    <w:p w14:paraId="55AA0D86" w14:textId="77777777" w:rsidR="00062853" w:rsidRDefault="00062853">
      <w:pPr>
        <w:spacing w:before="0" w:after="160" w:line="259" w:lineRule="auto"/>
        <w:rPr>
          <w:lang w:val="en-US"/>
        </w:rPr>
      </w:pPr>
      <w:r>
        <w:rPr>
          <w:lang w:val="en-US"/>
        </w:rPr>
        <w:br w:type="page"/>
      </w:r>
    </w:p>
    <w:p w14:paraId="17177043" w14:textId="2FBCF5E8" w:rsidR="00B4238E" w:rsidRDefault="00062853" w:rsidP="00062853">
      <w:pPr>
        <w:pStyle w:val="Heading1"/>
        <w:rPr>
          <w:lang w:val="en-US"/>
        </w:rPr>
      </w:pPr>
      <w:bookmarkStart w:id="54" w:name="_Toc215661055"/>
      <w:r>
        <w:rPr>
          <w:lang w:val="en-US"/>
        </w:rPr>
        <w:lastRenderedPageBreak/>
        <w:t>Activity</w:t>
      </w:r>
      <w:r w:rsidR="00E61A5A">
        <w:rPr>
          <w:lang w:val="en-US"/>
        </w:rPr>
        <w:t xml:space="preserve"> 13</w:t>
      </w:r>
      <w:r>
        <w:rPr>
          <w:lang w:val="en-US"/>
        </w:rPr>
        <w:t>: NAT and PAT</w:t>
      </w:r>
      <w:bookmarkEnd w:id="54"/>
    </w:p>
    <w:p w14:paraId="2BD07287" w14:textId="77777777" w:rsidR="00062853" w:rsidRPr="00062853" w:rsidRDefault="00062853" w:rsidP="005C3927">
      <w:pPr>
        <w:pStyle w:val="Heading2"/>
      </w:pPr>
      <w:bookmarkStart w:id="55" w:name="_Toc31981448"/>
      <w:bookmarkStart w:id="56" w:name="_Toc215661056"/>
      <w:r w:rsidRPr="00062853">
        <w:t>Introduction</w:t>
      </w:r>
      <w:bookmarkEnd w:id="55"/>
      <w:bookmarkEnd w:id="56"/>
    </w:p>
    <w:p w14:paraId="76C6767D" w14:textId="77777777" w:rsidR="00062853" w:rsidRPr="00062853" w:rsidRDefault="00062853" w:rsidP="00062853">
      <w:pPr>
        <w:rPr>
          <w:lang w:val="en-US"/>
        </w:rPr>
      </w:pPr>
      <w:r w:rsidRPr="00062853">
        <w:rPr>
          <w:lang w:val="en-US"/>
        </w:rPr>
        <w:t xml:space="preserve">The </w:t>
      </w:r>
      <w:r w:rsidRPr="00062853">
        <w:rPr>
          <w:b/>
          <w:bCs/>
          <w:lang w:val="en-US"/>
        </w:rPr>
        <w:t>Learning Server</w:t>
      </w:r>
      <w:r w:rsidRPr="00062853">
        <w:rPr>
          <w:lang w:val="en-US"/>
        </w:rPr>
        <w:t xml:space="preserve"> and </w:t>
      </w:r>
      <w:r w:rsidRPr="00062853">
        <w:rPr>
          <w:b/>
          <w:bCs/>
          <w:lang w:val="en-US"/>
        </w:rPr>
        <w:t>Server0</w:t>
      </w:r>
      <w:r w:rsidRPr="00062853">
        <w:rPr>
          <w:lang w:val="en-US"/>
        </w:rPr>
        <w:t xml:space="preserve"> shown in the topology diagram are connected to the private network: </w:t>
      </w:r>
      <w:r w:rsidRPr="00062853">
        <w:rPr>
          <w:b/>
          <w:bCs/>
          <w:lang w:val="en-US"/>
        </w:rPr>
        <w:t>10.10.10.0/24</w:t>
      </w:r>
      <w:r w:rsidRPr="00062853">
        <w:rPr>
          <w:lang w:val="en-US"/>
        </w:rPr>
        <w:t>.</w:t>
      </w:r>
    </w:p>
    <w:p w14:paraId="36BC8442" w14:textId="77777777" w:rsidR="00062853" w:rsidRPr="00062853" w:rsidRDefault="00062853" w:rsidP="00062853">
      <w:pPr>
        <w:rPr>
          <w:lang w:val="en-US"/>
        </w:rPr>
      </w:pPr>
      <w:r w:rsidRPr="00062853">
        <w:rPr>
          <w:lang w:val="en-US"/>
        </w:rPr>
        <w:t xml:space="preserve">In this Packet Tracer activity, you will configure </w:t>
      </w:r>
      <w:r w:rsidRPr="00062853">
        <w:rPr>
          <w:b/>
          <w:bCs/>
          <w:lang w:val="en-US"/>
        </w:rPr>
        <w:t>Router2</w:t>
      </w:r>
      <w:r w:rsidRPr="00062853">
        <w:rPr>
          <w:lang w:val="en-US"/>
        </w:rPr>
        <w:t xml:space="preserve"> with:</w:t>
      </w:r>
    </w:p>
    <w:p w14:paraId="792AB2B6" w14:textId="5C1AB595" w:rsidR="00062853" w:rsidRPr="00062853" w:rsidRDefault="00062853" w:rsidP="005C3927">
      <w:pPr>
        <w:pStyle w:val="Bulletlist1"/>
      </w:pPr>
      <w:r w:rsidRPr="00062853">
        <w:t>Static Network Address Translation (NAT)</w:t>
      </w:r>
      <w:r w:rsidR="005C3927">
        <w:t>.</w:t>
      </w:r>
      <w:r w:rsidRPr="00062853">
        <w:br/>
        <w:t xml:space="preserve">The </w:t>
      </w:r>
      <w:r w:rsidRPr="00062853">
        <w:rPr>
          <w:b/>
          <w:bCs/>
        </w:rPr>
        <w:t>Learning</w:t>
      </w:r>
      <w:r w:rsidRPr="00062853">
        <w:t xml:space="preserve"> </w:t>
      </w:r>
      <w:r w:rsidRPr="00062853">
        <w:rPr>
          <w:b/>
          <w:bCs/>
        </w:rPr>
        <w:t>Server</w:t>
      </w:r>
      <w:r w:rsidRPr="00062853">
        <w:t xml:space="preserve"> can then be advertised with a public address: </w:t>
      </w:r>
      <w:r w:rsidRPr="00062853">
        <w:rPr>
          <w:b/>
          <w:bCs/>
        </w:rPr>
        <w:t>88.40.12.3/28</w:t>
      </w:r>
      <w:r w:rsidRPr="00062853">
        <w:t>.</w:t>
      </w:r>
    </w:p>
    <w:p w14:paraId="7616EF0B" w14:textId="07B50C92" w:rsidR="00062853" w:rsidRPr="00062853" w:rsidRDefault="00062853" w:rsidP="005C3927">
      <w:pPr>
        <w:pStyle w:val="Bulletlist1"/>
      </w:pPr>
      <w:r w:rsidRPr="00062853">
        <w:t>Port Address Translation (PAT)</w:t>
      </w:r>
      <w:r w:rsidR="005C3927">
        <w:t>.</w:t>
      </w:r>
      <w:r w:rsidRPr="00062853">
        <w:br/>
      </w:r>
      <w:r w:rsidRPr="00062853">
        <w:rPr>
          <w:b/>
          <w:bCs/>
        </w:rPr>
        <w:t>Server0</w:t>
      </w:r>
      <w:r w:rsidRPr="00062853">
        <w:t xml:space="preserve"> will be restricted to </w:t>
      </w:r>
      <w:r w:rsidRPr="00062853">
        <w:rPr>
          <w:b/>
          <w:bCs/>
        </w:rPr>
        <w:t>Port 80</w:t>
      </w:r>
      <w:r w:rsidRPr="00062853">
        <w:t xml:space="preserve"> with a public address: </w:t>
      </w:r>
      <w:r w:rsidRPr="00062853">
        <w:rPr>
          <w:b/>
          <w:bCs/>
        </w:rPr>
        <w:t>88.40.12.4/28</w:t>
      </w:r>
      <w:r w:rsidRPr="00062853">
        <w:t>.</w:t>
      </w:r>
    </w:p>
    <w:p w14:paraId="68DD6DCF" w14:textId="77777777" w:rsidR="00062853" w:rsidRPr="00062853" w:rsidRDefault="00062853" w:rsidP="00062853">
      <w:pPr>
        <w:rPr>
          <w:iCs/>
          <w:lang w:val="en-US"/>
        </w:rPr>
      </w:pPr>
      <w:r w:rsidRPr="00062853">
        <w:rPr>
          <w:b/>
          <w:iCs/>
          <w:lang w:val="en-US"/>
        </w:rPr>
        <w:t>Note:</w:t>
      </w:r>
      <w:r w:rsidRPr="00062853">
        <w:rPr>
          <w:iCs/>
          <w:lang w:val="en-US"/>
        </w:rPr>
        <w:t xml:space="preserve"> Remember to save any files once your activity is complete.</w:t>
      </w:r>
    </w:p>
    <w:p w14:paraId="20745D69" w14:textId="77777777" w:rsidR="00062853" w:rsidRPr="005C3927" w:rsidRDefault="00062853" w:rsidP="005C3927">
      <w:pPr>
        <w:rPr>
          <w:b/>
          <w:bCs/>
        </w:rPr>
      </w:pPr>
      <w:bookmarkStart w:id="57" w:name="_Toc31981449"/>
      <w:r w:rsidRPr="005C3927">
        <w:rPr>
          <w:b/>
          <w:bCs/>
        </w:rPr>
        <w:t>Topology</w:t>
      </w:r>
      <w:bookmarkEnd w:id="57"/>
    </w:p>
    <w:p w14:paraId="2B303CAB" w14:textId="77777777" w:rsidR="00062853" w:rsidRPr="00062853" w:rsidRDefault="00062853" w:rsidP="00062853">
      <w:pPr>
        <w:rPr>
          <w:lang w:val="en-US"/>
        </w:rPr>
      </w:pPr>
      <w:r w:rsidRPr="00062853">
        <w:rPr>
          <w:noProof/>
          <w:lang w:val="en-US"/>
        </w:rPr>
        <w:drawing>
          <wp:inline distT="0" distB="0" distL="0" distR="0" wp14:anchorId="6430276F" wp14:editId="6C323494">
            <wp:extent cx="5400000" cy="3991070"/>
            <wp:effectExtent l="0" t="0" r="0" b="0"/>
            <wp:docPr id="61469533" name="Picture 61469533" descr="A diagram of the network topology for Activity 13. You can view details of the full network topology in Packet T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9533" name="Picture 61469533" descr="A diagram of the network topology for Activity 13. You can view details of the full network topology in Packet Tracer."/>
                    <pic:cNvPicPr/>
                  </pic:nvPicPr>
                  <pic:blipFill>
                    <a:blip r:embed="rId37"/>
                    <a:stretch>
                      <a:fillRect/>
                    </a:stretch>
                  </pic:blipFill>
                  <pic:spPr>
                    <a:xfrm>
                      <a:off x="0" y="0"/>
                      <a:ext cx="5400000" cy="3991070"/>
                    </a:xfrm>
                    <a:prstGeom prst="rect">
                      <a:avLst/>
                    </a:prstGeom>
                  </pic:spPr>
                </pic:pic>
              </a:graphicData>
            </a:graphic>
          </wp:inline>
        </w:drawing>
      </w:r>
    </w:p>
    <w:p w14:paraId="40FEA868" w14:textId="77777777" w:rsidR="005C3927" w:rsidRDefault="005C3927">
      <w:pPr>
        <w:spacing w:before="0" w:after="160" w:line="259" w:lineRule="auto"/>
        <w:rPr>
          <w:rFonts w:eastAsiaTheme="majorEastAsia" w:cstheme="majorBidi"/>
          <w:b/>
          <w:bCs/>
          <w:sz w:val="32"/>
          <w:szCs w:val="32"/>
          <w:lang w:val="en-US"/>
        </w:rPr>
      </w:pPr>
      <w:r>
        <w:rPr>
          <w:lang w:val="en-US"/>
        </w:rPr>
        <w:br w:type="page"/>
      </w:r>
    </w:p>
    <w:p w14:paraId="74943672" w14:textId="47AFDEAF" w:rsidR="00062853" w:rsidRPr="00062853" w:rsidRDefault="00020CC0" w:rsidP="005C3927">
      <w:pPr>
        <w:pStyle w:val="Heading2"/>
        <w:rPr>
          <w:lang w:val="en-US"/>
        </w:rPr>
      </w:pPr>
      <w:bookmarkStart w:id="58" w:name="_Toc215661057"/>
      <w:r>
        <w:rPr>
          <w:lang w:val="en-US"/>
        </w:rPr>
        <w:lastRenderedPageBreak/>
        <w:t>Instructions</w:t>
      </w:r>
      <w:bookmarkEnd w:id="58"/>
    </w:p>
    <w:p w14:paraId="74F9BACE" w14:textId="44D5A6E6" w:rsidR="00062853" w:rsidRPr="00062853" w:rsidRDefault="00062853" w:rsidP="005C3927">
      <w:pPr>
        <w:pStyle w:val="Heading3"/>
      </w:pPr>
      <w:bookmarkStart w:id="59" w:name="_Toc31981450"/>
      <w:r w:rsidRPr="00062853">
        <w:t>Configure a Router with Static NAT</w:t>
      </w:r>
      <w:bookmarkEnd w:id="59"/>
    </w:p>
    <w:p w14:paraId="2B8079BB" w14:textId="77777777" w:rsidR="00062853" w:rsidRPr="00062853" w:rsidRDefault="00062853" w:rsidP="00062853">
      <w:pPr>
        <w:rPr>
          <w:lang w:val="en-US"/>
        </w:rPr>
      </w:pPr>
      <w:r w:rsidRPr="00062853">
        <w:rPr>
          <w:lang w:val="en-US"/>
        </w:rPr>
        <w:t>For this activity you are going to use the Command Line Interface (CLI) to configure this device:</w:t>
      </w:r>
    </w:p>
    <w:p w14:paraId="6AAC2CB0" w14:textId="6D07EFEB" w:rsidR="00020CC0" w:rsidRPr="005C3927" w:rsidRDefault="00020CC0" w:rsidP="00A029D5">
      <w:pPr>
        <w:pStyle w:val="Numberlist"/>
        <w:numPr>
          <w:ilvl w:val="0"/>
          <w:numId w:val="12"/>
        </w:numPr>
        <w:rPr>
          <w:b/>
          <w:bCs/>
        </w:rPr>
      </w:pPr>
      <w:r>
        <w:t>Select</w:t>
      </w:r>
      <w:r w:rsidR="00062853" w:rsidRPr="00062853">
        <w:t xml:space="preserve"> </w:t>
      </w:r>
      <w:r w:rsidR="00062853" w:rsidRPr="005C3927">
        <w:rPr>
          <w:b/>
          <w:bCs/>
        </w:rPr>
        <w:t>Router2&gt;CLI</w:t>
      </w:r>
      <w:r w:rsidRPr="005C3927">
        <w:rPr>
          <w:b/>
          <w:bCs/>
        </w:rPr>
        <w:t xml:space="preserve"> </w:t>
      </w:r>
      <w:r w:rsidRPr="00020CC0">
        <w:t>and enter the following commands:</w:t>
      </w:r>
      <w:r w:rsidR="00062853" w:rsidRPr="005C3927">
        <w:rPr>
          <w:b/>
          <w:bCs/>
        </w:rPr>
        <w:br/>
      </w:r>
      <w:r w:rsidR="00062853" w:rsidRPr="005C3927">
        <w:rPr>
          <w:rFonts w:ascii="Consolas" w:hAnsi="Consolas"/>
        </w:rPr>
        <w:t xml:space="preserve">Router&gt; </w:t>
      </w:r>
      <w:r w:rsidR="00062853" w:rsidRPr="005C3927">
        <w:rPr>
          <w:rFonts w:ascii="Consolas" w:hAnsi="Consolas"/>
          <w:b/>
          <w:bCs/>
        </w:rPr>
        <w:t>enable</w:t>
      </w:r>
      <w:r w:rsidR="00062853" w:rsidRPr="005C3927">
        <w:rPr>
          <w:rFonts w:ascii="Consolas" w:hAnsi="Consolas"/>
        </w:rPr>
        <w:br/>
        <w:t xml:space="preserve">Router# </w:t>
      </w:r>
      <w:r w:rsidR="00062853" w:rsidRPr="005C3927">
        <w:rPr>
          <w:rFonts w:ascii="Consolas" w:hAnsi="Consolas"/>
          <w:b/>
          <w:bCs/>
        </w:rPr>
        <w:t>configure terminal</w:t>
      </w:r>
      <w:r w:rsidR="00062853" w:rsidRPr="005C3927">
        <w:rPr>
          <w:rFonts w:ascii="Consolas" w:hAnsi="Consolas"/>
          <w:b/>
          <w:bCs/>
        </w:rPr>
        <w:br/>
      </w:r>
      <w:r w:rsidR="00062853" w:rsidRPr="005C3927">
        <w:rPr>
          <w:rFonts w:ascii="Consolas" w:hAnsi="Consolas"/>
        </w:rPr>
        <w:t xml:space="preserve">Router(config)# </w:t>
      </w:r>
      <w:r w:rsidR="00062853" w:rsidRPr="005C3927">
        <w:rPr>
          <w:rFonts w:ascii="Consolas" w:hAnsi="Consolas"/>
          <w:b/>
          <w:bCs/>
        </w:rPr>
        <w:t>int s2/0</w:t>
      </w:r>
      <w:r w:rsidR="00062853" w:rsidRPr="005C3927">
        <w:rPr>
          <w:rFonts w:ascii="Consolas" w:hAnsi="Consolas"/>
          <w:b/>
          <w:bCs/>
        </w:rPr>
        <w:br/>
      </w:r>
      <w:r w:rsidR="00062853" w:rsidRPr="005C3927">
        <w:rPr>
          <w:rFonts w:ascii="Consolas" w:hAnsi="Consolas"/>
        </w:rPr>
        <w:t xml:space="preserve">Router(config-if)# </w:t>
      </w:r>
      <w:proofErr w:type="spellStart"/>
      <w:r w:rsidR="00062853" w:rsidRPr="005C3927">
        <w:rPr>
          <w:rFonts w:ascii="Consolas" w:hAnsi="Consolas"/>
          <w:b/>
          <w:bCs/>
        </w:rPr>
        <w:t>ip</w:t>
      </w:r>
      <w:proofErr w:type="spellEnd"/>
      <w:r w:rsidR="00062853" w:rsidRPr="005C3927">
        <w:rPr>
          <w:rFonts w:ascii="Consolas" w:hAnsi="Consolas"/>
          <w:b/>
          <w:bCs/>
        </w:rPr>
        <w:t xml:space="preserve"> </w:t>
      </w:r>
      <w:proofErr w:type="spellStart"/>
      <w:r w:rsidR="00062853" w:rsidRPr="005C3927">
        <w:rPr>
          <w:rFonts w:ascii="Consolas" w:hAnsi="Consolas"/>
          <w:b/>
          <w:bCs/>
        </w:rPr>
        <w:t>nat</w:t>
      </w:r>
      <w:proofErr w:type="spellEnd"/>
      <w:r w:rsidR="00062853" w:rsidRPr="005C3927">
        <w:rPr>
          <w:rFonts w:ascii="Consolas" w:hAnsi="Consolas"/>
          <w:b/>
          <w:bCs/>
        </w:rPr>
        <w:t xml:space="preserve"> outside</w:t>
      </w:r>
      <w:r w:rsidR="00062853" w:rsidRPr="005C3927">
        <w:rPr>
          <w:rFonts w:ascii="Consolas" w:hAnsi="Consolas"/>
          <w:b/>
          <w:bCs/>
        </w:rPr>
        <w:br/>
      </w:r>
      <w:r w:rsidR="00062853" w:rsidRPr="005C3927">
        <w:rPr>
          <w:rFonts w:ascii="Consolas" w:hAnsi="Consolas"/>
        </w:rPr>
        <w:t xml:space="preserve">Router(config-if)# </w:t>
      </w:r>
      <w:r w:rsidR="00062853" w:rsidRPr="005C3927">
        <w:rPr>
          <w:rFonts w:ascii="Consolas" w:hAnsi="Consolas"/>
          <w:b/>
          <w:bCs/>
        </w:rPr>
        <w:t>int f0/0</w:t>
      </w:r>
      <w:r w:rsidR="00062853" w:rsidRPr="005C3927">
        <w:rPr>
          <w:rFonts w:ascii="Consolas" w:hAnsi="Consolas"/>
          <w:b/>
          <w:bCs/>
        </w:rPr>
        <w:br/>
      </w:r>
      <w:r w:rsidR="00062853" w:rsidRPr="005C3927">
        <w:rPr>
          <w:rFonts w:ascii="Consolas" w:hAnsi="Consolas"/>
        </w:rPr>
        <w:t xml:space="preserve">Router(config-if)# </w:t>
      </w:r>
      <w:proofErr w:type="spellStart"/>
      <w:r w:rsidR="00062853" w:rsidRPr="005C3927">
        <w:rPr>
          <w:rFonts w:ascii="Consolas" w:hAnsi="Consolas"/>
          <w:b/>
          <w:bCs/>
        </w:rPr>
        <w:t>ip</w:t>
      </w:r>
      <w:proofErr w:type="spellEnd"/>
      <w:r w:rsidR="00062853" w:rsidRPr="005C3927">
        <w:rPr>
          <w:rFonts w:ascii="Consolas" w:hAnsi="Consolas"/>
          <w:b/>
          <w:bCs/>
        </w:rPr>
        <w:t xml:space="preserve"> </w:t>
      </w:r>
      <w:proofErr w:type="spellStart"/>
      <w:r w:rsidR="00062853" w:rsidRPr="005C3927">
        <w:rPr>
          <w:rFonts w:ascii="Consolas" w:hAnsi="Consolas"/>
          <w:b/>
          <w:bCs/>
        </w:rPr>
        <w:t>nat</w:t>
      </w:r>
      <w:proofErr w:type="spellEnd"/>
      <w:r w:rsidR="00062853" w:rsidRPr="005C3927">
        <w:rPr>
          <w:rFonts w:ascii="Consolas" w:hAnsi="Consolas"/>
          <w:b/>
          <w:bCs/>
        </w:rPr>
        <w:t xml:space="preserve"> inside</w:t>
      </w:r>
      <w:r w:rsidR="00062853" w:rsidRPr="005C3927">
        <w:rPr>
          <w:rFonts w:ascii="Consolas" w:hAnsi="Consolas"/>
          <w:b/>
          <w:bCs/>
        </w:rPr>
        <w:br/>
      </w:r>
      <w:r w:rsidR="00062853" w:rsidRPr="005C3927">
        <w:rPr>
          <w:rFonts w:ascii="Consolas" w:hAnsi="Consolas"/>
        </w:rPr>
        <w:t xml:space="preserve">Router(config-if)# </w:t>
      </w:r>
      <w:r w:rsidR="00062853" w:rsidRPr="005C3927">
        <w:rPr>
          <w:rFonts w:ascii="Consolas" w:hAnsi="Consolas"/>
          <w:b/>
          <w:bCs/>
        </w:rPr>
        <w:t>exit</w:t>
      </w:r>
      <w:r w:rsidR="00062853" w:rsidRPr="005C3927">
        <w:rPr>
          <w:rFonts w:ascii="Consolas" w:hAnsi="Consolas"/>
          <w:b/>
          <w:bCs/>
        </w:rPr>
        <w:br/>
      </w:r>
      <w:r w:rsidR="00062853" w:rsidRPr="005C3927">
        <w:rPr>
          <w:rFonts w:ascii="Consolas" w:hAnsi="Consolas"/>
        </w:rPr>
        <w:t xml:space="preserve">Router(config)# </w:t>
      </w:r>
      <w:proofErr w:type="spellStart"/>
      <w:r w:rsidR="00062853" w:rsidRPr="005C3927">
        <w:rPr>
          <w:rFonts w:ascii="Consolas" w:hAnsi="Consolas"/>
          <w:b/>
          <w:bCs/>
        </w:rPr>
        <w:t>ip</w:t>
      </w:r>
      <w:proofErr w:type="spellEnd"/>
      <w:r w:rsidR="00062853" w:rsidRPr="005C3927">
        <w:rPr>
          <w:rFonts w:ascii="Consolas" w:hAnsi="Consolas"/>
          <w:b/>
          <w:bCs/>
        </w:rPr>
        <w:t xml:space="preserve"> </w:t>
      </w:r>
      <w:proofErr w:type="spellStart"/>
      <w:r w:rsidR="00062853" w:rsidRPr="005C3927">
        <w:rPr>
          <w:rFonts w:ascii="Consolas" w:hAnsi="Consolas"/>
          <w:b/>
          <w:bCs/>
        </w:rPr>
        <w:t>nat</w:t>
      </w:r>
      <w:proofErr w:type="spellEnd"/>
      <w:r w:rsidR="00062853" w:rsidRPr="005C3927">
        <w:rPr>
          <w:rFonts w:ascii="Consolas" w:hAnsi="Consolas"/>
          <w:b/>
          <w:bCs/>
        </w:rPr>
        <w:t xml:space="preserve"> inside source static 10.10.10.253 88.40.12.3</w:t>
      </w:r>
      <w:r w:rsidR="00062853" w:rsidRPr="005C3927">
        <w:rPr>
          <w:rFonts w:ascii="Consolas" w:hAnsi="Consolas"/>
          <w:b/>
          <w:bCs/>
        </w:rPr>
        <w:br/>
      </w:r>
      <w:r w:rsidR="00062853" w:rsidRPr="005C3927">
        <w:rPr>
          <w:rFonts w:ascii="Consolas" w:hAnsi="Consolas"/>
        </w:rPr>
        <w:t xml:space="preserve">Router(config)# </w:t>
      </w:r>
      <w:r w:rsidR="00062853" w:rsidRPr="005C3927">
        <w:rPr>
          <w:rFonts w:ascii="Consolas" w:hAnsi="Consolas"/>
          <w:b/>
          <w:bCs/>
        </w:rPr>
        <w:t>Exit</w:t>
      </w:r>
      <w:r w:rsidR="00062853" w:rsidRPr="005C3927">
        <w:rPr>
          <w:rFonts w:ascii="Consolas" w:hAnsi="Consolas"/>
          <w:b/>
          <w:bCs/>
        </w:rPr>
        <w:br/>
      </w:r>
      <w:r w:rsidR="00062853" w:rsidRPr="005C3927">
        <w:rPr>
          <w:rFonts w:ascii="Consolas" w:hAnsi="Consolas"/>
        </w:rPr>
        <w:t>Router#</w:t>
      </w:r>
      <w:r w:rsidR="00062853" w:rsidRPr="00062853">
        <w:t xml:space="preserve"> </w:t>
      </w:r>
    </w:p>
    <w:p w14:paraId="228B2C4C" w14:textId="74B12DD6" w:rsidR="00020CC0" w:rsidRPr="005C3927" w:rsidRDefault="00062853" w:rsidP="00A029D5">
      <w:pPr>
        <w:pStyle w:val="Numberlist"/>
        <w:numPr>
          <w:ilvl w:val="0"/>
          <w:numId w:val="12"/>
        </w:numPr>
        <w:rPr>
          <w:b/>
          <w:bCs/>
        </w:rPr>
      </w:pPr>
      <w:r w:rsidRPr="00062853">
        <w:t>Confirm the configuration</w:t>
      </w:r>
      <w:r w:rsidR="00020CC0">
        <w:t xml:space="preserve"> by entering:</w:t>
      </w:r>
      <w:r w:rsidRPr="00062853">
        <w:br/>
      </w:r>
      <w:r w:rsidRPr="005C3927">
        <w:rPr>
          <w:rFonts w:ascii="Consolas" w:hAnsi="Consolas"/>
        </w:rPr>
        <w:t xml:space="preserve">Router# </w:t>
      </w:r>
      <w:r w:rsidRPr="005C3927">
        <w:rPr>
          <w:rFonts w:ascii="Consolas" w:hAnsi="Consolas"/>
          <w:b/>
          <w:bCs/>
        </w:rPr>
        <w:t xml:space="preserve">show </w:t>
      </w:r>
      <w:proofErr w:type="spellStart"/>
      <w:r w:rsidRPr="005C3927">
        <w:rPr>
          <w:rFonts w:ascii="Consolas" w:hAnsi="Consolas"/>
          <w:b/>
          <w:bCs/>
        </w:rPr>
        <w:t>ip</w:t>
      </w:r>
      <w:proofErr w:type="spellEnd"/>
      <w:r w:rsidRPr="005C3927">
        <w:rPr>
          <w:rFonts w:ascii="Consolas" w:hAnsi="Consolas"/>
          <w:b/>
          <w:bCs/>
        </w:rPr>
        <w:t xml:space="preserve"> </w:t>
      </w:r>
      <w:proofErr w:type="spellStart"/>
      <w:r w:rsidRPr="005C3927">
        <w:rPr>
          <w:rFonts w:ascii="Consolas" w:hAnsi="Consolas"/>
          <w:b/>
          <w:bCs/>
        </w:rPr>
        <w:t>nat</w:t>
      </w:r>
      <w:proofErr w:type="spellEnd"/>
      <w:r w:rsidRPr="005C3927">
        <w:rPr>
          <w:rFonts w:ascii="Consolas" w:hAnsi="Consolas"/>
          <w:b/>
          <w:bCs/>
        </w:rPr>
        <w:t xml:space="preserve"> translations</w:t>
      </w:r>
      <w:r w:rsidRPr="005C3927">
        <w:rPr>
          <w:b/>
          <w:bCs/>
        </w:rPr>
        <w:br/>
      </w:r>
      <w:r w:rsidRPr="00062853">
        <w:rPr>
          <w:noProof/>
        </w:rPr>
        <w:drawing>
          <wp:inline distT="0" distB="0" distL="0" distR="0" wp14:anchorId="29627309" wp14:editId="230B2CDB">
            <wp:extent cx="5400000" cy="698706"/>
            <wp:effectExtent l="19050" t="19050" r="10795" b="25400"/>
            <wp:docPr id="7" name="Picture 7" descr="A screenshot of the router command line interface, displaying information about ip nat trans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the router command line interface, displaying information about ip nat translations."/>
                    <pic:cNvPicPr/>
                  </pic:nvPicPr>
                  <pic:blipFill>
                    <a:blip r:embed="rId38"/>
                    <a:stretch>
                      <a:fillRect/>
                    </a:stretch>
                  </pic:blipFill>
                  <pic:spPr>
                    <a:xfrm>
                      <a:off x="0" y="0"/>
                      <a:ext cx="5400000" cy="698706"/>
                    </a:xfrm>
                    <a:prstGeom prst="rect">
                      <a:avLst/>
                    </a:prstGeom>
                    <a:ln>
                      <a:solidFill>
                        <a:schemeClr val="tx1"/>
                      </a:solidFill>
                    </a:ln>
                  </pic:spPr>
                </pic:pic>
              </a:graphicData>
            </a:graphic>
          </wp:inline>
        </w:drawing>
      </w:r>
    </w:p>
    <w:p w14:paraId="1818025C" w14:textId="3A95DEA5" w:rsidR="00062853" w:rsidRPr="005C3927" w:rsidRDefault="00062853" w:rsidP="00A029D5">
      <w:pPr>
        <w:pStyle w:val="Numberlist"/>
        <w:numPr>
          <w:ilvl w:val="0"/>
          <w:numId w:val="32"/>
        </w:numPr>
        <w:rPr>
          <w:b/>
          <w:bCs/>
        </w:rPr>
      </w:pPr>
      <w:r w:rsidRPr="00062853">
        <w:t xml:space="preserve">Close the </w:t>
      </w:r>
      <w:r w:rsidRPr="005C3927">
        <w:rPr>
          <w:b/>
          <w:bCs/>
        </w:rPr>
        <w:t>CLI</w:t>
      </w:r>
      <w:r w:rsidRPr="00062853">
        <w:t xml:space="preserve"> window</w:t>
      </w:r>
    </w:p>
    <w:p w14:paraId="0697EF90" w14:textId="32CF16FC" w:rsidR="00062853" w:rsidRPr="00062853" w:rsidRDefault="00062853" w:rsidP="005C3927">
      <w:pPr>
        <w:pStyle w:val="Heading3"/>
      </w:pPr>
      <w:bookmarkStart w:id="60" w:name="_Toc31981451"/>
      <w:r w:rsidRPr="00062853">
        <w:t>Verify the configuration</w:t>
      </w:r>
      <w:bookmarkEnd w:id="60"/>
    </w:p>
    <w:p w14:paraId="0DCE2788" w14:textId="53B01CAE" w:rsidR="00062853" w:rsidRPr="00020CC0" w:rsidRDefault="00062853" w:rsidP="00020CC0">
      <w:pPr>
        <w:rPr>
          <w:lang w:val="en-US"/>
        </w:rPr>
      </w:pPr>
      <w:r w:rsidRPr="00020CC0">
        <w:rPr>
          <w:lang w:val="en-US"/>
        </w:rPr>
        <w:t xml:space="preserve">Use the web browser on </w:t>
      </w:r>
      <w:r w:rsidRPr="00020CC0">
        <w:rPr>
          <w:b/>
          <w:bCs/>
          <w:lang w:val="en-US"/>
        </w:rPr>
        <w:t>PC10</w:t>
      </w:r>
      <w:r w:rsidRPr="00020CC0">
        <w:rPr>
          <w:lang w:val="en-US"/>
        </w:rPr>
        <w:t xml:space="preserve"> to access the </w:t>
      </w:r>
      <w:r w:rsidRPr="00020CC0">
        <w:rPr>
          <w:b/>
          <w:bCs/>
          <w:lang w:val="en-US"/>
        </w:rPr>
        <w:t>Learning Server</w:t>
      </w:r>
      <w:r w:rsidRPr="00020CC0">
        <w:rPr>
          <w:lang w:val="en-US"/>
        </w:rPr>
        <w:t xml:space="preserve"> with the public IP Address: </w:t>
      </w:r>
      <w:r w:rsidRPr="00020CC0">
        <w:rPr>
          <w:b/>
          <w:bCs/>
          <w:lang w:val="en-US"/>
        </w:rPr>
        <w:t>88.40.12.3</w:t>
      </w:r>
      <w:r w:rsidRPr="00020CC0">
        <w:rPr>
          <w:lang w:val="en-US"/>
        </w:rPr>
        <w:t xml:space="preserve"> to verify the configuration:</w:t>
      </w:r>
    </w:p>
    <w:p w14:paraId="38CF3312" w14:textId="6605369E" w:rsidR="00062853" w:rsidRPr="005C3927" w:rsidRDefault="00020CC0" w:rsidP="00A029D5">
      <w:pPr>
        <w:pStyle w:val="Numberlist"/>
        <w:numPr>
          <w:ilvl w:val="0"/>
          <w:numId w:val="33"/>
        </w:numPr>
        <w:rPr>
          <w:b/>
          <w:bCs/>
        </w:rPr>
      </w:pPr>
      <w:r>
        <w:t>Select</w:t>
      </w:r>
      <w:r w:rsidR="00062853" w:rsidRPr="00062853">
        <w:t xml:space="preserve"> </w:t>
      </w:r>
      <w:r w:rsidR="00062853" w:rsidRPr="005C3927">
        <w:rPr>
          <w:b/>
          <w:bCs/>
        </w:rPr>
        <w:t>PC10&gt;Desktop&gt;Web Browser</w:t>
      </w:r>
      <w:r w:rsidR="005C3927">
        <w:t>.</w:t>
      </w:r>
    </w:p>
    <w:p w14:paraId="7FE708E2" w14:textId="77777777" w:rsidR="00062853" w:rsidRPr="00062853" w:rsidRDefault="00062853" w:rsidP="005C3927">
      <w:pPr>
        <w:pStyle w:val="Numberlist"/>
      </w:pPr>
      <w:r w:rsidRPr="00062853">
        <w:t xml:space="preserve">In the URL field type: </w:t>
      </w:r>
      <w:r w:rsidRPr="00062853">
        <w:rPr>
          <w:b/>
          <w:bCs/>
        </w:rPr>
        <w:t>88.40.12.3</w:t>
      </w:r>
      <w:r w:rsidRPr="00062853">
        <w:t xml:space="preserve"> and click </w:t>
      </w:r>
      <w:r w:rsidRPr="00062853">
        <w:rPr>
          <w:b/>
          <w:bCs/>
        </w:rPr>
        <w:t>Go</w:t>
      </w:r>
    </w:p>
    <w:p w14:paraId="5D4CD404" w14:textId="77777777" w:rsidR="00062853" w:rsidRPr="00062853" w:rsidRDefault="00062853" w:rsidP="005C3927">
      <w:pPr>
        <w:pStyle w:val="Numberlist"/>
      </w:pPr>
      <w:r w:rsidRPr="00062853">
        <w:t>If your configuration is correct, you should be able to view the web page</w:t>
      </w:r>
    </w:p>
    <w:p w14:paraId="62C738E3" w14:textId="77777777" w:rsidR="005C3927" w:rsidRDefault="005C3927">
      <w:pPr>
        <w:spacing w:before="0" w:after="160" w:line="259" w:lineRule="auto"/>
        <w:rPr>
          <w:b/>
          <w:bCs/>
          <w:sz w:val="28"/>
          <w:szCs w:val="28"/>
        </w:rPr>
      </w:pPr>
      <w:bookmarkStart w:id="61" w:name="_Toc31981452"/>
      <w:r>
        <w:br w:type="page"/>
      </w:r>
    </w:p>
    <w:p w14:paraId="141147DA" w14:textId="0A4DB937" w:rsidR="00062853" w:rsidRPr="00062853" w:rsidRDefault="00062853" w:rsidP="00020CC0">
      <w:pPr>
        <w:pStyle w:val="Heading3"/>
      </w:pPr>
      <w:r w:rsidRPr="00062853">
        <w:lastRenderedPageBreak/>
        <w:t xml:space="preserve">Configure a </w:t>
      </w:r>
      <w:r w:rsidR="005C3927">
        <w:t>r</w:t>
      </w:r>
      <w:r w:rsidRPr="00062853">
        <w:t>outer with PAT</w:t>
      </w:r>
      <w:bookmarkEnd w:id="61"/>
    </w:p>
    <w:p w14:paraId="75FE3402" w14:textId="77777777" w:rsidR="00062853" w:rsidRPr="00062853" w:rsidRDefault="00062853" w:rsidP="00062853">
      <w:pPr>
        <w:rPr>
          <w:lang w:val="en-US"/>
        </w:rPr>
      </w:pPr>
      <w:r w:rsidRPr="00062853">
        <w:rPr>
          <w:lang w:val="en-US"/>
        </w:rPr>
        <w:t>For this activity you are going to use the Command Line Interface (CLI) to configure this device:</w:t>
      </w:r>
    </w:p>
    <w:p w14:paraId="358CBDC6" w14:textId="1D2D11B4" w:rsidR="00020CC0" w:rsidRPr="00020CC0" w:rsidRDefault="00020CC0" w:rsidP="00A029D5">
      <w:pPr>
        <w:pStyle w:val="Numberlist"/>
        <w:numPr>
          <w:ilvl w:val="0"/>
          <w:numId w:val="34"/>
        </w:numPr>
      </w:pPr>
      <w:r>
        <w:t>Select</w:t>
      </w:r>
      <w:r w:rsidR="00062853" w:rsidRPr="00062853">
        <w:t xml:space="preserve"> </w:t>
      </w:r>
      <w:r w:rsidR="00062853" w:rsidRPr="005C3927">
        <w:rPr>
          <w:b/>
          <w:bCs/>
        </w:rPr>
        <w:t>Router2&gt;CLI</w:t>
      </w:r>
      <w:r w:rsidRPr="00020CC0">
        <w:t xml:space="preserve"> and enter the following commands:</w:t>
      </w:r>
    </w:p>
    <w:p w14:paraId="041763FE" w14:textId="77777777" w:rsidR="00020CC0" w:rsidRPr="00020CC0" w:rsidRDefault="00062853" w:rsidP="00020CC0">
      <w:pPr>
        <w:pStyle w:val="ListParagraph"/>
        <w:ind w:left="860"/>
      </w:pPr>
      <w:r w:rsidRPr="00020CC0">
        <w:rPr>
          <w:rFonts w:ascii="Consolas" w:hAnsi="Consolas"/>
        </w:rPr>
        <w:t xml:space="preserve">Router&gt; </w:t>
      </w:r>
      <w:r w:rsidRPr="00020CC0">
        <w:rPr>
          <w:rFonts w:ascii="Consolas" w:hAnsi="Consolas"/>
          <w:b/>
          <w:bCs/>
        </w:rPr>
        <w:t>enable</w:t>
      </w:r>
    </w:p>
    <w:p w14:paraId="4F05E332" w14:textId="77777777" w:rsidR="00020CC0" w:rsidRPr="00020CC0" w:rsidRDefault="00062853" w:rsidP="00020CC0">
      <w:pPr>
        <w:pStyle w:val="ListParagraph"/>
        <w:ind w:left="860"/>
      </w:pPr>
      <w:r w:rsidRPr="00020CC0">
        <w:rPr>
          <w:rFonts w:ascii="Consolas" w:hAnsi="Consolas"/>
        </w:rPr>
        <w:t xml:space="preserve">Router# </w:t>
      </w:r>
      <w:r w:rsidRPr="00020CC0">
        <w:rPr>
          <w:rFonts w:ascii="Consolas" w:hAnsi="Consolas"/>
          <w:b/>
          <w:bCs/>
        </w:rPr>
        <w:t>configure terminal</w:t>
      </w:r>
    </w:p>
    <w:p w14:paraId="55D41080" w14:textId="77777777" w:rsidR="00020CC0" w:rsidRPr="00020CC0" w:rsidRDefault="00062853" w:rsidP="00020CC0">
      <w:pPr>
        <w:pStyle w:val="ListParagraph"/>
        <w:ind w:left="860"/>
      </w:pPr>
      <w:r w:rsidRPr="00020CC0">
        <w:rPr>
          <w:rFonts w:ascii="Consolas" w:hAnsi="Consolas"/>
        </w:rPr>
        <w:t xml:space="preserve">Router(config)# </w:t>
      </w:r>
      <w:r w:rsidRPr="00020CC0">
        <w:rPr>
          <w:rFonts w:ascii="Consolas" w:hAnsi="Consolas"/>
          <w:b/>
          <w:bCs/>
        </w:rPr>
        <w:t>int s2/0</w:t>
      </w:r>
    </w:p>
    <w:p w14:paraId="0620895E" w14:textId="77777777" w:rsidR="00020CC0" w:rsidRPr="00020CC0" w:rsidRDefault="00062853" w:rsidP="00020CC0">
      <w:pPr>
        <w:pStyle w:val="ListParagraph"/>
        <w:ind w:left="860"/>
      </w:pPr>
      <w:r w:rsidRPr="00020CC0">
        <w:rPr>
          <w:rFonts w:ascii="Consolas" w:hAnsi="Consolas"/>
        </w:rPr>
        <w:t>Router(config-</w:t>
      </w:r>
      <w:proofErr w:type="gramStart"/>
      <w:r w:rsidRPr="00020CC0">
        <w:rPr>
          <w:rFonts w:ascii="Consolas" w:hAnsi="Consolas"/>
        </w:rPr>
        <w:t>if)#</w:t>
      </w:r>
      <w:proofErr w:type="gramEnd"/>
      <w:r w:rsidRPr="00020CC0">
        <w:rPr>
          <w:rFonts w:ascii="Consolas" w:hAnsi="Consolas"/>
        </w:rPr>
        <w:t xml:space="preserve"> </w:t>
      </w:r>
      <w:proofErr w:type="spellStart"/>
      <w:r w:rsidRPr="00020CC0">
        <w:rPr>
          <w:rFonts w:ascii="Consolas" w:hAnsi="Consolas"/>
          <w:b/>
          <w:bCs/>
        </w:rPr>
        <w:t>ip</w:t>
      </w:r>
      <w:proofErr w:type="spellEnd"/>
      <w:r w:rsidRPr="00020CC0">
        <w:rPr>
          <w:rFonts w:ascii="Consolas" w:hAnsi="Consolas"/>
          <w:b/>
          <w:bCs/>
        </w:rPr>
        <w:t xml:space="preserve"> </w:t>
      </w:r>
      <w:proofErr w:type="spellStart"/>
      <w:r w:rsidRPr="00020CC0">
        <w:rPr>
          <w:rFonts w:ascii="Consolas" w:hAnsi="Consolas"/>
          <w:b/>
          <w:bCs/>
        </w:rPr>
        <w:t>nat</w:t>
      </w:r>
      <w:proofErr w:type="spellEnd"/>
      <w:r w:rsidRPr="00020CC0">
        <w:rPr>
          <w:rFonts w:ascii="Consolas" w:hAnsi="Consolas"/>
          <w:b/>
          <w:bCs/>
        </w:rPr>
        <w:t xml:space="preserve"> outside</w:t>
      </w:r>
    </w:p>
    <w:p w14:paraId="73A8754F" w14:textId="77777777" w:rsidR="00020CC0" w:rsidRPr="00020CC0" w:rsidRDefault="00062853" w:rsidP="00020CC0">
      <w:pPr>
        <w:pStyle w:val="ListParagraph"/>
        <w:ind w:left="860"/>
      </w:pPr>
      <w:r w:rsidRPr="00020CC0">
        <w:rPr>
          <w:rFonts w:ascii="Consolas" w:hAnsi="Consolas"/>
        </w:rPr>
        <w:t>Router(config-</w:t>
      </w:r>
      <w:proofErr w:type="gramStart"/>
      <w:r w:rsidRPr="00020CC0">
        <w:rPr>
          <w:rFonts w:ascii="Consolas" w:hAnsi="Consolas"/>
        </w:rPr>
        <w:t>if)#</w:t>
      </w:r>
      <w:proofErr w:type="gramEnd"/>
      <w:r w:rsidRPr="00020CC0">
        <w:rPr>
          <w:rFonts w:ascii="Consolas" w:hAnsi="Consolas"/>
        </w:rPr>
        <w:t xml:space="preserve"> </w:t>
      </w:r>
      <w:r w:rsidRPr="00020CC0">
        <w:rPr>
          <w:rFonts w:ascii="Consolas" w:hAnsi="Consolas"/>
          <w:b/>
          <w:bCs/>
        </w:rPr>
        <w:t>int f0/0</w:t>
      </w:r>
      <w:r w:rsidR="00020CC0" w:rsidRPr="00020CC0">
        <w:rPr>
          <w:rFonts w:ascii="Consolas" w:hAnsi="Consolas"/>
          <w:b/>
          <w:bCs/>
        </w:rPr>
        <w:t xml:space="preserve"> </w:t>
      </w:r>
      <w:r w:rsidRPr="00020CC0">
        <w:rPr>
          <w:lang w:val="en-US"/>
        </w:rPr>
        <w:t>(only required if not previously configured)</w:t>
      </w:r>
    </w:p>
    <w:p w14:paraId="7E2D4901" w14:textId="77777777" w:rsidR="00020CC0" w:rsidRPr="00020CC0" w:rsidRDefault="00062853" w:rsidP="00020CC0">
      <w:pPr>
        <w:pStyle w:val="ListParagraph"/>
        <w:ind w:left="860"/>
      </w:pPr>
      <w:r w:rsidRPr="00020CC0">
        <w:rPr>
          <w:rFonts w:ascii="Consolas" w:hAnsi="Consolas"/>
        </w:rPr>
        <w:t>Router(config-</w:t>
      </w:r>
      <w:proofErr w:type="gramStart"/>
      <w:r w:rsidRPr="00020CC0">
        <w:rPr>
          <w:rFonts w:ascii="Consolas" w:hAnsi="Consolas"/>
        </w:rPr>
        <w:t>if)#</w:t>
      </w:r>
      <w:proofErr w:type="gramEnd"/>
      <w:r w:rsidRPr="00020CC0">
        <w:rPr>
          <w:rFonts w:ascii="Consolas" w:hAnsi="Consolas"/>
        </w:rPr>
        <w:t xml:space="preserve"> </w:t>
      </w:r>
      <w:proofErr w:type="spellStart"/>
      <w:r w:rsidRPr="00020CC0">
        <w:rPr>
          <w:rFonts w:ascii="Consolas" w:hAnsi="Consolas"/>
          <w:b/>
          <w:bCs/>
        </w:rPr>
        <w:t>ip</w:t>
      </w:r>
      <w:proofErr w:type="spellEnd"/>
      <w:r w:rsidRPr="00020CC0">
        <w:rPr>
          <w:rFonts w:ascii="Consolas" w:hAnsi="Consolas"/>
          <w:b/>
          <w:bCs/>
        </w:rPr>
        <w:t xml:space="preserve"> </w:t>
      </w:r>
      <w:proofErr w:type="spellStart"/>
      <w:r w:rsidRPr="00020CC0">
        <w:rPr>
          <w:rFonts w:ascii="Consolas" w:hAnsi="Consolas"/>
          <w:b/>
          <w:bCs/>
        </w:rPr>
        <w:t>nat</w:t>
      </w:r>
      <w:proofErr w:type="spellEnd"/>
      <w:r w:rsidRPr="00020CC0">
        <w:rPr>
          <w:rFonts w:ascii="Consolas" w:hAnsi="Consolas"/>
          <w:b/>
          <w:bCs/>
        </w:rPr>
        <w:t xml:space="preserve"> inside</w:t>
      </w:r>
    </w:p>
    <w:p w14:paraId="1DEFF218" w14:textId="77777777" w:rsidR="00020CC0" w:rsidRPr="00020CC0" w:rsidRDefault="00062853" w:rsidP="00020CC0">
      <w:pPr>
        <w:pStyle w:val="ListParagraph"/>
        <w:ind w:left="860"/>
      </w:pPr>
      <w:r w:rsidRPr="00020CC0">
        <w:rPr>
          <w:rFonts w:ascii="Consolas" w:hAnsi="Consolas"/>
        </w:rPr>
        <w:t>Router(config-</w:t>
      </w:r>
      <w:proofErr w:type="gramStart"/>
      <w:r w:rsidRPr="00020CC0">
        <w:rPr>
          <w:rFonts w:ascii="Consolas" w:hAnsi="Consolas"/>
        </w:rPr>
        <w:t>if)#</w:t>
      </w:r>
      <w:proofErr w:type="gramEnd"/>
      <w:r w:rsidRPr="00020CC0">
        <w:rPr>
          <w:rFonts w:ascii="Consolas" w:hAnsi="Consolas"/>
        </w:rPr>
        <w:t xml:space="preserve"> </w:t>
      </w:r>
      <w:r w:rsidRPr="00020CC0">
        <w:rPr>
          <w:rFonts w:ascii="Consolas" w:hAnsi="Consolas"/>
          <w:b/>
          <w:bCs/>
        </w:rPr>
        <w:t>exit</w:t>
      </w:r>
      <w:r w:rsidRPr="00020CC0">
        <w:rPr>
          <w:rFonts w:ascii="Consolas" w:hAnsi="Consolas"/>
          <w:b/>
          <w:bCs/>
        </w:rPr>
        <w:tab/>
      </w:r>
    </w:p>
    <w:p w14:paraId="1CFDC09C" w14:textId="77777777" w:rsidR="00020CC0" w:rsidRPr="00020CC0" w:rsidRDefault="00062853" w:rsidP="00020CC0">
      <w:pPr>
        <w:pStyle w:val="ListParagraph"/>
        <w:ind w:left="860"/>
      </w:pPr>
      <w:r w:rsidRPr="00020CC0">
        <w:rPr>
          <w:rFonts w:ascii="Consolas" w:hAnsi="Consolas"/>
        </w:rPr>
        <w:t xml:space="preserve">Router(config)# </w:t>
      </w:r>
      <w:proofErr w:type="spellStart"/>
      <w:r w:rsidRPr="00020CC0">
        <w:rPr>
          <w:rFonts w:ascii="Consolas" w:hAnsi="Consolas"/>
          <w:b/>
          <w:bCs/>
        </w:rPr>
        <w:t>ip</w:t>
      </w:r>
      <w:proofErr w:type="spellEnd"/>
      <w:r w:rsidRPr="00020CC0">
        <w:rPr>
          <w:rFonts w:ascii="Consolas" w:hAnsi="Consolas"/>
          <w:b/>
          <w:bCs/>
        </w:rPr>
        <w:t xml:space="preserve"> </w:t>
      </w:r>
      <w:proofErr w:type="spellStart"/>
      <w:r w:rsidRPr="00020CC0">
        <w:rPr>
          <w:rFonts w:ascii="Consolas" w:hAnsi="Consolas"/>
          <w:b/>
          <w:bCs/>
        </w:rPr>
        <w:t>nat</w:t>
      </w:r>
      <w:proofErr w:type="spellEnd"/>
      <w:r w:rsidRPr="00020CC0">
        <w:rPr>
          <w:rFonts w:ascii="Consolas" w:hAnsi="Consolas"/>
          <w:b/>
          <w:bCs/>
        </w:rPr>
        <w:t xml:space="preserve"> inside source static </w:t>
      </w:r>
      <w:proofErr w:type="spellStart"/>
      <w:r w:rsidRPr="00020CC0">
        <w:rPr>
          <w:rFonts w:ascii="Consolas" w:hAnsi="Consolas"/>
          <w:b/>
          <w:bCs/>
        </w:rPr>
        <w:t>tcp</w:t>
      </w:r>
      <w:proofErr w:type="spellEnd"/>
      <w:r w:rsidRPr="00020CC0">
        <w:rPr>
          <w:rFonts w:ascii="Consolas" w:hAnsi="Consolas"/>
          <w:b/>
          <w:bCs/>
        </w:rPr>
        <w:t xml:space="preserve"> 10.10.10.254 80</w:t>
      </w:r>
    </w:p>
    <w:p w14:paraId="096B57B4" w14:textId="77777777" w:rsidR="00020CC0" w:rsidRDefault="00062853" w:rsidP="00020CC0">
      <w:pPr>
        <w:pStyle w:val="ListParagraph"/>
        <w:ind w:left="860"/>
        <w:rPr>
          <w:rFonts w:ascii="Consolas" w:hAnsi="Consolas"/>
          <w:b/>
          <w:bCs/>
        </w:rPr>
      </w:pPr>
      <w:r w:rsidRPr="00020CC0">
        <w:rPr>
          <w:rFonts w:ascii="Consolas" w:hAnsi="Consolas"/>
          <w:b/>
          <w:bCs/>
        </w:rPr>
        <w:t>88.40.12.4 80</w:t>
      </w:r>
    </w:p>
    <w:p w14:paraId="28349B90" w14:textId="77777777" w:rsidR="00020CC0" w:rsidRDefault="00062853" w:rsidP="00020CC0">
      <w:pPr>
        <w:pStyle w:val="ListParagraph"/>
        <w:ind w:left="860"/>
        <w:rPr>
          <w:rFonts w:ascii="Consolas" w:hAnsi="Consolas"/>
        </w:rPr>
      </w:pPr>
      <w:r w:rsidRPr="00020CC0">
        <w:rPr>
          <w:rFonts w:ascii="Consolas" w:hAnsi="Consolas"/>
        </w:rPr>
        <w:t xml:space="preserve">Router(config)# </w:t>
      </w:r>
      <w:r w:rsidRPr="00020CC0">
        <w:rPr>
          <w:rFonts w:ascii="Consolas" w:hAnsi="Consolas"/>
          <w:b/>
          <w:bCs/>
        </w:rPr>
        <w:t>Exit</w:t>
      </w:r>
      <w:r w:rsidRPr="00020CC0">
        <w:rPr>
          <w:rFonts w:ascii="Consolas" w:hAnsi="Consolas"/>
        </w:rPr>
        <w:t xml:space="preserve"> </w:t>
      </w:r>
    </w:p>
    <w:p w14:paraId="4515B485" w14:textId="04A0CF12" w:rsidR="00020CC0" w:rsidRPr="00020CC0" w:rsidRDefault="00062853" w:rsidP="00020CC0">
      <w:pPr>
        <w:pStyle w:val="ListParagraph"/>
        <w:ind w:left="860"/>
        <w:rPr>
          <w:rFonts w:ascii="Consolas" w:hAnsi="Consolas"/>
          <w:b/>
          <w:bCs/>
        </w:rPr>
      </w:pPr>
      <w:r w:rsidRPr="00020CC0">
        <w:rPr>
          <w:rFonts w:ascii="Consolas" w:hAnsi="Consolas"/>
        </w:rPr>
        <w:t>Router#</w:t>
      </w:r>
      <w:r w:rsidRPr="00062853">
        <w:t xml:space="preserve"> </w:t>
      </w:r>
    </w:p>
    <w:p w14:paraId="50F6F3DE" w14:textId="4700E8CF" w:rsidR="00020CC0" w:rsidRDefault="00062853" w:rsidP="005C3927">
      <w:pPr>
        <w:pStyle w:val="Numberlist"/>
        <w:rPr>
          <w:b/>
          <w:bCs/>
        </w:rPr>
      </w:pPr>
      <w:r w:rsidRPr="00062853">
        <w:t>Confirm the configuration</w:t>
      </w:r>
      <w:r w:rsidR="00020CC0">
        <w:t xml:space="preserve"> by entering:</w:t>
      </w:r>
      <w:r w:rsidRPr="00062853">
        <w:br/>
      </w:r>
      <w:r w:rsidRPr="00020CC0">
        <w:rPr>
          <w:rFonts w:ascii="Consolas" w:hAnsi="Consolas"/>
        </w:rPr>
        <w:t xml:space="preserve">Router# </w:t>
      </w:r>
      <w:r w:rsidRPr="00020CC0">
        <w:rPr>
          <w:rFonts w:ascii="Consolas" w:hAnsi="Consolas"/>
          <w:b/>
          <w:bCs/>
        </w:rPr>
        <w:t xml:space="preserve">show </w:t>
      </w:r>
      <w:proofErr w:type="spellStart"/>
      <w:r w:rsidRPr="00020CC0">
        <w:rPr>
          <w:rFonts w:ascii="Consolas" w:hAnsi="Consolas"/>
          <w:b/>
          <w:bCs/>
        </w:rPr>
        <w:t>ip</w:t>
      </w:r>
      <w:proofErr w:type="spellEnd"/>
      <w:r w:rsidRPr="00020CC0">
        <w:rPr>
          <w:rFonts w:ascii="Consolas" w:hAnsi="Consolas"/>
          <w:b/>
          <w:bCs/>
        </w:rPr>
        <w:t xml:space="preserve"> </w:t>
      </w:r>
      <w:proofErr w:type="spellStart"/>
      <w:r w:rsidRPr="00020CC0">
        <w:rPr>
          <w:rFonts w:ascii="Consolas" w:hAnsi="Consolas"/>
          <w:b/>
          <w:bCs/>
        </w:rPr>
        <w:t>nat</w:t>
      </w:r>
      <w:proofErr w:type="spellEnd"/>
      <w:r w:rsidRPr="00020CC0">
        <w:rPr>
          <w:rFonts w:ascii="Consolas" w:hAnsi="Consolas"/>
          <w:b/>
          <w:bCs/>
        </w:rPr>
        <w:t xml:space="preserve"> translations</w:t>
      </w:r>
      <w:r w:rsidRPr="00020CC0">
        <w:rPr>
          <w:b/>
          <w:bCs/>
        </w:rPr>
        <w:br/>
      </w:r>
      <w:r w:rsidRPr="00062853">
        <w:rPr>
          <w:noProof/>
        </w:rPr>
        <w:drawing>
          <wp:inline distT="0" distB="0" distL="0" distR="0" wp14:anchorId="042773A0" wp14:editId="08028C0A">
            <wp:extent cx="5400000" cy="853160"/>
            <wp:effectExtent l="19050" t="19050" r="10795" b="23495"/>
            <wp:docPr id="14" name="Picture 14" descr="A screenshot of the router command line interface, displaying information about ip nat trans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the router command line interface, displaying information about ip nat translations."/>
                    <pic:cNvPicPr/>
                  </pic:nvPicPr>
                  <pic:blipFill>
                    <a:blip r:embed="rId39"/>
                    <a:stretch>
                      <a:fillRect/>
                    </a:stretch>
                  </pic:blipFill>
                  <pic:spPr>
                    <a:xfrm>
                      <a:off x="0" y="0"/>
                      <a:ext cx="5400000" cy="853160"/>
                    </a:xfrm>
                    <a:prstGeom prst="rect">
                      <a:avLst/>
                    </a:prstGeom>
                    <a:ln>
                      <a:solidFill>
                        <a:schemeClr val="tx1"/>
                      </a:solidFill>
                    </a:ln>
                  </pic:spPr>
                </pic:pic>
              </a:graphicData>
            </a:graphic>
          </wp:inline>
        </w:drawing>
      </w:r>
    </w:p>
    <w:p w14:paraId="047055D6" w14:textId="5D5996B1" w:rsidR="00062853" w:rsidRPr="00062853" w:rsidRDefault="00062853" w:rsidP="005C3927">
      <w:pPr>
        <w:pStyle w:val="Numberlist"/>
        <w:rPr>
          <w:b/>
          <w:bCs/>
        </w:rPr>
      </w:pPr>
      <w:r w:rsidRPr="00062853">
        <w:t xml:space="preserve">Close the </w:t>
      </w:r>
      <w:r w:rsidRPr="00062853">
        <w:rPr>
          <w:b/>
          <w:bCs/>
        </w:rPr>
        <w:t>CLI</w:t>
      </w:r>
      <w:r w:rsidRPr="00062853">
        <w:t xml:space="preserve"> window</w:t>
      </w:r>
    </w:p>
    <w:p w14:paraId="75CCA10A" w14:textId="5DA51A0A" w:rsidR="00062853" w:rsidRPr="00062853" w:rsidRDefault="00062853" w:rsidP="00020CC0">
      <w:pPr>
        <w:pStyle w:val="Heading3"/>
      </w:pPr>
      <w:bookmarkStart w:id="62" w:name="_Toc31981453"/>
      <w:r w:rsidRPr="00062853">
        <w:t>Verify the configuration</w:t>
      </w:r>
      <w:bookmarkEnd w:id="62"/>
    </w:p>
    <w:p w14:paraId="464AEA54" w14:textId="0222B687" w:rsidR="00062853" w:rsidRPr="00062853" w:rsidRDefault="00062853" w:rsidP="00062853">
      <w:pPr>
        <w:rPr>
          <w:lang w:val="en-US"/>
        </w:rPr>
      </w:pPr>
      <w:r w:rsidRPr="00062853">
        <w:rPr>
          <w:lang w:val="en-US"/>
        </w:rPr>
        <w:t xml:space="preserve">Use the web browser on </w:t>
      </w:r>
      <w:r w:rsidRPr="00062853">
        <w:rPr>
          <w:b/>
          <w:bCs/>
          <w:lang w:val="en-US"/>
        </w:rPr>
        <w:t>PC10</w:t>
      </w:r>
      <w:r w:rsidRPr="00062853">
        <w:rPr>
          <w:lang w:val="en-US"/>
        </w:rPr>
        <w:t xml:space="preserve"> to access </w:t>
      </w:r>
      <w:r w:rsidRPr="00062853">
        <w:rPr>
          <w:b/>
          <w:bCs/>
          <w:lang w:val="en-US"/>
        </w:rPr>
        <w:t>Server0</w:t>
      </w:r>
      <w:r w:rsidRPr="00062853">
        <w:rPr>
          <w:lang w:val="en-US"/>
        </w:rPr>
        <w:t xml:space="preserve"> with the public IP Address: </w:t>
      </w:r>
      <w:r w:rsidRPr="00062853">
        <w:rPr>
          <w:b/>
          <w:bCs/>
          <w:lang w:val="en-US"/>
        </w:rPr>
        <w:t>88.40.12.4</w:t>
      </w:r>
      <w:r w:rsidRPr="00062853">
        <w:rPr>
          <w:lang w:val="en-US"/>
        </w:rPr>
        <w:t xml:space="preserve"> to verify the configuration:</w:t>
      </w:r>
    </w:p>
    <w:p w14:paraId="430C6F5C" w14:textId="01E981FE" w:rsidR="00062853" w:rsidRPr="00062853" w:rsidRDefault="00020CC0" w:rsidP="00A029D5">
      <w:pPr>
        <w:pStyle w:val="Numberlist"/>
        <w:numPr>
          <w:ilvl w:val="0"/>
          <w:numId w:val="35"/>
        </w:numPr>
      </w:pPr>
      <w:r>
        <w:t>Select</w:t>
      </w:r>
      <w:r w:rsidR="00062853" w:rsidRPr="00062853">
        <w:t xml:space="preserve"> </w:t>
      </w:r>
      <w:r w:rsidR="00062853" w:rsidRPr="005C3927">
        <w:rPr>
          <w:b/>
          <w:bCs/>
        </w:rPr>
        <w:t>PC10&gt;Desktop&gt;Web Browser</w:t>
      </w:r>
      <w:r w:rsidR="005C3927">
        <w:t>.</w:t>
      </w:r>
    </w:p>
    <w:p w14:paraId="4F18E3E7" w14:textId="2B2DBFC2" w:rsidR="00062853" w:rsidRPr="00062853" w:rsidRDefault="00062853" w:rsidP="005C3927">
      <w:pPr>
        <w:pStyle w:val="Numberlist"/>
      </w:pPr>
      <w:r w:rsidRPr="00062853">
        <w:t>In the URL field</w:t>
      </w:r>
      <w:r w:rsidR="005C3927">
        <w:t>,</w:t>
      </w:r>
      <w:r w:rsidRPr="00062853">
        <w:t xml:space="preserve"> type: </w:t>
      </w:r>
      <w:r w:rsidRPr="00062853">
        <w:rPr>
          <w:b/>
          <w:bCs/>
        </w:rPr>
        <w:t>http://88.40.12.4</w:t>
      </w:r>
      <w:r w:rsidRPr="00062853">
        <w:t xml:space="preserve"> and </w:t>
      </w:r>
      <w:r w:rsidR="00020CC0">
        <w:t>select</w:t>
      </w:r>
      <w:r w:rsidR="00020CC0" w:rsidRPr="00062853">
        <w:t xml:space="preserve"> </w:t>
      </w:r>
      <w:r w:rsidRPr="00062853">
        <w:rPr>
          <w:b/>
          <w:bCs/>
        </w:rPr>
        <w:t>Go</w:t>
      </w:r>
      <w:r w:rsidR="005C3927">
        <w:t>.</w:t>
      </w:r>
    </w:p>
    <w:p w14:paraId="08EBF9B3" w14:textId="15224C9F" w:rsidR="00062853" w:rsidRPr="00062853" w:rsidRDefault="00062853" w:rsidP="005C3927">
      <w:pPr>
        <w:pStyle w:val="Numberlist"/>
      </w:pPr>
      <w:r w:rsidRPr="00062853">
        <w:t>If your configuration is correct, you should be able to view the web page</w:t>
      </w:r>
      <w:r w:rsidR="005C3927">
        <w:t>.</w:t>
      </w:r>
    </w:p>
    <w:p w14:paraId="5FD70744" w14:textId="77777777" w:rsidR="00062853" w:rsidRPr="00062853" w:rsidRDefault="00062853" w:rsidP="00062853">
      <w:pPr>
        <w:rPr>
          <w:lang w:val="en-US"/>
        </w:rPr>
      </w:pPr>
      <w:r w:rsidRPr="00062853">
        <w:rPr>
          <w:lang w:val="en-US"/>
        </w:rPr>
        <w:t>To prove Port Address Translation:</w:t>
      </w:r>
    </w:p>
    <w:p w14:paraId="2769C05D" w14:textId="498B2EA1" w:rsidR="00020CC0" w:rsidRPr="00020CC0" w:rsidRDefault="00062853" w:rsidP="00A029D5">
      <w:pPr>
        <w:pStyle w:val="Numberlist"/>
        <w:numPr>
          <w:ilvl w:val="0"/>
          <w:numId w:val="36"/>
        </w:numPr>
      </w:pPr>
      <w:r w:rsidRPr="00062853">
        <w:t xml:space="preserve">In the URL field type: </w:t>
      </w:r>
      <w:r w:rsidRPr="005C3927">
        <w:rPr>
          <w:b/>
          <w:bCs/>
        </w:rPr>
        <w:t>https://88.40.12.4</w:t>
      </w:r>
      <w:r w:rsidRPr="00062853">
        <w:t xml:space="preserve"> and </w:t>
      </w:r>
      <w:r w:rsidR="00020CC0">
        <w:t>select</w:t>
      </w:r>
      <w:r w:rsidR="00020CC0" w:rsidRPr="00062853">
        <w:t xml:space="preserve"> </w:t>
      </w:r>
      <w:r w:rsidRPr="005C3927">
        <w:rPr>
          <w:b/>
          <w:bCs/>
        </w:rPr>
        <w:t>Go</w:t>
      </w:r>
      <w:r w:rsidR="005C3927">
        <w:t>.</w:t>
      </w:r>
    </w:p>
    <w:p w14:paraId="011DD1B2" w14:textId="77777777" w:rsidR="00020CC0" w:rsidRDefault="00062853" w:rsidP="005C3927">
      <w:pPr>
        <w:pStyle w:val="Numberlist"/>
      </w:pPr>
      <w:r w:rsidRPr="00062853">
        <w:t xml:space="preserve">Why is there no response from </w:t>
      </w:r>
      <w:r w:rsidRPr="00020CC0">
        <w:rPr>
          <w:b/>
          <w:bCs/>
        </w:rPr>
        <w:t>Server0</w:t>
      </w:r>
      <w:r w:rsidRPr="00062853">
        <w:t>?</w:t>
      </w:r>
    </w:p>
    <w:p w14:paraId="573EA13B" w14:textId="2EC61B9B" w:rsidR="00062853" w:rsidRPr="00062853" w:rsidRDefault="00062853" w:rsidP="005C3927">
      <w:pPr>
        <w:pStyle w:val="Numberlist"/>
      </w:pPr>
      <w:r w:rsidRPr="00062853">
        <w:t xml:space="preserve">What Port number is allocated to </w:t>
      </w:r>
      <w:r w:rsidRPr="00020CC0">
        <w:rPr>
          <w:b/>
          <w:bCs/>
        </w:rPr>
        <w:t>https</w:t>
      </w:r>
      <w:r w:rsidRPr="00062853">
        <w:t>?</w:t>
      </w:r>
    </w:p>
    <w:p w14:paraId="18BC32FF" w14:textId="77777777" w:rsidR="00062853" w:rsidRPr="00062853" w:rsidRDefault="00062853" w:rsidP="00062853">
      <w:pPr>
        <w:rPr>
          <w:lang w:val="en-US"/>
        </w:rPr>
      </w:pPr>
      <w:r w:rsidRPr="00062853">
        <w:rPr>
          <w:lang w:val="en-US"/>
        </w:rPr>
        <w:lastRenderedPageBreak/>
        <w:t>Given the results from above, you should be able to confirm there are no Port restrictions on the Learning Server:</w:t>
      </w:r>
    </w:p>
    <w:p w14:paraId="7BDCC038" w14:textId="7B66D3EE" w:rsidR="00020CC0" w:rsidRPr="00020CC0" w:rsidRDefault="00062853" w:rsidP="00A029D5">
      <w:pPr>
        <w:pStyle w:val="Numberlist"/>
        <w:numPr>
          <w:ilvl w:val="0"/>
          <w:numId w:val="37"/>
        </w:numPr>
      </w:pPr>
      <w:r w:rsidRPr="00062853">
        <w:t xml:space="preserve">In the URL field type: </w:t>
      </w:r>
      <w:r w:rsidRPr="001C25AC">
        <w:rPr>
          <w:b/>
          <w:bCs/>
        </w:rPr>
        <w:t>https://88.40.12.3</w:t>
      </w:r>
      <w:r w:rsidRPr="00062853">
        <w:t xml:space="preserve"> and </w:t>
      </w:r>
      <w:r w:rsidR="00020CC0">
        <w:t>select</w:t>
      </w:r>
      <w:r w:rsidRPr="00062853">
        <w:t xml:space="preserve"> </w:t>
      </w:r>
      <w:r w:rsidRPr="001C25AC">
        <w:rPr>
          <w:b/>
          <w:bCs/>
        </w:rPr>
        <w:t>Go</w:t>
      </w:r>
      <w:r w:rsidR="001C25AC">
        <w:t>.</w:t>
      </w:r>
    </w:p>
    <w:p w14:paraId="06FD1CF5" w14:textId="54B3414B" w:rsidR="00062853" w:rsidRPr="00062853" w:rsidRDefault="00062853" w:rsidP="001C25AC">
      <w:pPr>
        <w:pStyle w:val="Numberlist"/>
      </w:pPr>
      <w:r w:rsidRPr="00062853">
        <w:t xml:space="preserve">The response from </w:t>
      </w:r>
      <w:r w:rsidRPr="00062853">
        <w:rPr>
          <w:b/>
          <w:bCs/>
        </w:rPr>
        <w:t>Server0</w:t>
      </w:r>
      <w:r w:rsidRPr="00062853">
        <w:t xml:space="preserve"> should be successful.</w:t>
      </w:r>
      <w:r w:rsidRPr="00062853">
        <w:rPr>
          <w:b/>
          <w:bCs/>
        </w:rPr>
        <w:br/>
      </w:r>
    </w:p>
    <w:p w14:paraId="117A8FBF" w14:textId="49A57C0D" w:rsidR="00062853" w:rsidRPr="00062853" w:rsidRDefault="00062853" w:rsidP="001C25AC">
      <w:pPr>
        <w:pStyle w:val="Heading3"/>
      </w:pPr>
      <w:bookmarkStart w:id="63" w:name="_Toc31981454"/>
      <w:r w:rsidRPr="00062853">
        <w:t>Remove the configuration</w:t>
      </w:r>
      <w:bookmarkEnd w:id="63"/>
    </w:p>
    <w:p w14:paraId="25E94018" w14:textId="77777777" w:rsidR="00062853" w:rsidRPr="00062853" w:rsidRDefault="00062853" w:rsidP="00062853">
      <w:pPr>
        <w:rPr>
          <w:lang w:val="en-US"/>
        </w:rPr>
      </w:pPr>
      <w:r w:rsidRPr="00062853">
        <w:rPr>
          <w:lang w:val="en-US"/>
        </w:rPr>
        <w:t>The process is similar when removing the translation:</w:t>
      </w:r>
    </w:p>
    <w:p w14:paraId="4BF757AF" w14:textId="191B9019" w:rsidR="001C25AC" w:rsidRPr="001C25AC" w:rsidRDefault="00062853" w:rsidP="00A029D5">
      <w:pPr>
        <w:pStyle w:val="Numberlist"/>
        <w:numPr>
          <w:ilvl w:val="0"/>
          <w:numId w:val="39"/>
        </w:numPr>
        <w:rPr>
          <w:b/>
          <w:bCs/>
        </w:rPr>
      </w:pPr>
      <w:r w:rsidRPr="00062853">
        <w:t xml:space="preserve">Click </w:t>
      </w:r>
      <w:r w:rsidRPr="001C25AC">
        <w:rPr>
          <w:b/>
          <w:bCs/>
        </w:rPr>
        <w:t>Router2&gt;CLI</w:t>
      </w:r>
      <w:r w:rsidR="00020CC0" w:rsidRPr="001C25AC">
        <w:rPr>
          <w:b/>
          <w:bCs/>
        </w:rPr>
        <w:t xml:space="preserve"> </w:t>
      </w:r>
      <w:r w:rsidR="00020CC0" w:rsidRPr="00020CC0">
        <w:t>and enter the following commands:</w:t>
      </w:r>
    </w:p>
    <w:p w14:paraId="004CAAEB" w14:textId="41A0AC1B" w:rsidR="00062853" w:rsidRPr="00062853" w:rsidRDefault="00062853" w:rsidP="001C25AC">
      <w:pPr>
        <w:ind w:left="860"/>
        <w:rPr>
          <w:b/>
          <w:bCs/>
        </w:rPr>
      </w:pPr>
      <w:r w:rsidRPr="00062853">
        <w:rPr>
          <w:rFonts w:ascii="Consolas" w:hAnsi="Consolas"/>
        </w:rPr>
        <w:t xml:space="preserve">Router&gt; </w:t>
      </w:r>
      <w:r w:rsidRPr="00062853">
        <w:rPr>
          <w:rFonts w:ascii="Consolas" w:hAnsi="Consolas"/>
          <w:b/>
          <w:bCs/>
        </w:rPr>
        <w:t>enable</w:t>
      </w:r>
      <w:r w:rsidRPr="00062853">
        <w:rPr>
          <w:rFonts w:ascii="Consolas" w:hAnsi="Consolas"/>
        </w:rPr>
        <w:br/>
        <w:t xml:space="preserve">Router# </w:t>
      </w:r>
      <w:r w:rsidRPr="00062853">
        <w:rPr>
          <w:rFonts w:ascii="Consolas" w:hAnsi="Consolas"/>
          <w:b/>
          <w:bCs/>
        </w:rPr>
        <w:t>configure terminal</w:t>
      </w:r>
      <w:r w:rsidRPr="00062853">
        <w:rPr>
          <w:rFonts w:ascii="Consolas" w:hAnsi="Consolas"/>
          <w:b/>
          <w:bCs/>
        </w:rPr>
        <w:br/>
      </w:r>
      <w:r w:rsidRPr="00062853">
        <w:rPr>
          <w:rFonts w:ascii="Consolas" w:hAnsi="Consolas"/>
        </w:rPr>
        <w:t xml:space="preserve">Router(config)# </w:t>
      </w:r>
      <w:r w:rsidRPr="00062853">
        <w:rPr>
          <w:rFonts w:ascii="Consolas" w:hAnsi="Consolas"/>
          <w:b/>
          <w:bCs/>
        </w:rPr>
        <w:t>int s2/0</w:t>
      </w:r>
      <w:r w:rsidRPr="00062853">
        <w:rPr>
          <w:rFonts w:ascii="Consolas" w:hAnsi="Consolas"/>
          <w:b/>
          <w:bCs/>
        </w:rPr>
        <w:br/>
      </w:r>
      <w:r w:rsidRPr="00062853">
        <w:rPr>
          <w:rFonts w:ascii="Consolas" w:hAnsi="Consolas"/>
        </w:rPr>
        <w:t xml:space="preserve">Router(config-if)# </w:t>
      </w:r>
      <w:r w:rsidRPr="00062853">
        <w:rPr>
          <w:rFonts w:ascii="Consolas" w:hAnsi="Consolas"/>
          <w:b/>
          <w:bCs/>
        </w:rPr>
        <w:t xml:space="preserve">no </w:t>
      </w:r>
      <w:proofErr w:type="spellStart"/>
      <w:r w:rsidRPr="00062853">
        <w:rPr>
          <w:rFonts w:ascii="Consolas" w:hAnsi="Consolas"/>
          <w:b/>
          <w:bCs/>
        </w:rPr>
        <w:t>ip</w:t>
      </w:r>
      <w:proofErr w:type="spellEnd"/>
      <w:r w:rsidRPr="00062853">
        <w:rPr>
          <w:rFonts w:ascii="Consolas" w:hAnsi="Consolas"/>
          <w:b/>
          <w:bCs/>
        </w:rPr>
        <w:t xml:space="preserve"> </w:t>
      </w:r>
      <w:proofErr w:type="spellStart"/>
      <w:r w:rsidRPr="00062853">
        <w:rPr>
          <w:rFonts w:ascii="Consolas" w:hAnsi="Consolas"/>
          <w:b/>
          <w:bCs/>
        </w:rPr>
        <w:t>nat</w:t>
      </w:r>
      <w:proofErr w:type="spellEnd"/>
      <w:r w:rsidRPr="00062853">
        <w:rPr>
          <w:rFonts w:ascii="Consolas" w:hAnsi="Consolas"/>
          <w:b/>
          <w:bCs/>
        </w:rPr>
        <w:t xml:space="preserve"> outside</w:t>
      </w:r>
      <w:r w:rsidRPr="00062853">
        <w:rPr>
          <w:rFonts w:ascii="Consolas" w:hAnsi="Consolas"/>
          <w:b/>
          <w:bCs/>
        </w:rPr>
        <w:br/>
      </w:r>
      <w:r w:rsidRPr="00062853">
        <w:rPr>
          <w:rFonts w:ascii="Consolas" w:hAnsi="Consolas"/>
        </w:rPr>
        <w:t xml:space="preserve">Router(config-if)# </w:t>
      </w:r>
      <w:r w:rsidRPr="00062853">
        <w:rPr>
          <w:rFonts w:ascii="Consolas" w:hAnsi="Consolas"/>
          <w:b/>
          <w:bCs/>
        </w:rPr>
        <w:t>int f0/0</w:t>
      </w:r>
      <w:r w:rsidRPr="00062853">
        <w:rPr>
          <w:rFonts w:ascii="Consolas" w:hAnsi="Consolas"/>
          <w:b/>
          <w:bCs/>
        </w:rPr>
        <w:br/>
      </w:r>
      <w:r w:rsidRPr="00062853">
        <w:rPr>
          <w:rFonts w:ascii="Consolas" w:hAnsi="Consolas"/>
        </w:rPr>
        <w:t xml:space="preserve">Router(config-if)# </w:t>
      </w:r>
      <w:r w:rsidRPr="00062853">
        <w:rPr>
          <w:rFonts w:ascii="Consolas" w:hAnsi="Consolas"/>
          <w:b/>
          <w:bCs/>
        </w:rPr>
        <w:t xml:space="preserve">no </w:t>
      </w:r>
      <w:proofErr w:type="spellStart"/>
      <w:r w:rsidRPr="00062853">
        <w:rPr>
          <w:rFonts w:ascii="Consolas" w:hAnsi="Consolas"/>
          <w:b/>
          <w:bCs/>
        </w:rPr>
        <w:t>ip</w:t>
      </w:r>
      <w:proofErr w:type="spellEnd"/>
      <w:r w:rsidRPr="00062853">
        <w:rPr>
          <w:rFonts w:ascii="Consolas" w:hAnsi="Consolas"/>
          <w:b/>
          <w:bCs/>
        </w:rPr>
        <w:t xml:space="preserve"> </w:t>
      </w:r>
      <w:proofErr w:type="spellStart"/>
      <w:r w:rsidRPr="00062853">
        <w:rPr>
          <w:rFonts w:ascii="Consolas" w:hAnsi="Consolas"/>
          <w:b/>
          <w:bCs/>
        </w:rPr>
        <w:t>nat</w:t>
      </w:r>
      <w:proofErr w:type="spellEnd"/>
      <w:r w:rsidRPr="00062853">
        <w:rPr>
          <w:rFonts w:ascii="Consolas" w:hAnsi="Consolas"/>
          <w:b/>
          <w:bCs/>
        </w:rPr>
        <w:t xml:space="preserve"> inside</w:t>
      </w:r>
      <w:r w:rsidRPr="00062853">
        <w:rPr>
          <w:rFonts w:ascii="Consolas" w:hAnsi="Consolas"/>
        </w:rPr>
        <w:br/>
        <w:t xml:space="preserve">Router(config-if)# </w:t>
      </w:r>
      <w:r w:rsidRPr="00062853">
        <w:rPr>
          <w:rFonts w:ascii="Consolas" w:hAnsi="Consolas"/>
          <w:b/>
          <w:bCs/>
        </w:rPr>
        <w:t>exit</w:t>
      </w:r>
      <w:r w:rsidRPr="00062853">
        <w:rPr>
          <w:rFonts w:ascii="Consolas" w:hAnsi="Consolas"/>
          <w:b/>
          <w:bCs/>
        </w:rPr>
        <w:br/>
      </w:r>
      <w:r w:rsidRPr="00062853">
        <w:rPr>
          <w:rFonts w:ascii="Consolas" w:hAnsi="Consolas"/>
        </w:rPr>
        <w:t xml:space="preserve">Router(config)# </w:t>
      </w:r>
      <w:r w:rsidRPr="00062853">
        <w:rPr>
          <w:rFonts w:ascii="Consolas" w:hAnsi="Consolas"/>
          <w:b/>
          <w:bCs/>
        </w:rPr>
        <w:t xml:space="preserve">no </w:t>
      </w:r>
      <w:proofErr w:type="spellStart"/>
      <w:r w:rsidRPr="00062853">
        <w:rPr>
          <w:rFonts w:ascii="Consolas" w:hAnsi="Consolas"/>
          <w:b/>
          <w:bCs/>
        </w:rPr>
        <w:t>ip</w:t>
      </w:r>
      <w:proofErr w:type="spellEnd"/>
      <w:r w:rsidRPr="00062853">
        <w:rPr>
          <w:rFonts w:ascii="Consolas" w:hAnsi="Consolas"/>
          <w:b/>
          <w:bCs/>
        </w:rPr>
        <w:t xml:space="preserve"> </w:t>
      </w:r>
      <w:proofErr w:type="spellStart"/>
      <w:r w:rsidRPr="00062853">
        <w:rPr>
          <w:rFonts w:ascii="Consolas" w:hAnsi="Consolas"/>
          <w:b/>
          <w:bCs/>
        </w:rPr>
        <w:t>nat</w:t>
      </w:r>
      <w:proofErr w:type="spellEnd"/>
      <w:r w:rsidRPr="00062853">
        <w:rPr>
          <w:rFonts w:ascii="Consolas" w:hAnsi="Consolas"/>
          <w:b/>
          <w:bCs/>
        </w:rPr>
        <w:t xml:space="preserve"> inside source static 10.10.10.253 88.40.12.3</w:t>
      </w:r>
      <w:r w:rsidRPr="00062853">
        <w:rPr>
          <w:rFonts w:ascii="Consolas" w:hAnsi="Consolas"/>
          <w:b/>
          <w:bCs/>
        </w:rPr>
        <w:br/>
      </w:r>
      <w:r w:rsidRPr="00062853">
        <w:rPr>
          <w:rFonts w:ascii="Consolas" w:hAnsi="Consolas"/>
        </w:rPr>
        <w:t xml:space="preserve">Router(config)# </w:t>
      </w:r>
      <w:r w:rsidRPr="00062853">
        <w:rPr>
          <w:rFonts w:ascii="Consolas" w:hAnsi="Consolas"/>
          <w:b/>
          <w:bCs/>
        </w:rPr>
        <w:t xml:space="preserve">no </w:t>
      </w:r>
      <w:proofErr w:type="spellStart"/>
      <w:r w:rsidRPr="00062853">
        <w:rPr>
          <w:rFonts w:ascii="Consolas" w:hAnsi="Consolas"/>
          <w:b/>
          <w:bCs/>
        </w:rPr>
        <w:t>ip</w:t>
      </w:r>
      <w:proofErr w:type="spellEnd"/>
      <w:r w:rsidRPr="00062853">
        <w:rPr>
          <w:rFonts w:ascii="Consolas" w:hAnsi="Consolas"/>
          <w:b/>
          <w:bCs/>
        </w:rPr>
        <w:t xml:space="preserve"> </w:t>
      </w:r>
      <w:proofErr w:type="spellStart"/>
      <w:r w:rsidRPr="00062853">
        <w:rPr>
          <w:rFonts w:ascii="Consolas" w:hAnsi="Consolas"/>
          <w:b/>
          <w:bCs/>
        </w:rPr>
        <w:t>nat</w:t>
      </w:r>
      <w:proofErr w:type="spellEnd"/>
      <w:r w:rsidRPr="00062853">
        <w:rPr>
          <w:rFonts w:ascii="Consolas" w:hAnsi="Consolas"/>
          <w:b/>
          <w:bCs/>
        </w:rPr>
        <w:t xml:space="preserve"> inside source static </w:t>
      </w:r>
      <w:proofErr w:type="spellStart"/>
      <w:r w:rsidRPr="00062853">
        <w:rPr>
          <w:rFonts w:ascii="Consolas" w:hAnsi="Consolas"/>
          <w:b/>
          <w:bCs/>
        </w:rPr>
        <w:t>tcp</w:t>
      </w:r>
      <w:proofErr w:type="spellEnd"/>
      <w:r w:rsidRPr="00062853">
        <w:rPr>
          <w:rFonts w:ascii="Consolas" w:hAnsi="Consolas"/>
          <w:b/>
          <w:bCs/>
        </w:rPr>
        <w:t xml:space="preserve"> 10.10.10.254 80 88.40.12.4 80</w:t>
      </w:r>
      <w:r w:rsidRPr="00062853">
        <w:rPr>
          <w:rFonts w:ascii="Consolas" w:hAnsi="Consolas"/>
          <w:b/>
          <w:bCs/>
        </w:rPr>
        <w:br/>
      </w:r>
      <w:r w:rsidRPr="00062853">
        <w:rPr>
          <w:rFonts w:ascii="Consolas" w:hAnsi="Consolas"/>
        </w:rPr>
        <w:t xml:space="preserve">Router(config)# </w:t>
      </w:r>
      <w:r w:rsidRPr="00062853">
        <w:rPr>
          <w:rFonts w:ascii="Consolas" w:hAnsi="Consolas"/>
          <w:b/>
          <w:bCs/>
        </w:rPr>
        <w:t>Exit</w:t>
      </w:r>
      <w:r w:rsidRPr="00062853">
        <w:rPr>
          <w:rFonts w:ascii="Consolas" w:hAnsi="Consolas"/>
          <w:b/>
          <w:bCs/>
        </w:rPr>
        <w:br/>
      </w:r>
      <w:r w:rsidRPr="00062853">
        <w:rPr>
          <w:rFonts w:ascii="Consolas" w:hAnsi="Consolas"/>
        </w:rPr>
        <w:t>Router#</w:t>
      </w:r>
      <w:r w:rsidRPr="00062853">
        <w:t xml:space="preserve"> </w:t>
      </w:r>
    </w:p>
    <w:p w14:paraId="02AC9F2C" w14:textId="77777777" w:rsidR="00020CC0" w:rsidRPr="001C25AC" w:rsidRDefault="00062853" w:rsidP="00A029D5">
      <w:pPr>
        <w:pStyle w:val="Numberlist"/>
        <w:numPr>
          <w:ilvl w:val="0"/>
          <w:numId w:val="40"/>
        </w:numPr>
        <w:rPr>
          <w:b/>
          <w:bCs/>
        </w:rPr>
      </w:pPr>
      <w:r w:rsidRPr="00062853">
        <w:t>Confirm the configuration is removed</w:t>
      </w:r>
      <w:r w:rsidR="00020CC0">
        <w:t xml:space="preserve"> by entering</w:t>
      </w:r>
      <w:r w:rsidRPr="00062853">
        <w:t>:</w:t>
      </w:r>
      <w:r w:rsidRPr="00062853">
        <w:br/>
        <w:t xml:space="preserve">Router# </w:t>
      </w:r>
      <w:r w:rsidRPr="001C25AC">
        <w:rPr>
          <w:b/>
          <w:bCs/>
        </w:rPr>
        <w:t xml:space="preserve">show </w:t>
      </w:r>
      <w:proofErr w:type="spellStart"/>
      <w:r w:rsidRPr="001C25AC">
        <w:rPr>
          <w:b/>
          <w:bCs/>
        </w:rPr>
        <w:t>ip</w:t>
      </w:r>
      <w:proofErr w:type="spellEnd"/>
      <w:r w:rsidRPr="001C25AC">
        <w:rPr>
          <w:b/>
          <w:bCs/>
        </w:rPr>
        <w:t xml:space="preserve"> </w:t>
      </w:r>
      <w:proofErr w:type="spellStart"/>
      <w:r w:rsidRPr="001C25AC">
        <w:rPr>
          <w:b/>
          <w:bCs/>
        </w:rPr>
        <w:t>nat</w:t>
      </w:r>
      <w:proofErr w:type="spellEnd"/>
      <w:r w:rsidRPr="001C25AC">
        <w:rPr>
          <w:b/>
          <w:bCs/>
        </w:rPr>
        <w:t xml:space="preserve"> translations</w:t>
      </w:r>
      <w:r w:rsidRPr="001C25AC">
        <w:rPr>
          <w:b/>
          <w:bCs/>
        </w:rPr>
        <w:br/>
      </w:r>
      <w:r w:rsidRPr="00062853">
        <w:rPr>
          <w:noProof/>
        </w:rPr>
        <w:drawing>
          <wp:inline distT="0" distB="0" distL="0" distR="0" wp14:anchorId="19E81F67" wp14:editId="1C1EB5F9">
            <wp:extent cx="5400000" cy="469112"/>
            <wp:effectExtent l="19050" t="19050" r="10795" b="266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00" cy="469112"/>
                    </a:xfrm>
                    <a:prstGeom prst="rect">
                      <a:avLst/>
                    </a:prstGeom>
                    <a:ln>
                      <a:solidFill>
                        <a:schemeClr val="tx1"/>
                      </a:solidFill>
                    </a:ln>
                  </pic:spPr>
                </pic:pic>
              </a:graphicData>
            </a:graphic>
          </wp:inline>
        </w:drawing>
      </w:r>
    </w:p>
    <w:p w14:paraId="08D0BC32" w14:textId="0EA3E21C" w:rsidR="00020CC0" w:rsidRPr="00020CC0" w:rsidRDefault="00062853" w:rsidP="001C25AC">
      <w:pPr>
        <w:pStyle w:val="Numberlist"/>
        <w:rPr>
          <w:b/>
          <w:bCs/>
        </w:rPr>
      </w:pPr>
      <w:r w:rsidRPr="00062853">
        <w:t xml:space="preserve">Close the </w:t>
      </w:r>
      <w:r w:rsidRPr="00062853">
        <w:rPr>
          <w:b/>
          <w:bCs/>
        </w:rPr>
        <w:t>CLI</w:t>
      </w:r>
      <w:r w:rsidRPr="00062853">
        <w:t xml:space="preserve"> window</w:t>
      </w:r>
      <w:r w:rsidR="001C25AC">
        <w:t>.</w:t>
      </w:r>
    </w:p>
    <w:p w14:paraId="52A18A14" w14:textId="4025F71B" w:rsidR="00062853" w:rsidRPr="00020CC0" w:rsidRDefault="00062853" w:rsidP="001C25AC">
      <w:pPr>
        <w:pStyle w:val="Numberlist"/>
        <w:rPr>
          <w:b/>
          <w:bCs/>
        </w:rPr>
      </w:pPr>
      <w:r w:rsidRPr="00062853">
        <w:t xml:space="preserve">Confirm that you are no longer able to access the </w:t>
      </w:r>
      <w:r w:rsidRPr="00020CC0">
        <w:rPr>
          <w:b/>
          <w:bCs/>
        </w:rPr>
        <w:t>Servers</w:t>
      </w:r>
      <w:r w:rsidRPr="00062853">
        <w:t xml:space="preserve"> with the public IP addresses from the </w:t>
      </w:r>
      <w:r w:rsidRPr="00020CC0">
        <w:rPr>
          <w:b/>
          <w:bCs/>
        </w:rPr>
        <w:t>PC10 Web Browser</w:t>
      </w:r>
      <w:r w:rsidRPr="00062853">
        <w:t>.</w:t>
      </w:r>
      <w:r w:rsidR="00020CC0">
        <w:t xml:space="preserve"> </w:t>
      </w:r>
      <w:r w:rsidRPr="00062853">
        <w:t xml:space="preserve">Confirmed: </w:t>
      </w:r>
      <w:r w:rsidRPr="00020CC0">
        <w:rPr>
          <w:b/>
          <w:bCs/>
        </w:rPr>
        <w:t>Yes/No</w:t>
      </w:r>
      <w:r w:rsidR="001C25AC">
        <w:t>.</w:t>
      </w:r>
    </w:p>
    <w:p w14:paraId="1A3AFE08" w14:textId="3378C9EF" w:rsidR="00020CC0" w:rsidRDefault="00020CC0">
      <w:pPr>
        <w:spacing w:before="0" w:after="160" w:line="259" w:lineRule="auto"/>
        <w:rPr>
          <w:lang w:val="en-US"/>
        </w:rPr>
      </w:pPr>
      <w:r>
        <w:rPr>
          <w:lang w:val="en-US"/>
        </w:rPr>
        <w:br w:type="page"/>
      </w:r>
    </w:p>
    <w:p w14:paraId="3BE7B55C" w14:textId="56105ACA" w:rsidR="00062853" w:rsidRDefault="00020CC0" w:rsidP="00020CC0">
      <w:pPr>
        <w:pStyle w:val="Heading1"/>
        <w:rPr>
          <w:lang w:val="en-US"/>
        </w:rPr>
      </w:pPr>
      <w:bookmarkStart w:id="64" w:name="_Toc215661058"/>
      <w:r>
        <w:rPr>
          <w:lang w:val="en-US"/>
        </w:rPr>
        <w:lastRenderedPageBreak/>
        <w:t>Activity</w:t>
      </w:r>
      <w:r w:rsidR="00E61A5A">
        <w:rPr>
          <w:lang w:val="en-US"/>
        </w:rPr>
        <w:t xml:space="preserve"> 14</w:t>
      </w:r>
      <w:r>
        <w:rPr>
          <w:lang w:val="en-US"/>
        </w:rPr>
        <w:t>: Subnetting practice</w:t>
      </w:r>
      <w:bookmarkEnd w:id="64"/>
    </w:p>
    <w:p w14:paraId="442B36E5" w14:textId="77777777" w:rsidR="00B52D8B" w:rsidRDefault="008E47B7" w:rsidP="008E47B7">
      <w:r w:rsidRPr="008E47B7">
        <w:t xml:space="preserve">In this activity, you will examine a network diagram. Having the ability to calculate the necessary number of subnets when presented with a network architecture is crucial. Several scenario topologies, a base network address, and a mask will all be provided in this lab. </w:t>
      </w:r>
    </w:p>
    <w:p w14:paraId="33DCAABE" w14:textId="127EAE0D" w:rsidR="00A208B6" w:rsidRPr="008E47B7" w:rsidRDefault="008E47B7" w:rsidP="008E47B7">
      <w:r w:rsidRPr="008E47B7">
        <w:t xml:space="preserve">The network address will require being </w:t>
      </w:r>
      <w:proofErr w:type="spellStart"/>
      <w:r w:rsidRPr="008E47B7">
        <w:t>subnetted</w:t>
      </w:r>
      <w:proofErr w:type="spellEnd"/>
      <w:r w:rsidRPr="008E47B7">
        <w:t xml:space="preserve">, and an IP addressing scheme will need to be proposed to support the number of subnets shown in the topology diagram. You are required to calculate the </w:t>
      </w:r>
      <w:proofErr w:type="gramStart"/>
      <w:r w:rsidRPr="008E47B7">
        <w:t>amount</w:t>
      </w:r>
      <w:proofErr w:type="gramEnd"/>
      <w:r w:rsidRPr="008E47B7">
        <w:t xml:space="preserve"> of bits to borrow, the number of hosts per subnet, and the possibility for expansion.</w:t>
      </w:r>
    </w:p>
    <w:p w14:paraId="1780B278" w14:textId="34F42442" w:rsidR="008E47B7" w:rsidRPr="008E47B7" w:rsidRDefault="008E47B7" w:rsidP="001C25AC">
      <w:pPr>
        <w:pStyle w:val="Heading2"/>
      </w:pPr>
      <w:bookmarkStart w:id="65" w:name="_Toc215661059"/>
      <w:r>
        <w:t>Instructions</w:t>
      </w:r>
      <w:bookmarkEnd w:id="65"/>
    </w:p>
    <w:p w14:paraId="10AAF621" w14:textId="77777777" w:rsidR="008E47B7" w:rsidRDefault="008E47B7" w:rsidP="001C25AC">
      <w:pPr>
        <w:pStyle w:val="Heading3"/>
      </w:pPr>
      <w:r w:rsidRPr="008E47B7">
        <w:t>Task 1: Identify the subnetting requirements for Topology 1</w:t>
      </w:r>
    </w:p>
    <w:p w14:paraId="6F50BFDB" w14:textId="20E7DF7F" w:rsidR="00A208B6" w:rsidRPr="008E47B7" w:rsidRDefault="008E47B7" w:rsidP="008E47B7">
      <w:r w:rsidRPr="008E47B7">
        <w:t>An overview of the entire network topology is illustrated in the diagram. You have been allocated the network address 192.168.40.0/24 to subnet</w:t>
      </w:r>
      <w:r w:rsidR="001C25AC">
        <w:t>,</w:t>
      </w:r>
      <w:r w:rsidRPr="008E47B7">
        <w:t xml:space="preserve"> utilising the following topology for this task. After determining the required number of networks, create a suitable addressing scheme.</w:t>
      </w:r>
    </w:p>
    <w:p w14:paraId="4A8EC1FC" w14:textId="16994B1C" w:rsidR="00A208B6" w:rsidRPr="008E47B7" w:rsidRDefault="008E47B7" w:rsidP="008E47B7">
      <w:r w:rsidRPr="008E47B7">
        <w:rPr>
          <w:noProof/>
        </w:rPr>
        <w:drawing>
          <wp:inline distT="0" distB="0" distL="0" distR="0" wp14:anchorId="3E51DC4A" wp14:editId="3DC3D4DB">
            <wp:extent cx="5398770" cy="2752725"/>
            <wp:effectExtent l="0" t="0" r="0" b="9525"/>
            <wp:docPr id="1298313678" name="Picture 1" descr="A diagram of the network topology for Activity 14 Task 1. A single network with a switch is to a single router . This router is connected to a second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13678" name="Picture 1" descr="A diagram of the network topology for Activity 14 Task 1. A single network with a switch is to a single router . This router is connected to a second router."/>
                    <pic:cNvPicPr/>
                  </pic:nvPicPr>
                  <pic:blipFill rotWithShape="1">
                    <a:blip r:embed="rId24">
                      <a:extLst>
                        <a:ext uri="{28A0092B-C50C-407E-A947-70E740481C1C}">
                          <a14:useLocalDpi xmlns:a14="http://schemas.microsoft.com/office/drawing/2010/main" val="0"/>
                        </a:ext>
                      </a:extLst>
                    </a:blip>
                    <a:srcRect t="5677" b="3170"/>
                    <a:stretch>
                      <a:fillRect/>
                    </a:stretch>
                  </pic:blipFill>
                  <pic:spPr bwMode="auto">
                    <a:xfrm>
                      <a:off x="0" y="0"/>
                      <a:ext cx="5399126" cy="2752907"/>
                    </a:xfrm>
                    <a:prstGeom prst="rect">
                      <a:avLst/>
                    </a:prstGeom>
                    <a:ln>
                      <a:noFill/>
                    </a:ln>
                    <a:extLst>
                      <a:ext uri="{53640926-AAD7-44D8-BBD7-CCE9431645EC}">
                        <a14:shadowObscured xmlns:a14="http://schemas.microsoft.com/office/drawing/2010/main"/>
                      </a:ext>
                    </a:extLst>
                  </pic:spPr>
                </pic:pic>
              </a:graphicData>
            </a:graphic>
          </wp:inline>
        </w:drawing>
      </w:r>
    </w:p>
    <w:p w14:paraId="06A40AB8" w14:textId="0C7DFC3F" w:rsidR="00A208B6" w:rsidRDefault="008E47B7" w:rsidP="00A208B6">
      <w:pPr>
        <w:pStyle w:val="Numberlist"/>
        <w:numPr>
          <w:ilvl w:val="0"/>
          <w:numId w:val="41"/>
        </w:numPr>
      </w:pPr>
      <w:r w:rsidRPr="008E47B7">
        <w:t xml:space="preserve">How many subnets are there in the network topology? </w:t>
      </w:r>
    </w:p>
    <w:p w14:paraId="11215536" w14:textId="02453F8A" w:rsidR="0049653B" w:rsidRPr="008E47B7" w:rsidRDefault="0049653B" w:rsidP="0049653B">
      <w:pPr>
        <w:pStyle w:val="Numberlist"/>
        <w:numPr>
          <w:ilvl w:val="0"/>
          <w:numId w:val="0"/>
        </w:numPr>
        <w:ind w:left="927"/>
      </w:pPr>
      <w:r>
        <w:rPr>
          <w:noProof/>
        </w:rPr>
        <mc:AlternateContent>
          <mc:Choice Requires="wps">
            <w:drawing>
              <wp:inline distT="0" distB="0" distL="0" distR="0" wp14:anchorId="35A34FEC" wp14:editId="553DF2D1">
                <wp:extent cx="5905500" cy="2093595"/>
                <wp:effectExtent l="0" t="0" r="19050" b="24765"/>
                <wp:docPr id="11258589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46CEB010" w14:textId="77777777" w:rsidR="0049653B" w:rsidRDefault="0049653B" w:rsidP="0049653B"/>
                        </w:txbxContent>
                      </wps:txbx>
                      <wps:bodyPr rot="0" vert="horz" wrap="square" lIns="91440" tIns="45720" rIns="91440" bIns="45720" anchor="t" anchorCtr="0">
                        <a:spAutoFit/>
                      </wps:bodyPr>
                    </wps:wsp>
                  </a:graphicData>
                </a:graphic>
              </wp:inline>
            </w:drawing>
          </mc:Choice>
          <mc:Fallback>
            <w:pict>
              <v:shape w14:anchorId="35A34FEC" id="_x0000_s1051"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">
                <v:textbox style="mso-fit-shape-to-text:t">
                  <w:txbxContent>
                    <w:p w14:paraId="46CEB010" w14:textId="77777777" w:rsidR="0049653B" w:rsidRDefault="0049653B" w:rsidP="0049653B"/>
                  </w:txbxContent>
                </v:textbox>
                <w10:anchorlock/>
              </v:shape>
            </w:pict>
          </mc:Fallback>
        </mc:AlternateContent>
      </w:r>
    </w:p>
    <w:p w14:paraId="076B0D2E" w14:textId="44453847" w:rsidR="006F693F" w:rsidRDefault="008E47B7" w:rsidP="00A208B6">
      <w:pPr>
        <w:pStyle w:val="Numberlist"/>
      </w:pPr>
      <w:r w:rsidRPr="008E47B7">
        <w:t xml:space="preserve">How many bits should you borrow to create the required number of subnets? </w:t>
      </w:r>
    </w:p>
    <w:p w14:paraId="6D9E85FE" w14:textId="645D4661" w:rsidR="0049653B" w:rsidRPr="008E47B7" w:rsidRDefault="0049653B" w:rsidP="0049653B">
      <w:pPr>
        <w:pStyle w:val="Numberlist"/>
        <w:numPr>
          <w:ilvl w:val="0"/>
          <w:numId w:val="0"/>
        </w:numPr>
        <w:ind w:left="927"/>
      </w:pPr>
      <w:r>
        <w:rPr>
          <w:noProof/>
        </w:rPr>
        <mc:AlternateContent>
          <mc:Choice Requires="wps">
            <w:drawing>
              <wp:inline distT="0" distB="0" distL="0" distR="0" wp14:anchorId="6961EEBF" wp14:editId="6D110AB9">
                <wp:extent cx="5905500" cy="2093595"/>
                <wp:effectExtent l="0" t="0" r="19050" b="24765"/>
                <wp:docPr id="3233827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7587588E" w14:textId="77777777" w:rsidR="0049653B" w:rsidRDefault="0049653B" w:rsidP="0049653B"/>
                        </w:txbxContent>
                      </wps:txbx>
                      <wps:bodyPr rot="0" vert="horz" wrap="square" lIns="91440" tIns="45720" rIns="91440" bIns="45720" anchor="t" anchorCtr="0">
                        <a:spAutoFit/>
                      </wps:bodyPr>
                    </wps:wsp>
                  </a:graphicData>
                </a:graphic>
              </wp:inline>
            </w:drawing>
          </mc:Choice>
          <mc:Fallback>
            <w:pict>
              <v:shape w14:anchorId="6961EEBF" id="_x0000_s1052"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">
                <v:textbox style="mso-fit-shape-to-text:t">
                  <w:txbxContent>
                    <w:p w14:paraId="7587588E" w14:textId="77777777" w:rsidR="0049653B" w:rsidRDefault="0049653B" w:rsidP="0049653B"/>
                  </w:txbxContent>
                </v:textbox>
                <w10:anchorlock/>
              </v:shape>
            </w:pict>
          </mc:Fallback>
        </mc:AlternateContent>
      </w:r>
    </w:p>
    <w:p w14:paraId="7879F2D4" w14:textId="77777777" w:rsidR="0049653B" w:rsidRDefault="008E47B7" w:rsidP="00A208B6">
      <w:pPr>
        <w:pStyle w:val="Numberlist"/>
      </w:pPr>
      <w:r w:rsidRPr="008E47B7">
        <w:lastRenderedPageBreak/>
        <w:t>How many usable host addresses per subnet are in this addressing scheme?</w:t>
      </w:r>
    </w:p>
    <w:p w14:paraId="1AE79700" w14:textId="4D5EA4BF" w:rsidR="008E47B7" w:rsidRPr="008E47B7" w:rsidRDefault="0049653B" w:rsidP="0049653B">
      <w:pPr>
        <w:pStyle w:val="Numberlist"/>
        <w:numPr>
          <w:ilvl w:val="0"/>
          <w:numId w:val="0"/>
        </w:numPr>
        <w:ind w:left="927"/>
      </w:pPr>
      <w:r>
        <w:rPr>
          <w:noProof/>
        </w:rPr>
        <mc:AlternateContent>
          <mc:Choice Requires="wps">
            <w:drawing>
              <wp:inline distT="0" distB="0" distL="0" distR="0" wp14:anchorId="42E31E4F" wp14:editId="1E0E9E42">
                <wp:extent cx="5905500" cy="2093595"/>
                <wp:effectExtent l="0" t="0" r="19050" b="24765"/>
                <wp:docPr id="18411280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7965B1B0" w14:textId="77777777" w:rsidR="0049653B" w:rsidRDefault="0049653B" w:rsidP="0049653B"/>
                        </w:txbxContent>
                      </wps:txbx>
                      <wps:bodyPr rot="0" vert="horz" wrap="square" lIns="91440" tIns="45720" rIns="91440" bIns="45720" anchor="t" anchorCtr="0">
                        <a:spAutoFit/>
                      </wps:bodyPr>
                    </wps:wsp>
                  </a:graphicData>
                </a:graphic>
              </wp:inline>
            </w:drawing>
          </mc:Choice>
          <mc:Fallback>
            <w:pict>
              <v:shape w14:anchorId="42E31E4F" id="_x0000_s1053"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">
                <v:textbox style="mso-fit-shape-to-text:t">
                  <w:txbxContent>
                    <w:p w14:paraId="7965B1B0" w14:textId="77777777" w:rsidR="0049653B" w:rsidRDefault="0049653B" w:rsidP="0049653B"/>
                  </w:txbxContent>
                </v:textbox>
                <w10:anchorlock/>
              </v:shape>
            </w:pict>
          </mc:Fallback>
        </mc:AlternateContent>
      </w:r>
      <w:r w:rsidR="008E47B7" w:rsidRPr="008E47B7">
        <w:t xml:space="preserve"> </w:t>
      </w:r>
    </w:p>
    <w:p w14:paraId="5A0E7CF6" w14:textId="51C7D11C" w:rsidR="006F693F" w:rsidRDefault="008E47B7" w:rsidP="00A208B6">
      <w:pPr>
        <w:pStyle w:val="Numberlist"/>
      </w:pPr>
      <w:r w:rsidRPr="008E47B7">
        <w:t xml:space="preserve">What is the new subnet mask in dotted decimal format? </w:t>
      </w:r>
    </w:p>
    <w:p w14:paraId="24F13A56" w14:textId="240971CE" w:rsidR="0049653B" w:rsidRPr="008E47B7" w:rsidRDefault="0049653B" w:rsidP="0049653B">
      <w:pPr>
        <w:pStyle w:val="Numberlist"/>
        <w:numPr>
          <w:ilvl w:val="0"/>
          <w:numId w:val="0"/>
        </w:numPr>
        <w:ind w:left="927"/>
      </w:pPr>
      <w:r>
        <w:rPr>
          <w:noProof/>
        </w:rPr>
        <mc:AlternateContent>
          <mc:Choice Requires="wps">
            <w:drawing>
              <wp:inline distT="0" distB="0" distL="0" distR="0" wp14:anchorId="195FA7B5" wp14:editId="05B18341">
                <wp:extent cx="5905500" cy="2093595"/>
                <wp:effectExtent l="0" t="0" r="19050" b="24765"/>
                <wp:docPr id="774565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5557CABC" w14:textId="77777777" w:rsidR="0049653B" w:rsidRDefault="0049653B" w:rsidP="0049653B"/>
                        </w:txbxContent>
                      </wps:txbx>
                      <wps:bodyPr rot="0" vert="horz" wrap="square" lIns="91440" tIns="45720" rIns="91440" bIns="45720" anchor="t" anchorCtr="0">
                        <a:spAutoFit/>
                      </wps:bodyPr>
                    </wps:wsp>
                  </a:graphicData>
                </a:graphic>
              </wp:inline>
            </w:drawing>
          </mc:Choice>
          <mc:Fallback>
            <w:pict>
              <v:shape w14:anchorId="195FA7B5" id="_x0000_s1054"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">
                <v:textbox style="mso-fit-shape-to-text:t">
                  <w:txbxContent>
                    <w:p w14:paraId="5557CABC" w14:textId="77777777" w:rsidR="0049653B" w:rsidRDefault="0049653B" w:rsidP="0049653B"/>
                  </w:txbxContent>
                </v:textbox>
                <w10:anchorlock/>
              </v:shape>
            </w:pict>
          </mc:Fallback>
        </mc:AlternateContent>
      </w:r>
    </w:p>
    <w:p w14:paraId="59FFC910" w14:textId="7343B6AC" w:rsidR="006F693F" w:rsidRDefault="008E47B7" w:rsidP="00A208B6">
      <w:pPr>
        <w:pStyle w:val="Numberlist"/>
      </w:pPr>
      <w:r w:rsidRPr="008E47B7">
        <w:t>How many subnets are available for future use?</w:t>
      </w:r>
    </w:p>
    <w:p w14:paraId="7EA242DB" w14:textId="3B348959" w:rsidR="0049653B" w:rsidRDefault="0049653B" w:rsidP="0049653B">
      <w:pPr>
        <w:pStyle w:val="Numberlist"/>
        <w:numPr>
          <w:ilvl w:val="0"/>
          <w:numId w:val="0"/>
        </w:numPr>
        <w:ind w:left="927"/>
      </w:pPr>
      <w:r>
        <w:rPr>
          <w:noProof/>
        </w:rPr>
        <mc:AlternateContent>
          <mc:Choice Requires="wps">
            <w:drawing>
              <wp:inline distT="0" distB="0" distL="0" distR="0" wp14:anchorId="6985E882" wp14:editId="5135A083">
                <wp:extent cx="5905500" cy="2093595"/>
                <wp:effectExtent l="0" t="0" r="19050" b="24765"/>
                <wp:docPr id="248166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31EBB968" w14:textId="77777777" w:rsidR="0049653B" w:rsidRDefault="0049653B" w:rsidP="0049653B"/>
                        </w:txbxContent>
                      </wps:txbx>
                      <wps:bodyPr rot="0" vert="horz" wrap="square" lIns="91440" tIns="45720" rIns="91440" bIns="45720" anchor="t" anchorCtr="0">
                        <a:spAutoFit/>
                      </wps:bodyPr>
                    </wps:wsp>
                  </a:graphicData>
                </a:graphic>
              </wp:inline>
            </w:drawing>
          </mc:Choice>
          <mc:Fallback>
            <w:pict>
              <v:shape w14:anchorId="6985E882" id="_x0000_s1055"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">
                <v:textbox style="mso-fit-shape-to-text:t">
                  <w:txbxContent>
                    <w:p w14:paraId="31EBB968" w14:textId="77777777" w:rsidR="0049653B" w:rsidRDefault="0049653B" w:rsidP="0049653B"/>
                  </w:txbxContent>
                </v:textbox>
                <w10:anchorlock/>
              </v:shape>
            </w:pict>
          </mc:Fallback>
        </mc:AlternateContent>
      </w:r>
    </w:p>
    <w:p w14:paraId="0B1F3A6E" w14:textId="77777777" w:rsidR="00A208B6" w:rsidRDefault="00A208B6" w:rsidP="008E47B7"/>
    <w:p w14:paraId="7DE6B2AB" w14:textId="7AAE4879" w:rsidR="008E47B7" w:rsidRPr="008E47B7" w:rsidRDefault="008E47B7" w:rsidP="008E47B7">
      <w:r w:rsidRPr="008E47B7">
        <w:t>Fill in the following table with the subnet information:</w:t>
      </w:r>
    </w:p>
    <w:tbl>
      <w:tblPr>
        <w:tblStyle w:val="GridTable4-Accent5"/>
        <w:tblW w:w="10225" w:type="dxa"/>
        <w:tblLook w:val="04A0" w:firstRow="1" w:lastRow="0" w:firstColumn="1" w:lastColumn="0" w:noHBand="0" w:noVBand="1"/>
      </w:tblPr>
      <w:tblGrid>
        <w:gridCol w:w="2045"/>
        <w:gridCol w:w="2045"/>
        <w:gridCol w:w="2045"/>
        <w:gridCol w:w="2045"/>
        <w:gridCol w:w="2045"/>
      </w:tblGrid>
      <w:tr w:rsidR="00C16E2E" w:rsidRPr="008E47B7" w14:paraId="5B3B1FAC" w14:textId="77777777" w:rsidTr="00C16E2E">
        <w:trPr>
          <w:cnfStyle w:val="100000000000" w:firstRow="1" w:lastRow="0" w:firstColumn="0" w:lastColumn="0" w:oddVBand="0" w:evenVBand="0" w:oddHBand="0"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2BEBF53B" w14:textId="35622F64" w:rsidR="008E47B7" w:rsidRPr="00B52D8B" w:rsidRDefault="001C25AC" w:rsidP="008E47B7">
            <w:pPr>
              <w:spacing w:before="0" w:line="240" w:lineRule="auto"/>
              <w:contextualSpacing/>
              <w:rPr>
                <w:rFonts w:ascii="Figtree" w:hAnsi="Figtree"/>
                <w:b w:val="0"/>
                <w:bCs w:val="0"/>
              </w:rPr>
            </w:pPr>
            <w:r w:rsidRPr="00B52D8B">
              <w:rPr>
                <w:rFonts w:ascii="Figtree" w:hAnsi="Figtree"/>
              </w:rPr>
              <w:t>Subnet</w:t>
            </w:r>
          </w:p>
          <w:p w14:paraId="162BA191" w14:textId="4945C719" w:rsidR="008E47B7" w:rsidRPr="00B52D8B" w:rsidRDefault="001C25AC" w:rsidP="008E47B7">
            <w:pPr>
              <w:spacing w:before="0" w:line="240" w:lineRule="auto"/>
              <w:contextualSpacing/>
              <w:rPr>
                <w:rFonts w:ascii="Figtree" w:hAnsi="Figtree"/>
                <w:b w:val="0"/>
                <w:bCs w:val="0"/>
              </w:rPr>
            </w:pPr>
            <w:r>
              <w:rPr>
                <w:rFonts w:ascii="Figtree" w:hAnsi="Figtree"/>
              </w:rPr>
              <w:t>n</w:t>
            </w:r>
            <w:r w:rsidRPr="00B52D8B">
              <w:rPr>
                <w:rFonts w:ascii="Figtree" w:hAnsi="Figtree"/>
              </w:rPr>
              <w:t xml:space="preserve">umber </w:t>
            </w:r>
          </w:p>
        </w:tc>
        <w:tc>
          <w:tcPr>
            <w:tcW w:w="2045" w:type="dxa"/>
            <w:hideMark/>
          </w:tcPr>
          <w:p w14:paraId="22E1F5F1" w14:textId="4CC4A4AA" w:rsidR="008E47B7" w:rsidRPr="00B52D8B" w:rsidRDefault="001C25AC" w:rsidP="008E47B7">
            <w:pPr>
              <w:spacing w:before="0" w:line="240" w:lineRule="auto"/>
              <w:contextualSpacing/>
              <w:cnfStyle w:val="100000000000" w:firstRow="1" w:lastRow="0" w:firstColumn="0" w:lastColumn="0" w:oddVBand="0" w:evenVBand="0" w:oddHBand="0" w:evenHBand="0" w:firstRowFirstColumn="0" w:firstRowLastColumn="0" w:lastRowFirstColumn="0" w:lastRowLastColumn="0"/>
              <w:rPr>
                <w:rFonts w:ascii="Figtree" w:hAnsi="Figtree"/>
                <w:b w:val="0"/>
                <w:bCs w:val="0"/>
              </w:rPr>
            </w:pPr>
            <w:r w:rsidRPr="00B52D8B">
              <w:rPr>
                <w:rFonts w:ascii="Figtree" w:hAnsi="Figtree"/>
              </w:rPr>
              <w:t>Subnet address</w:t>
            </w:r>
          </w:p>
        </w:tc>
        <w:tc>
          <w:tcPr>
            <w:tcW w:w="2045" w:type="dxa"/>
            <w:hideMark/>
          </w:tcPr>
          <w:p w14:paraId="51A4F637" w14:textId="7A3EEEB4" w:rsidR="008E47B7" w:rsidRPr="00B52D8B" w:rsidRDefault="001C25AC" w:rsidP="008E47B7">
            <w:pPr>
              <w:spacing w:before="0" w:line="240" w:lineRule="auto"/>
              <w:contextualSpacing/>
              <w:cnfStyle w:val="100000000000" w:firstRow="1" w:lastRow="0" w:firstColumn="0" w:lastColumn="0" w:oddVBand="0" w:evenVBand="0" w:oddHBand="0" w:evenHBand="0" w:firstRowFirstColumn="0" w:firstRowLastColumn="0" w:lastRowFirstColumn="0" w:lastRowLastColumn="0"/>
              <w:rPr>
                <w:rFonts w:ascii="Figtree" w:hAnsi="Figtree"/>
                <w:b w:val="0"/>
                <w:bCs w:val="0"/>
              </w:rPr>
            </w:pPr>
            <w:r w:rsidRPr="00B52D8B">
              <w:rPr>
                <w:rFonts w:ascii="Figtree" w:hAnsi="Figtree"/>
              </w:rPr>
              <w:t>First usable host address</w:t>
            </w:r>
          </w:p>
        </w:tc>
        <w:tc>
          <w:tcPr>
            <w:tcW w:w="2045" w:type="dxa"/>
            <w:hideMark/>
          </w:tcPr>
          <w:p w14:paraId="408689C0" w14:textId="6B5C04ED" w:rsidR="008E47B7" w:rsidRPr="00B52D8B" w:rsidRDefault="001C25AC" w:rsidP="008E47B7">
            <w:pPr>
              <w:spacing w:before="0" w:line="240" w:lineRule="auto"/>
              <w:contextualSpacing/>
              <w:cnfStyle w:val="100000000000" w:firstRow="1" w:lastRow="0" w:firstColumn="0" w:lastColumn="0" w:oddVBand="0" w:evenVBand="0" w:oddHBand="0" w:evenHBand="0" w:firstRowFirstColumn="0" w:firstRowLastColumn="0" w:lastRowFirstColumn="0" w:lastRowLastColumn="0"/>
              <w:rPr>
                <w:rFonts w:ascii="Figtree" w:hAnsi="Figtree"/>
                <w:b w:val="0"/>
                <w:bCs w:val="0"/>
              </w:rPr>
            </w:pPr>
            <w:r w:rsidRPr="00B52D8B">
              <w:rPr>
                <w:rFonts w:ascii="Figtree" w:hAnsi="Figtree"/>
              </w:rPr>
              <w:t>Last usable host address</w:t>
            </w:r>
          </w:p>
        </w:tc>
        <w:tc>
          <w:tcPr>
            <w:tcW w:w="2045" w:type="dxa"/>
            <w:hideMark/>
          </w:tcPr>
          <w:p w14:paraId="045F6890" w14:textId="625038A7" w:rsidR="008E47B7" w:rsidRPr="00B52D8B" w:rsidRDefault="001C25AC" w:rsidP="008E47B7">
            <w:pPr>
              <w:spacing w:before="0" w:line="240" w:lineRule="auto"/>
              <w:contextualSpacing/>
              <w:cnfStyle w:val="100000000000" w:firstRow="1" w:lastRow="0" w:firstColumn="0" w:lastColumn="0" w:oddVBand="0" w:evenVBand="0" w:oddHBand="0" w:evenHBand="0" w:firstRowFirstColumn="0" w:firstRowLastColumn="0" w:lastRowFirstColumn="0" w:lastRowLastColumn="0"/>
              <w:rPr>
                <w:rFonts w:ascii="Figtree" w:hAnsi="Figtree"/>
                <w:b w:val="0"/>
                <w:bCs w:val="0"/>
              </w:rPr>
            </w:pPr>
            <w:r w:rsidRPr="00B52D8B">
              <w:rPr>
                <w:rFonts w:ascii="Figtree" w:hAnsi="Figtree"/>
              </w:rPr>
              <w:t>Broadcast address</w:t>
            </w:r>
          </w:p>
        </w:tc>
      </w:tr>
      <w:tr w:rsidR="00C16E2E" w:rsidRPr="008E47B7" w14:paraId="2A8FB397" w14:textId="77777777" w:rsidTr="00C16E2E">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tcPr>
          <w:p w14:paraId="063AEEA4" w14:textId="77777777" w:rsidR="008E47B7" w:rsidRPr="008E47B7" w:rsidRDefault="008E47B7" w:rsidP="008E47B7">
            <w:pPr>
              <w:spacing w:before="0" w:line="240" w:lineRule="auto"/>
              <w:contextualSpacing/>
            </w:pPr>
          </w:p>
        </w:tc>
        <w:tc>
          <w:tcPr>
            <w:tcW w:w="2045" w:type="dxa"/>
          </w:tcPr>
          <w:p w14:paraId="1DE1C54C" w14:textId="77777777" w:rsidR="008E47B7" w:rsidRPr="008E47B7" w:rsidRDefault="008E47B7" w:rsidP="008E47B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795AC587" w14:textId="77777777" w:rsidR="008E47B7" w:rsidRPr="008E47B7" w:rsidRDefault="008E47B7" w:rsidP="008E47B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2A58D2D7" w14:textId="77777777" w:rsidR="008E47B7" w:rsidRPr="008E47B7" w:rsidRDefault="008E47B7" w:rsidP="008E47B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2C9D5341" w14:textId="77777777" w:rsidR="008E47B7" w:rsidRPr="008E47B7" w:rsidRDefault="008E47B7" w:rsidP="008E47B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C16E2E" w:rsidRPr="008E47B7" w14:paraId="4A1E222E" w14:textId="77777777" w:rsidTr="00C16E2E">
        <w:trPr>
          <w:trHeight w:val="717"/>
        </w:trPr>
        <w:tc>
          <w:tcPr>
            <w:cnfStyle w:val="001000000000" w:firstRow="0" w:lastRow="0" w:firstColumn="1" w:lastColumn="0" w:oddVBand="0" w:evenVBand="0" w:oddHBand="0" w:evenHBand="0" w:firstRowFirstColumn="0" w:firstRowLastColumn="0" w:lastRowFirstColumn="0" w:lastRowLastColumn="0"/>
            <w:tcW w:w="2045" w:type="dxa"/>
          </w:tcPr>
          <w:p w14:paraId="65E96C90" w14:textId="77777777" w:rsidR="008E47B7" w:rsidRPr="008E47B7" w:rsidRDefault="008E47B7" w:rsidP="008E47B7">
            <w:pPr>
              <w:spacing w:before="0" w:line="240" w:lineRule="auto"/>
              <w:contextualSpacing/>
            </w:pPr>
          </w:p>
        </w:tc>
        <w:tc>
          <w:tcPr>
            <w:tcW w:w="2045" w:type="dxa"/>
          </w:tcPr>
          <w:p w14:paraId="46F6BFCE" w14:textId="77777777" w:rsidR="008E47B7" w:rsidRPr="008E47B7" w:rsidRDefault="008E47B7" w:rsidP="008E47B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03292678" w14:textId="77777777" w:rsidR="008E47B7" w:rsidRPr="008E47B7" w:rsidRDefault="008E47B7" w:rsidP="008E47B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5CB57AE5" w14:textId="77777777" w:rsidR="008E47B7" w:rsidRPr="008E47B7" w:rsidRDefault="008E47B7" w:rsidP="008E47B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393890F7" w14:textId="77777777" w:rsidR="008E47B7" w:rsidRPr="008E47B7" w:rsidRDefault="008E47B7" w:rsidP="008E47B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C16E2E" w:rsidRPr="008E47B7" w14:paraId="7D8DF22D" w14:textId="77777777" w:rsidTr="00C16E2E">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tcPr>
          <w:p w14:paraId="01121F5F" w14:textId="77777777" w:rsidR="008E47B7" w:rsidRPr="008E47B7" w:rsidRDefault="008E47B7" w:rsidP="008E47B7">
            <w:pPr>
              <w:spacing w:before="0" w:line="240" w:lineRule="auto"/>
              <w:contextualSpacing/>
            </w:pPr>
          </w:p>
        </w:tc>
        <w:tc>
          <w:tcPr>
            <w:tcW w:w="2045" w:type="dxa"/>
          </w:tcPr>
          <w:p w14:paraId="2F4A3F21" w14:textId="77777777" w:rsidR="008E47B7" w:rsidRPr="008E47B7" w:rsidRDefault="008E47B7" w:rsidP="008E47B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4E6490A2" w14:textId="77777777" w:rsidR="008E47B7" w:rsidRPr="008E47B7" w:rsidRDefault="008E47B7" w:rsidP="008E47B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030D6C50" w14:textId="77777777" w:rsidR="008E47B7" w:rsidRPr="008E47B7" w:rsidRDefault="008E47B7" w:rsidP="008E47B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3500DF94" w14:textId="77777777" w:rsidR="008E47B7" w:rsidRPr="008E47B7" w:rsidRDefault="008E47B7" w:rsidP="008E47B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C16E2E" w:rsidRPr="008E47B7" w14:paraId="7AAD62AC" w14:textId="77777777" w:rsidTr="00C16E2E">
        <w:trPr>
          <w:trHeight w:val="717"/>
        </w:trPr>
        <w:tc>
          <w:tcPr>
            <w:cnfStyle w:val="001000000000" w:firstRow="0" w:lastRow="0" w:firstColumn="1" w:lastColumn="0" w:oddVBand="0" w:evenVBand="0" w:oddHBand="0" w:evenHBand="0" w:firstRowFirstColumn="0" w:firstRowLastColumn="0" w:lastRowFirstColumn="0" w:lastRowLastColumn="0"/>
            <w:tcW w:w="2045" w:type="dxa"/>
          </w:tcPr>
          <w:p w14:paraId="4990AF25" w14:textId="77777777" w:rsidR="008E47B7" w:rsidRPr="008E47B7" w:rsidRDefault="008E47B7" w:rsidP="008E47B7">
            <w:pPr>
              <w:spacing w:before="0" w:line="240" w:lineRule="auto"/>
              <w:contextualSpacing/>
            </w:pPr>
          </w:p>
        </w:tc>
        <w:tc>
          <w:tcPr>
            <w:tcW w:w="2045" w:type="dxa"/>
          </w:tcPr>
          <w:p w14:paraId="4E9BEF97" w14:textId="77777777" w:rsidR="008E47B7" w:rsidRPr="008E47B7" w:rsidRDefault="008E47B7" w:rsidP="008E47B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4F4342D4" w14:textId="77777777" w:rsidR="008E47B7" w:rsidRPr="008E47B7" w:rsidRDefault="008E47B7" w:rsidP="008E47B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6267AA16" w14:textId="77777777" w:rsidR="008E47B7" w:rsidRPr="008E47B7" w:rsidRDefault="008E47B7" w:rsidP="008E47B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3DF4FD7C" w14:textId="77777777" w:rsidR="008E47B7" w:rsidRPr="008E47B7" w:rsidRDefault="008E47B7" w:rsidP="008E47B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C16E2E" w:rsidRPr="008E47B7" w14:paraId="5405D264" w14:textId="77777777" w:rsidTr="00C16E2E">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tcPr>
          <w:p w14:paraId="68AF5E83" w14:textId="77777777" w:rsidR="008E47B7" w:rsidRPr="008E47B7" w:rsidRDefault="008E47B7" w:rsidP="008E47B7">
            <w:pPr>
              <w:spacing w:before="0" w:line="240" w:lineRule="auto"/>
              <w:contextualSpacing/>
            </w:pPr>
          </w:p>
        </w:tc>
        <w:tc>
          <w:tcPr>
            <w:tcW w:w="2045" w:type="dxa"/>
          </w:tcPr>
          <w:p w14:paraId="2AC9B583" w14:textId="77777777" w:rsidR="008E47B7" w:rsidRPr="008E47B7" w:rsidRDefault="008E47B7" w:rsidP="008E47B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174527FA" w14:textId="77777777" w:rsidR="008E47B7" w:rsidRPr="008E47B7" w:rsidRDefault="008E47B7" w:rsidP="008E47B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531B5CF0" w14:textId="77777777" w:rsidR="008E47B7" w:rsidRPr="008E47B7" w:rsidRDefault="008E47B7" w:rsidP="008E47B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5BC94917" w14:textId="77777777" w:rsidR="008E47B7" w:rsidRPr="008E47B7" w:rsidRDefault="008E47B7" w:rsidP="008E47B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C16E2E" w:rsidRPr="008E47B7" w14:paraId="55EF68CD" w14:textId="77777777" w:rsidTr="00C16E2E">
        <w:trPr>
          <w:trHeight w:val="717"/>
        </w:trPr>
        <w:tc>
          <w:tcPr>
            <w:cnfStyle w:val="001000000000" w:firstRow="0" w:lastRow="0" w:firstColumn="1" w:lastColumn="0" w:oddVBand="0" w:evenVBand="0" w:oddHBand="0" w:evenHBand="0" w:firstRowFirstColumn="0" w:firstRowLastColumn="0" w:lastRowFirstColumn="0" w:lastRowLastColumn="0"/>
            <w:tcW w:w="2045" w:type="dxa"/>
          </w:tcPr>
          <w:p w14:paraId="7E653AC3" w14:textId="77777777" w:rsidR="008E47B7" w:rsidRPr="008E47B7" w:rsidRDefault="008E47B7" w:rsidP="008E47B7">
            <w:pPr>
              <w:spacing w:before="0" w:line="240" w:lineRule="auto"/>
              <w:contextualSpacing/>
            </w:pPr>
          </w:p>
        </w:tc>
        <w:tc>
          <w:tcPr>
            <w:tcW w:w="2045" w:type="dxa"/>
          </w:tcPr>
          <w:p w14:paraId="0C8C5563" w14:textId="77777777" w:rsidR="008E47B7" w:rsidRPr="008E47B7" w:rsidRDefault="008E47B7" w:rsidP="008E47B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7EB464E4" w14:textId="77777777" w:rsidR="008E47B7" w:rsidRPr="008E47B7" w:rsidRDefault="008E47B7" w:rsidP="008E47B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698F8C4A" w14:textId="77777777" w:rsidR="008E47B7" w:rsidRPr="008E47B7" w:rsidRDefault="008E47B7" w:rsidP="008E47B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4305F0B0" w14:textId="77777777" w:rsidR="008E47B7" w:rsidRPr="008E47B7" w:rsidRDefault="008E47B7" w:rsidP="008E47B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C16E2E" w:rsidRPr="008E47B7" w14:paraId="5E7B4AAB" w14:textId="77777777" w:rsidTr="00C16E2E">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5C946AA5" w14:textId="77777777" w:rsidR="008E47B7" w:rsidRPr="008E47B7" w:rsidRDefault="008E47B7" w:rsidP="008E47B7">
            <w:pPr>
              <w:spacing w:before="0" w:line="240" w:lineRule="auto"/>
              <w:contextualSpacing/>
            </w:pPr>
          </w:p>
        </w:tc>
        <w:tc>
          <w:tcPr>
            <w:tcW w:w="2045" w:type="dxa"/>
            <w:hideMark/>
          </w:tcPr>
          <w:p w14:paraId="44CC248B" w14:textId="77777777" w:rsidR="008E47B7" w:rsidRPr="008E47B7" w:rsidRDefault="008E47B7" w:rsidP="008E47B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66A2B1D9" w14:textId="77777777" w:rsidR="008E47B7" w:rsidRPr="008E47B7" w:rsidRDefault="008E47B7" w:rsidP="008E47B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0A8DCB5F" w14:textId="77777777" w:rsidR="008E47B7" w:rsidRPr="008E47B7" w:rsidRDefault="008E47B7" w:rsidP="008E47B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7CBFA073" w14:textId="77777777" w:rsidR="008E47B7" w:rsidRPr="008E47B7" w:rsidRDefault="008E47B7" w:rsidP="008E47B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C16E2E" w:rsidRPr="008E47B7" w14:paraId="5E489027" w14:textId="77777777" w:rsidTr="00C16E2E">
        <w:trPr>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3AEC7BBB" w14:textId="77777777" w:rsidR="008E47B7" w:rsidRPr="008E47B7" w:rsidRDefault="008E47B7" w:rsidP="008E47B7">
            <w:pPr>
              <w:spacing w:before="0" w:line="240" w:lineRule="auto"/>
              <w:contextualSpacing/>
            </w:pPr>
          </w:p>
        </w:tc>
        <w:tc>
          <w:tcPr>
            <w:tcW w:w="2045" w:type="dxa"/>
            <w:hideMark/>
          </w:tcPr>
          <w:p w14:paraId="1D538735" w14:textId="77777777" w:rsidR="008E47B7" w:rsidRPr="008E47B7" w:rsidRDefault="008E47B7" w:rsidP="008E47B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2876C0AA" w14:textId="77777777" w:rsidR="008E47B7" w:rsidRPr="008E47B7" w:rsidRDefault="008E47B7" w:rsidP="008E47B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6ECA0D60" w14:textId="77777777" w:rsidR="008E47B7" w:rsidRPr="008E47B7" w:rsidRDefault="008E47B7" w:rsidP="008E47B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587010FD" w14:textId="77777777" w:rsidR="008E47B7" w:rsidRPr="008E47B7" w:rsidRDefault="008E47B7" w:rsidP="008E47B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C16E2E" w:rsidRPr="008E47B7" w14:paraId="07D16E96" w14:textId="77777777" w:rsidTr="00C16E2E">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20CF04A2" w14:textId="77777777" w:rsidR="008E47B7" w:rsidRPr="008E47B7" w:rsidRDefault="008E47B7" w:rsidP="008E47B7">
            <w:pPr>
              <w:spacing w:before="0" w:line="240" w:lineRule="auto"/>
              <w:contextualSpacing/>
            </w:pPr>
          </w:p>
        </w:tc>
        <w:tc>
          <w:tcPr>
            <w:tcW w:w="2045" w:type="dxa"/>
            <w:hideMark/>
          </w:tcPr>
          <w:p w14:paraId="40F173DF" w14:textId="77777777" w:rsidR="008E47B7" w:rsidRPr="008E47B7" w:rsidRDefault="008E47B7" w:rsidP="008E47B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09F7149F" w14:textId="77777777" w:rsidR="008E47B7" w:rsidRPr="008E47B7" w:rsidRDefault="008E47B7" w:rsidP="008E47B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66DECCBC" w14:textId="77777777" w:rsidR="008E47B7" w:rsidRPr="008E47B7" w:rsidRDefault="008E47B7" w:rsidP="008E47B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0C613240" w14:textId="77777777" w:rsidR="008E47B7" w:rsidRPr="008E47B7" w:rsidRDefault="008E47B7" w:rsidP="008E47B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C16E2E" w:rsidRPr="008E47B7" w14:paraId="118D7A0B" w14:textId="77777777" w:rsidTr="00C16E2E">
        <w:trPr>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088C1FDA" w14:textId="77777777" w:rsidR="008E47B7" w:rsidRPr="008E47B7" w:rsidRDefault="008E47B7" w:rsidP="008E47B7">
            <w:pPr>
              <w:spacing w:before="0" w:line="240" w:lineRule="auto"/>
              <w:contextualSpacing/>
            </w:pPr>
          </w:p>
        </w:tc>
        <w:tc>
          <w:tcPr>
            <w:tcW w:w="2045" w:type="dxa"/>
            <w:hideMark/>
          </w:tcPr>
          <w:p w14:paraId="02AE99E2" w14:textId="77777777" w:rsidR="008E47B7" w:rsidRPr="008E47B7" w:rsidRDefault="008E47B7" w:rsidP="008E47B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7F52229A" w14:textId="77777777" w:rsidR="008E47B7" w:rsidRPr="008E47B7" w:rsidRDefault="008E47B7" w:rsidP="008E47B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0D06744C" w14:textId="77777777" w:rsidR="008E47B7" w:rsidRPr="008E47B7" w:rsidRDefault="008E47B7" w:rsidP="008E47B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4BA845E0" w14:textId="77777777" w:rsidR="008E47B7" w:rsidRPr="008E47B7" w:rsidRDefault="008E47B7" w:rsidP="008E47B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bl>
    <w:p w14:paraId="7B8FBF66" w14:textId="77777777" w:rsidR="008E47B7" w:rsidRDefault="008E47B7" w:rsidP="008E47B7">
      <w:pPr>
        <w:rPr>
          <w:b/>
          <w:bCs/>
        </w:rPr>
      </w:pPr>
    </w:p>
    <w:p w14:paraId="185744F8" w14:textId="417B068B" w:rsidR="00C16E2E" w:rsidRPr="008E47B7" w:rsidRDefault="00C16E2E" w:rsidP="00C16E2E">
      <w:pPr>
        <w:spacing w:before="0" w:after="160" w:line="259" w:lineRule="auto"/>
        <w:rPr>
          <w:b/>
          <w:bCs/>
        </w:rPr>
      </w:pPr>
      <w:r>
        <w:rPr>
          <w:b/>
          <w:bCs/>
        </w:rPr>
        <w:br w:type="page"/>
      </w:r>
    </w:p>
    <w:p w14:paraId="2FF3D90C" w14:textId="3FE807D7" w:rsidR="008E47B7" w:rsidRDefault="008E47B7" w:rsidP="001C25AC">
      <w:pPr>
        <w:pStyle w:val="Heading3"/>
      </w:pPr>
      <w:r w:rsidRPr="008E47B7">
        <w:lastRenderedPageBreak/>
        <w:t>Task 2: Identify the subnetting requirements for Topology 2</w:t>
      </w:r>
    </w:p>
    <w:p w14:paraId="355CC3A3" w14:textId="3A911982" w:rsidR="008E47B7" w:rsidRDefault="00B52D8B" w:rsidP="008E47B7">
      <w:r>
        <w:t>T</w:t>
      </w:r>
      <w:r w:rsidR="008E47B7" w:rsidRPr="008E47B7">
        <w:t xml:space="preserve">he network topology from Task 1 has been expanded to accommodate the inclusion of a </w:t>
      </w:r>
      <w:proofErr w:type="gramStart"/>
      <w:r w:rsidR="008E47B7" w:rsidRPr="008E47B7">
        <w:t>new components</w:t>
      </w:r>
      <w:proofErr w:type="gramEnd"/>
      <w:r w:rsidR="008E47B7" w:rsidRPr="008E47B7">
        <w:t xml:space="preserve">. Use the 192.168.40.0/24 network address to provide addresses to the network </w:t>
      </w:r>
      <w:r w:rsidRPr="008E47B7">
        <w:t>devices and</w:t>
      </w:r>
      <w:r w:rsidR="008E47B7" w:rsidRPr="008E47B7">
        <w:t xml:space="preserve"> then design a new addressing scheme to support the additional network requirement.</w:t>
      </w:r>
    </w:p>
    <w:p w14:paraId="7B9BFBEA" w14:textId="77777777" w:rsidR="00A208B6" w:rsidRPr="008E47B7" w:rsidRDefault="00A208B6" w:rsidP="008E47B7"/>
    <w:p w14:paraId="5CB3ACC4" w14:textId="0E0B706D" w:rsidR="008E47B7" w:rsidRDefault="008E47B7" w:rsidP="008E47B7">
      <w:r w:rsidRPr="008E47B7">
        <w:rPr>
          <w:noProof/>
        </w:rPr>
        <w:drawing>
          <wp:inline distT="0" distB="0" distL="0" distR="0" wp14:anchorId="011E430A" wp14:editId="56A46834">
            <wp:extent cx="5400000" cy="3172037"/>
            <wp:effectExtent l="0" t="0" r="0" b="0"/>
            <wp:docPr id="747647294" name="Picture 2" descr="A diagram of the network topology for Activity 14 Task 2. Two networks, each with a single switched are connected via three routers, linked in linear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47294" name="Picture 2" descr="A diagram of the network topology for Activity 14 Task 2. Two networks, each with a single switched are connected via three routers, linked in linear sequence."/>
                    <pic:cNvPicPr/>
                  </pic:nvPicPr>
                  <pic:blipFill>
                    <a:blip r:embed="rId25">
                      <a:extLst>
                        <a:ext uri="{28A0092B-C50C-407E-A947-70E740481C1C}">
                          <a14:useLocalDpi xmlns:a14="http://schemas.microsoft.com/office/drawing/2010/main" val="0"/>
                        </a:ext>
                      </a:extLst>
                    </a:blip>
                    <a:stretch>
                      <a:fillRect/>
                    </a:stretch>
                  </pic:blipFill>
                  <pic:spPr>
                    <a:xfrm>
                      <a:off x="0" y="0"/>
                      <a:ext cx="5400000" cy="3172037"/>
                    </a:xfrm>
                    <a:prstGeom prst="rect">
                      <a:avLst/>
                    </a:prstGeom>
                  </pic:spPr>
                </pic:pic>
              </a:graphicData>
            </a:graphic>
          </wp:inline>
        </w:drawing>
      </w:r>
    </w:p>
    <w:p w14:paraId="025C8DEB" w14:textId="77777777" w:rsidR="00A208B6" w:rsidRDefault="00A208B6" w:rsidP="008E47B7"/>
    <w:p w14:paraId="107FEFAC" w14:textId="77777777" w:rsidR="0049653B" w:rsidRPr="008E47B7" w:rsidRDefault="0049653B" w:rsidP="008E47B7"/>
    <w:p w14:paraId="4140A186" w14:textId="04FB2A4F" w:rsidR="006F693F" w:rsidRDefault="0049653B" w:rsidP="00A208B6">
      <w:pPr>
        <w:pStyle w:val="Numberlist"/>
        <w:numPr>
          <w:ilvl w:val="0"/>
          <w:numId w:val="43"/>
        </w:numPr>
      </w:pPr>
      <w:r>
        <w:rPr>
          <w:noProof/>
        </w:rPr>
        <mc:AlternateContent>
          <mc:Choice Requires="wps">
            <w:drawing>
              <wp:anchor distT="0" distB="0" distL="114300" distR="114300" simplePos="0" relativeHeight="251722752" behindDoc="0" locked="0" layoutInCell="1" allowOverlap="1" wp14:anchorId="2387BC30" wp14:editId="3C341E74">
                <wp:simplePos x="0" y="0"/>
                <wp:positionH relativeFrom="column">
                  <wp:posOffset>593090</wp:posOffset>
                </wp:positionH>
                <wp:positionV relativeFrom="paragraph">
                  <wp:posOffset>221615</wp:posOffset>
                </wp:positionV>
                <wp:extent cx="5905500" cy="2093595"/>
                <wp:effectExtent l="0" t="0" r="19050" b="24765"/>
                <wp:wrapSquare wrapText="bothSides"/>
                <wp:docPr id="237567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21A905EF" w14:textId="77777777" w:rsidR="0049653B" w:rsidRDefault="0049653B" w:rsidP="0049653B"/>
                        </w:txbxContent>
                      </wps:txbx>
                      <wps:bodyPr rot="0" vert="horz" wrap="square" lIns="91440" tIns="45720" rIns="91440" bIns="45720" anchor="t" anchorCtr="0">
                        <a:spAutoFit/>
                      </wps:bodyPr>
                    </wps:wsp>
                  </a:graphicData>
                </a:graphic>
              </wp:anchor>
            </w:drawing>
          </mc:Choice>
          <mc:Fallback>
            <w:pict>
              <v:shape w14:anchorId="2387BC30" id="_x0000_s1056" type="#_x0000_t202" style="position:absolute;left:0;text-align:left;margin-left:46.7pt;margin-top:17.45pt;width:465pt;height:164.8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">
                <v:textbox style="mso-fit-shape-to-text:t">
                  <w:txbxContent>
                    <w:p w14:paraId="21A905EF" w14:textId="77777777" w:rsidR="0049653B" w:rsidRDefault="0049653B" w:rsidP="0049653B"/>
                  </w:txbxContent>
                </v:textbox>
                <w10:wrap type="square"/>
              </v:shape>
            </w:pict>
          </mc:Fallback>
        </mc:AlternateContent>
      </w:r>
      <w:r w:rsidR="002F1DB5">
        <w:t xml:space="preserve"> </w:t>
      </w:r>
      <w:r>
        <w:t xml:space="preserve"> </w:t>
      </w:r>
      <w:r w:rsidR="008E47B7" w:rsidRPr="008E47B7">
        <w:t>How many subnets are there?</w:t>
      </w:r>
    </w:p>
    <w:p w14:paraId="6C07A7B6" w14:textId="1B36161E" w:rsidR="0049653B" w:rsidRPr="008E47B7" w:rsidRDefault="0049653B" w:rsidP="0049653B">
      <w:pPr>
        <w:pStyle w:val="Numberlist"/>
        <w:numPr>
          <w:ilvl w:val="0"/>
          <w:numId w:val="0"/>
        </w:numPr>
        <w:ind w:left="567"/>
      </w:pPr>
    </w:p>
    <w:p w14:paraId="4F1072BB" w14:textId="477AE4DC" w:rsidR="006F693F" w:rsidRDefault="008E47B7" w:rsidP="00A208B6">
      <w:pPr>
        <w:pStyle w:val="Numberlist"/>
        <w:numPr>
          <w:ilvl w:val="0"/>
          <w:numId w:val="44"/>
        </w:numPr>
      </w:pPr>
      <w:r w:rsidRPr="008E47B7">
        <w:t>How many bits should you borrow to create the required number of subnets?</w:t>
      </w:r>
    </w:p>
    <w:p w14:paraId="795EE6D2" w14:textId="451CE71B" w:rsidR="0049653B" w:rsidRPr="008E47B7" w:rsidRDefault="0049653B" w:rsidP="0049653B">
      <w:pPr>
        <w:pStyle w:val="Numberlist"/>
        <w:numPr>
          <w:ilvl w:val="0"/>
          <w:numId w:val="0"/>
        </w:numPr>
        <w:ind w:left="927"/>
      </w:pPr>
      <w:r>
        <w:rPr>
          <w:noProof/>
        </w:rPr>
        <mc:AlternateContent>
          <mc:Choice Requires="wps">
            <w:drawing>
              <wp:inline distT="0" distB="0" distL="0" distR="0" wp14:anchorId="00DACD0E" wp14:editId="64F9482F">
                <wp:extent cx="5905500" cy="2093595"/>
                <wp:effectExtent l="0" t="0" r="19050" b="24765"/>
                <wp:docPr id="14557584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3292CF06" w14:textId="77777777" w:rsidR="0049653B" w:rsidRDefault="0049653B" w:rsidP="0049653B"/>
                        </w:txbxContent>
                      </wps:txbx>
                      <wps:bodyPr rot="0" vert="horz" wrap="square" lIns="91440" tIns="45720" rIns="91440" bIns="45720" anchor="t" anchorCtr="0">
                        <a:spAutoFit/>
                      </wps:bodyPr>
                    </wps:wsp>
                  </a:graphicData>
                </a:graphic>
              </wp:inline>
            </w:drawing>
          </mc:Choice>
          <mc:Fallback>
            <w:pict>
              <v:shape w14:anchorId="00DACD0E" id="_x0000_s1057"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">
                <v:textbox style="mso-fit-shape-to-text:t">
                  <w:txbxContent>
                    <w:p w14:paraId="3292CF06" w14:textId="77777777" w:rsidR="0049653B" w:rsidRDefault="0049653B" w:rsidP="0049653B"/>
                  </w:txbxContent>
                </v:textbox>
                <w10:anchorlock/>
              </v:shape>
            </w:pict>
          </mc:Fallback>
        </mc:AlternateContent>
      </w:r>
    </w:p>
    <w:p w14:paraId="31B87DCB" w14:textId="4B40A7D9" w:rsidR="006F693F" w:rsidRDefault="008E47B7" w:rsidP="00A208B6">
      <w:pPr>
        <w:pStyle w:val="Numberlist"/>
      </w:pPr>
      <w:r w:rsidRPr="008E47B7">
        <w:t xml:space="preserve">How many usable host addresses per subnet are in this addressing scheme? </w:t>
      </w:r>
    </w:p>
    <w:p w14:paraId="21225778" w14:textId="4BE194E1" w:rsidR="0049653B" w:rsidRPr="008E47B7" w:rsidRDefault="0049653B" w:rsidP="0049653B">
      <w:pPr>
        <w:pStyle w:val="Numberlist"/>
        <w:numPr>
          <w:ilvl w:val="0"/>
          <w:numId w:val="0"/>
        </w:numPr>
        <w:ind w:left="927"/>
      </w:pPr>
      <w:r>
        <w:rPr>
          <w:noProof/>
        </w:rPr>
        <mc:AlternateContent>
          <mc:Choice Requires="wps">
            <w:drawing>
              <wp:inline distT="0" distB="0" distL="0" distR="0" wp14:anchorId="28196C5B" wp14:editId="725EB91F">
                <wp:extent cx="5905500" cy="2093595"/>
                <wp:effectExtent l="0" t="0" r="19050" b="24765"/>
                <wp:docPr id="572804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3D82541C" w14:textId="77777777" w:rsidR="0049653B" w:rsidRDefault="0049653B" w:rsidP="0049653B"/>
                        </w:txbxContent>
                      </wps:txbx>
                      <wps:bodyPr rot="0" vert="horz" wrap="square" lIns="91440" tIns="45720" rIns="91440" bIns="45720" anchor="t" anchorCtr="0">
                        <a:spAutoFit/>
                      </wps:bodyPr>
                    </wps:wsp>
                  </a:graphicData>
                </a:graphic>
              </wp:inline>
            </w:drawing>
          </mc:Choice>
          <mc:Fallback>
            <w:pict>
              <v:shape w14:anchorId="28196C5B" id="_x0000_s1058"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">
                <v:textbox style="mso-fit-shape-to-text:t">
                  <w:txbxContent>
                    <w:p w14:paraId="3D82541C" w14:textId="77777777" w:rsidR="0049653B" w:rsidRDefault="0049653B" w:rsidP="0049653B"/>
                  </w:txbxContent>
                </v:textbox>
                <w10:anchorlock/>
              </v:shape>
            </w:pict>
          </mc:Fallback>
        </mc:AlternateContent>
      </w:r>
    </w:p>
    <w:p w14:paraId="14CCA4FA" w14:textId="40A1590F" w:rsidR="006F693F" w:rsidRDefault="008E47B7" w:rsidP="00A208B6">
      <w:pPr>
        <w:pStyle w:val="Numberlist"/>
      </w:pPr>
      <w:r w:rsidRPr="008E47B7">
        <w:t xml:space="preserve">What is the new subnet mask in dotted decimal format? </w:t>
      </w:r>
    </w:p>
    <w:p w14:paraId="736E4A61" w14:textId="4A4212C0" w:rsidR="0049653B" w:rsidRPr="008E47B7" w:rsidRDefault="0049653B" w:rsidP="0049653B">
      <w:pPr>
        <w:pStyle w:val="Numberlist"/>
        <w:numPr>
          <w:ilvl w:val="0"/>
          <w:numId w:val="0"/>
        </w:numPr>
        <w:ind w:left="927"/>
      </w:pPr>
      <w:r>
        <w:rPr>
          <w:noProof/>
        </w:rPr>
        <mc:AlternateContent>
          <mc:Choice Requires="wps">
            <w:drawing>
              <wp:inline distT="0" distB="0" distL="0" distR="0" wp14:anchorId="63D63C8B" wp14:editId="2CDD96CF">
                <wp:extent cx="5905500" cy="2093595"/>
                <wp:effectExtent l="0" t="0" r="19050" b="24765"/>
                <wp:docPr id="858082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69284DEB" w14:textId="77777777" w:rsidR="0049653B" w:rsidRDefault="0049653B" w:rsidP="0049653B"/>
                        </w:txbxContent>
                      </wps:txbx>
                      <wps:bodyPr rot="0" vert="horz" wrap="square" lIns="91440" tIns="45720" rIns="91440" bIns="45720" anchor="t" anchorCtr="0">
                        <a:spAutoFit/>
                      </wps:bodyPr>
                    </wps:wsp>
                  </a:graphicData>
                </a:graphic>
              </wp:inline>
            </w:drawing>
          </mc:Choice>
          <mc:Fallback>
            <w:pict>
              <v:shape w14:anchorId="63D63C8B" id="_x0000_s1059"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">
                <v:textbox style="mso-fit-shape-to-text:t">
                  <w:txbxContent>
                    <w:p w14:paraId="69284DEB" w14:textId="77777777" w:rsidR="0049653B" w:rsidRDefault="0049653B" w:rsidP="0049653B"/>
                  </w:txbxContent>
                </v:textbox>
                <w10:anchorlock/>
              </v:shape>
            </w:pict>
          </mc:Fallback>
        </mc:AlternateContent>
      </w:r>
    </w:p>
    <w:p w14:paraId="1F2AE1C4" w14:textId="2220FF64" w:rsidR="008E47B7" w:rsidRDefault="008E47B7" w:rsidP="001C25AC">
      <w:pPr>
        <w:pStyle w:val="Numberlist"/>
      </w:pPr>
      <w:r w:rsidRPr="008E47B7">
        <w:lastRenderedPageBreak/>
        <w:t>How many subnets are available for future use?</w:t>
      </w:r>
    </w:p>
    <w:p w14:paraId="6DB52B59" w14:textId="7F5CC590" w:rsidR="006F693F" w:rsidRPr="008E47B7" w:rsidRDefault="0049653B" w:rsidP="0049653B">
      <w:pPr>
        <w:pStyle w:val="Numberlist"/>
        <w:numPr>
          <w:ilvl w:val="0"/>
          <w:numId w:val="0"/>
        </w:numPr>
        <w:ind w:left="927"/>
      </w:pPr>
      <w:r>
        <w:rPr>
          <w:noProof/>
        </w:rPr>
        <mc:AlternateContent>
          <mc:Choice Requires="wps">
            <w:drawing>
              <wp:inline distT="0" distB="0" distL="0" distR="0" wp14:anchorId="0C362F0A" wp14:editId="15B754F2">
                <wp:extent cx="5905500" cy="2093595"/>
                <wp:effectExtent l="0" t="0" r="19050" b="24765"/>
                <wp:docPr id="16041390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2E13816B" w14:textId="77777777" w:rsidR="0049653B" w:rsidRDefault="0049653B" w:rsidP="0049653B"/>
                        </w:txbxContent>
                      </wps:txbx>
                      <wps:bodyPr rot="0" vert="horz" wrap="square" lIns="91440" tIns="45720" rIns="91440" bIns="45720" anchor="t" anchorCtr="0">
                        <a:spAutoFit/>
                      </wps:bodyPr>
                    </wps:wsp>
                  </a:graphicData>
                </a:graphic>
              </wp:inline>
            </w:drawing>
          </mc:Choice>
          <mc:Fallback>
            <w:pict>
              <v:shape w14:anchorId="0C362F0A" id="_x0000_s1060"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">
                <v:textbox style="mso-fit-shape-to-text:t">
                  <w:txbxContent>
                    <w:p w14:paraId="2E13816B" w14:textId="77777777" w:rsidR="0049653B" w:rsidRDefault="0049653B" w:rsidP="0049653B"/>
                  </w:txbxContent>
                </v:textbox>
                <w10:anchorlock/>
              </v:shape>
            </w:pict>
          </mc:Fallback>
        </mc:AlternateContent>
      </w:r>
    </w:p>
    <w:p w14:paraId="18B88AB7" w14:textId="77777777" w:rsidR="00A208B6" w:rsidRDefault="00A208B6" w:rsidP="008E47B7"/>
    <w:p w14:paraId="4B23E99B" w14:textId="2A1C3F63" w:rsidR="008E47B7" w:rsidRDefault="008E47B7" w:rsidP="008E47B7">
      <w:r w:rsidRPr="008E47B7">
        <w:t>Fill in the following table with the subnet information:</w:t>
      </w:r>
    </w:p>
    <w:tbl>
      <w:tblPr>
        <w:tblStyle w:val="GridTable4-Accent5"/>
        <w:tblW w:w="10225" w:type="dxa"/>
        <w:tblLook w:val="04A0" w:firstRow="1" w:lastRow="0" w:firstColumn="1" w:lastColumn="0" w:noHBand="0" w:noVBand="1"/>
      </w:tblPr>
      <w:tblGrid>
        <w:gridCol w:w="2045"/>
        <w:gridCol w:w="2045"/>
        <w:gridCol w:w="2045"/>
        <w:gridCol w:w="2045"/>
        <w:gridCol w:w="2045"/>
      </w:tblGrid>
      <w:tr w:rsidR="00C16E2E" w:rsidRPr="008E47B7" w14:paraId="13D25B64" w14:textId="77777777" w:rsidTr="00A323B3">
        <w:trPr>
          <w:cnfStyle w:val="100000000000" w:firstRow="1" w:lastRow="0" w:firstColumn="0" w:lastColumn="0" w:oddVBand="0" w:evenVBand="0" w:oddHBand="0"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50572C66" w14:textId="77777777" w:rsidR="00C16E2E" w:rsidRPr="00B52D8B" w:rsidRDefault="00C16E2E" w:rsidP="00A323B3">
            <w:pPr>
              <w:spacing w:before="0" w:line="240" w:lineRule="auto"/>
              <w:contextualSpacing/>
              <w:rPr>
                <w:rFonts w:ascii="Figtree" w:hAnsi="Figtree"/>
                <w:b w:val="0"/>
                <w:bCs w:val="0"/>
              </w:rPr>
            </w:pPr>
            <w:r w:rsidRPr="00B52D8B">
              <w:rPr>
                <w:rFonts w:ascii="Figtree" w:hAnsi="Figtree"/>
              </w:rPr>
              <w:t>Subnet</w:t>
            </w:r>
          </w:p>
          <w:p w14:paraId="3B4F142E" w14:textId="77777777" w:rsidR="00C16E2E" w:rsidRPr="00B52D8B" w:rsidRDefault="00C16E2E" w:rsidP="00A323B3">
            <w:pPr>
              <w:spacing w:before="0" w:line="240" w:lineRule="auto"/>
              <w:contextualSpacing/>
              <w:rPr>
                <w:rFonts w:ascii="Figtree" w:hAnsi="Figtree"/>
                <w:b w:val="0"/>
                <w:bCs w:val="0"/>
              </w:rPr>
            </w:pPr>
            <w:r>
              <w:rPr>
                <w:rFonts w:ascii="Figtree" w:hAnsi="Figtree"/>
              </w:rPr>
              <w:t>n</w:t>
            </w:r>
            <w:r w:rsidRPr="00B52D8B">
              <w:rPr>
                <w:rFonts w:ascii="Figtree" w:hAnsi="Figtree"/>
              </w:rPr>
              <w:t xml:space="preserve">umber </w:t>
            </w:r>
          </w:p>
        </w:tc>
        <w:tc>
          <w:tcPr>
            <w:tcW w:w="2045" w:type="dxa"/>
            <w:hideMark/>
          </w:tcPr>
          <w:p w14:paraId="63C5FB5B" w14:textId="77777777" w:rsidR="00C16E2E" w:rsidRPr="00B52D8B" w:rsidRDefault="00C16E2E"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rPr>
                <w:rFonts w:ascii="Figtree" w:hAnsi="Figtree"/>
                <w:b w:val="0"/>
                <w:bCs w:val="0"/>
              </w:rPr>
            </w:pPr>
            <w:r w:rsidRPr="00B52D8B">
              <w:rPr>
                <w:rFonts w:ascii="Figtree" w:hAnsi="Figtree"/>
              </w:rPr>
              <w:t>Subnet address</w:t>
            </w:r>
          </w:p>
        </w:tc>
        <w:tc>
          <w:tcPr>
            <w:tcW w:w="2045" w:type="dxa"/>
            <w:hideMark/>
          </w:tcPr>
          <w:p w14:paraId="3D48B94F" w14:textId="77777777" w:rsidR="00C16E2E" w:rsidRPr="00B52D8B" w:rsidRDefault="00C16E2E"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rPr>
                <w:rFonts w:ascii="Figtree" w:hAnsi="Figtree"/>
                <w:b w:val="0"/>
                <w:bCs w:val="0"/>
              </w:rPr>
            </w:pPr>
            <w:r w:rsidRPr="00B52D8B">
              <w:rPr>
                <w:rFonts w:ascii="Figtree" w:hAnsi="Figtree"/>
              </w:rPr>
              <w:t>First usable host address</w:t>
            </w:r>
          </w:p>
        </w:tc>
        <w:tc>
          <w:tcPr>
            <w:tcW w:w="2045" w:type="dxa"/>
            <w:hideMark/>
          </w:tcPr>
          <w:p w14:paraId="29F9F114" w14:textId="77777777" w:rsidR="00C16E2E" w:rsidRPr="00B52D8B" w:rsidRDefault="00C16E2E"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rPr>
                <w:rFonts w:ascii="Figtree" w:hAnsi="Figtree"/>
                <w:b w:val="0"/>
                <w:bCs w:val="0"/>
              </w:rPr>
            </w:pPr>
            <w:r w:rsidRPr="00B52D8B">
              <w:rPr>
                <w:rFonts w:ascii="Figtree" w:hAnsi="Figtree"/>
              </w:rPr>
              <w:t>Last usable host address</w:t>
            </w:r>
          </w:p>
        </w:tc>
        <w:tc>
          <w:tcPr>
            <w:tcW w:w="2045" w:type="dxa"/>
            <w:hideMark/>
          </w:tcPr>
          <w:p w14:paraId="74A25CE3" w14:textId="77777777" w:rsidR="00C16E2E" w:rsidRPr="00B52D8B" w:rsidRDefault="00C16E2E"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rPr>
                <w:rFonts w:ascii="Figtree" w:hAnsi="Figtree"/>
                <w:b w:val="0"/>
                <w:bCs w:val="0"/>
              </w:rPr>
            </w:pPr>
            <w:r w:rsidRPr="00B52D8B">
              <w:rPr>
                <w:rFonts w:ascii="Figtree" w:hAnsi="Figtree"/>
              </w:rPr>
              <w:t>Broadcast address</w:t>
            </w:r>
          </w:p>
        </w:tc>
      </w:tr>
      <w:tr w:rsidR="00C16E2E" w:rsidRPr="008E47B7" w14:paraId="21230FFD" w14:textId="77777777" w:rsidTr="00A323B3">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tcPr>
          <w:p w14:paraId="0808C69A" w14:textId="77777777" w:rsidR="00C16E2E" w:rsidRPr="008E47B7" w:rsidRDefault="00C16E2E" w:rsidP="00A323B3">
            <w:pPr>
              <w:spacing w:before="0" w:line="240" w:lineRule="auto"/>
              <w:contextualSpacing/>
            </w:pPr>
          </w:p>
        </w:tc>
        <w:tc>
          <w:tcPr>
            <w:tcW w:w="2045" w:type="dxa"/>
          </w:tcPr>
          <w:p w14:paraId="53B7A90F" w14:textId="77777777" w:rsidR="00C16E2E" w:rsidRPr="008E47B7" w:rsidRDefault="00C16E2E"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47DD773F" w14:textId="77777777" w:rsidR="00C16E2E" w:rsidRPr="008E47B7" w:rsidRDefault="00C16E2E"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16347AB7" w14:textId="77777777" w:rsidR="00C16E2E" w:rsidRPr="008E47B7" w:rsidRDefault="00C16E2E"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76547540" w14:textId="77777777" w:rsidR="00C16E2E" w:rsidRPr="008E47B7" w:rsidRDefault="00C16E2E"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C16E2E" w:rsidRPr="008E47B7" w14:paraId="4D065FEF" w14:textId="77777777" w:rsidTr="00A323B3">
        <w:trPr>
          <w:trHeight w:val="717"/>
        </w:trPr>
        <w:tc>
          <w:tcPr>
            <w:cnfStyle w:val="001000000000" w:firstRow="0" w:lastRow="0" w:firstColumn="1" w:lastColumn="0" w:oddVBand="0" w:evenVBand="0" w:oddHBand="0" w:evenHBand="0" w:firstRowFirstColumn="0" w:firstRowLastColumn="0" w:lastRowFirstColumn="0" w:lastRowLastColumn="0"/>
            <w:tcW w:w="2045" w:type="dxa"/>
          </w:tcPr>
          <w:p w14:paraId="59291A93" w14:textId="77777777" w:rsidR="00C16E2E" w:rsidRPr="008E47B7" w:rsidRDefault="00C16E2E" w:rsidP="00A323B3">
            <w:pPr>
              <w:spacing w:before="0" w:line="240" w:lineRule="auto"/>
              <w:contextualSpacing/>
            </w:pPr>
          </w:p>
        </w:tc>
        <w:tc>
          <w:tcPr>
            <w:tcW w:w="2045" w:type="dxa"/>
          </w:tcPr>
          <w:p w14:paraId="18ED660D" w14:textId="77777777" w:rsidR="00C16E2E" w:rsidRPr="008E47B7" w:rsidRDefault="00C16E2E"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6670C2BC" w14:textId="77777777" w:rsidR="00C16E2E" w:rsidRPr="008E47B7" w:rsidRDefault="00C16E2E"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0EEB811D" w14:textId="77777777" w:rsidR="00C16E2E" w:rsidRPr="008E47B7" w:rsidRDefault="00C16E2E"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7BC4EEB4" w14:textId="77777777" w:rsidR="00C16E2E" w:rsidRPr="008E47B7" w:rsidRDefault="00C16E2E"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C16E2E" w:rsidRPr="008E47B7" w14:paraId="1AF313A0" w14:textId="77777777" w:rsidTr="00A323B3">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tcPr>
          <w:p w14:paraId="089B2713" w14:textId="77777777" w:rsidR="00C16E2E" w:rsidRPr="008E47B7" w:rsidRDefault="00C16E2E" w:rsidP="00A323B3">
            <w:pPr>
              <w:spacing w:before="0" w:line="240" w:lineRule="auto"/>
              <w:contextualSpacing/>
            </w:pPr>
          </w:p>
        </w:tc>
        <w:tc>
          <w:tcPr>
            <w:tcW w:w="2045" w:type="dxa"/>
          </w:tcPr>
          <w:p w14:paraId="4336AFCF" w14:textId="77777777" w:rsidR="00C16E2E" w:rsidRPr="008E47B7" w:rsidRDefault="00C16E2E"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240382F9" w14:textId="77777777" w:rsidR="00C16E2E" w:rsidRPr="008E47B7" w:rsidRDefault="00C16E2E"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35C45E14" w14:textId="77777777" w:rsidR="00C16E2E" w:rsidRPr="008E47B7" w:rsidRDefault="00C16E2E"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4959F404" w14:textId="77777777" w:rsidR="00C16E2E" w:rsidRPr="008E47B7" w:rsidRDefault="00C16E2E"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C16E2E" w:rsidRPr="008E47B7" w14:paraId="1F7B7701" w14:textId="77777777" w:rsidTr="00A323B3">
        <w:trPr>
          <w:trHeight w:val="717"/>
        </w:trPr>
        <w:tc>
          <w:tcPr>
            <w:cnfStyle w:val="001000000000" w:firstRow="0" w:lastRow="0" w:firstColumn="1" w:lastColumn="0" w:oddVBand="0" w:evenVBand="0" w:oddHBand="0" w:evenHBand="0" w:firstRowFirstColumn="0" w:firstRowLastColumn="0" w:lastRowFirstColumn="0" w:lastRowLastColumn="0"/>
            <w:tcW w:w="2045" w:type="dxa"/>
          </w:tcPr>
          <w:p w14:paraId="7A449040" w14:textId="77777777" w:rsidR="00C16E2E" w:rsidRPr="008E47B7" w:rsidRDefault="00C16E2E" w:rsidP="00A323B3">
            <w:pPr>
              <w:spacing w:before="0" w:line="240" w:lineRule="auto"/>
              <w:contextualSpacing/>
            </w:pPr>
          </w:p>
        </w:tc>
        <w:tc>
          <w:tcPr>
            <w:tcW w:w="2045" w:type="dxa"/>
          </w:tcPr>
          <w:p w14:paraId="335EF11F" w14:textId="77777777" w:rsidR="00C16E2E" w:rsidRPr="008E47B7" w:rsidRDefault="00C16E2E"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5C54EE21" w14:textId="77777777" w:rsidR="00C16E2E" w:rsidRPr="008E47B7" w:rsidRDefault="00C16E2E"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414046D9" w14:textId="77777777" w:rsidR="00C16E2E" w:rsidRPr="008E47B7" w:rsidRDefault="00C16E2E"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59EACB05" w14:textId="77777777" w:rsidR="00C16E2E" w:rsidRPr="008E47B7" w:rsidRDefault="00C16E2E"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C16E2E" w:rsidRPr="008E47B7" w14:paraId="1FBDDB4B" w14:textId="77777777" w:rsidTr="00A323B3">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tcPr>
          <w:p w14:paraId="5E912253" w14:textId="77777777" w:rsidR="00C16E2E" w:rsidRPr="008E47B7" w:rsidRDefault="00C16E2E" w:rsidP="00A323B3">
            <w:pPr>
              <w:spacing w:before="0" w:line="240" w:lineRule="auto"/>
              <w:contextualSpacing/>
            </w:pPr>
          </w:p>
        </w:tc>
        <w:tc>
          <w:tcPr>
            <w:tcW w:w="2045" w:type="dxa"/>
          </w:tcPr>
          <w:p w14:paraId="00DEB681" w14:textId="77777777" w:rsidR="00C16E2E" w:rsidRPr="008E47B7" w:rsidRDefault="00C16E2E"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7B0C1900" w14:textId="77777777" w:rsidR="00C16E2E" w:rsidRPr="008E47B7" w:rsidRDefault="00C16E2E"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1A28004D" w14:textId="77777777" w:rsidR="00C16E2E" w:rsidRPr="008E47B7" w:rsidRDefault="00C16E2E"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0BA04D30" w14:textId="77777777" w:rsidR="00C16E2E" w:rsidRPr="008E47B7" w:rsidRDefault="00C16E2E"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C16E2E" w:rsidRPr="008E47B7" w14:paraId="66ADF894" w14:textId="77777777" w:rsidTr="00A323B3">
        <w:trPr>
          <w:trHeight w:val="717"/>
        </w:trPr>
        <w:tc>
          <w:tcPr>
            <w:cnfStyle w:val="001000000000" w:firstRow="0" w:lastRow="0" w:firstColumn="1" w:lastColumn="0" w:oddVBand="0" w:evenVBand="0" w:oddHBand="0" w:evenHBand="0" w:firstRowFirstColumn="0" w:firstRowLastColumn="0" w:lastRowFirstColumn="0" w:lastRowLastColumn="0"/>
            <w:tcW w:w="2045" w:type="dxa"/>
          </w:tcPr>
          <w:p w14:paraId="51929035" w14:textId="77777777" w:rsidR="00C16E2E" w:rsidRPr="008E47B7" w:rsidRDefault="00C16E2E" w:rsidP="00A323B3">
            <w:pPr>
              <w:spacing w:before="0" w:line="240" w:lineRule="auto"/>
              <w:contextualSpacing/>
            </w:pPr>
          </w:p>
        </w:tc>
        <w:tc>
          <w:tcPr>
            <w:tcW w:w="2045" w:type="dxa"/>
          </w:tcPr>
          <w:p w14:paraId="7EB3116C" w14:textId="77777777" w:rsidR="00C16E2E" w:rsidRPr="008E47B7" w:rsidRDefault="00C16E2E"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36B06A13" w14:textId="77777777" w:rsidR="00C16E2E" w:rsidRPr="008E47B7" w:rsidRDefault="00C16E2E"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28E22EE6" w14:textId="77777777" w:rsidR="00C16E2E" w:rsidRPr="008E47B7" w:rsidRDefault="00C16E2E"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082DF8C9" w14:textId="77777777" w:rsidR="00C16E2E" w:rsidRPr="008E47B7" w:rsidRDefault="00C16E2E"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C16E2E" w:rsidRPr="008E47B7" w14:paraId="6C8E3BAF" w14:textId="77777777" w:rsidTr="00A323B3">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3B26437F" w14:textId="77777777" w:rsidR="00C16E2E" w:rsidRPr="008E47B7" w:rsidRDefault="00C16E2E" w:rsidP="00A323B3">
            <w:pPr>
              <w:spacing w:before="0" w:line="240" w:lineRule="auto"/>
              <w:contextualSpacing/>
            </w:pPr>
          </w:p>
        </w:tc>
        <w:tc>
          <w:tcPr>
            <w:tcW w:w="2045" w:type="dxa"/>
            <w:hideMark/>
          </w:tcPr>
          <w:p w14:paraId="45F83109" w14:textId="77777777" w:rsidR="00C16E2E" w:rsidRPr="008E47B7" w:rsidRDefault="00C16E2E"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5D7DEE33" w14:textId="77777777" w:rsidR="00C16E2E" w:rsidRPr="008E47B7" w:rsidRDefault="00C16E2E"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432802C1" w14:textId="77777777" w:rsidR="00C16E2E" w:rsidRPr="008E47B7" w:rsidRDefault="00C16E2E"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70FE72FD" w14:textId="77777777" w:rsidR="00C16E2E" w:rsidRPr="008E47B7" w:rsidRDefault="00C16E2E"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C16E2E" w:rsidRPr="008E47B7" w14:paraId="4BBC3700" w14:textId="77777777" w:rsidTr="00A323B3">
        <w:trPr>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27949872" w14:textId="77777777" w:rsidR="00C16E2E" w:rsidRPr="008E47B7" w:rsidRDefault="00C16E2E" w:rsidP="00A323B3">
            <w:pPr>
              <w:spacing w:before="0" w:line="240" w:lineRule="auto"/>
              <w:contextualSpacing/>
            </w:pPr>
          </w:p>
        </w:tc>
        <w:tc>
          <w:tcPr>
            <w:tcW w:w="2045" w:type="dxa"/>
            <w:hideMark/>
          </w:tcPr>
          <w:p w14:paraId="0AA9083D" w14:textId="77777777" w:rsidR="00C16E2E" w:rsidRPr="008E47B7" w:rsidRDefault="00C16E2E"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11ADAFD4" w14:textId="77777777" w:rsidR="00C16E2E" w:rsidRPr="008E47B7" w:rsidRDefault="00C16E2E"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4F3F1D2D" w14:textId="77777777" w:rsidR="00C16E2E" w:rsidRPr="008E47B7" w:rsidRDefault="00C16E2E"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434F13ED" w14:textId="77777777" w:rsidR="00C16E2E" w:rsidRPr="008E47B7" w:rsidRDefault="00C16E2E"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C16E2E" w:rsidRPr="008E47B7" w14:paraId="2CD526F5" w14:textId="77777777" w:rsidTr="00A323B3">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0E96D4EB" w14:textId="77777777" w:rsidR="00C16E2E" w:rsidRPr="008E47B7" w:rsidRDefault="00C16E2E" w:rsidP="00A323B3">
            <w:pPr>
              <w:spacing w:before="0" w:line="240" w:lineRule="auto"/>
              <w:contextualSpacing/>
            </w:pPr>
          </w:p>
        </w:tc>
        <w:tc>
          <w:tcPr>
            <w:tcW w:w="2045" w:type="dxa"/>
            <w:hideMark/>
          </w:tcPr>
          <w:p w14:paraId="4B72EDA6" w14:textId="77777777" w:rsidR="00C16E2E" w:rsidRPr="008E47B7" w:rsidRDefault="00C16E2E"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1313CE93" w14:textId="77777777" w:rsidR="00C16E2E" w:rsidRPr="008E47B7" w:rsidRDefault="00C16E2E"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79E8AC00" w14:textId="77777777" w:rsidR="00C16E2E" w:rsidRPr="008E47B7" w:rsidRDefault="00C16E2E"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6E1B6A97" w14:textId="77777777" w:rsidR="00C16E2E" w:rsidRPr="008E47B7" w:rsidRDefault="00C16E2E"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C16E2E" w:rsidRPr="008E47B7" w14:paraId="2C87EFA6" w14:textId="77777777" w:rsidTr="00A323B3">
        <w:trPr>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0844417A" w14:textId="77777777" w:rsidR="00C16E2E" w:rsidRPr="008E47B7" w:rsidRDefault="00C16E2E" w:rsidP="00A323B3">
            <w:pPr>
              <w:spacing w:before="0" w:line="240" w:lineRule="auto"/>
              <w:contextualSpacing/>
            </w:pPr>
          </w:p>
        </w:tc>
        <w:tc>
          <w:tcPr>
            <w:tcW w:w="2045" w:type="dxa"/>
            <w:hideMark/>
          </w:tcPr>
          <w:p w14:paraId="3D9088D6" w14:textId="77777777" w:rsidR="00C16E2E" w:rsidRPr="008E47B7" w:rsidRDefault="00C16E2E"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6CDE5753" w14:textId="77777777" w:rsidR="00C16E2E" w:rsidRPr="008E47B7" w:rsidRDefault="00C16E2E"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28C90656" w14:textId="77777777" w:rsidR="00C16E2E" w:rsidRPr="008E47B7" w:rsidRDefault="00C16E2E"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4304DC65" w14:textId="77777777" w:rsidR="00C16E2E" w:rsidRPr="008E47B7" w:rsidRDefault="00C16E2E"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bl>
    <w:p w14:paraId="0699CB29" w14:textId="77777777" w:rsidR="00C16E2E" w:rsidRDefault="00C16E2E" w:rsidP="008E47B7"/>
    <w:p w14:paraId="6A83761D" w14:textId="77777777" w:rsidR="00C16E2E" w:rsidRPr="008E47B7" w:rsidRDefault="00C16E2E" w:rsidP="008E47B7"/>
    <w:p w14:paraId="26A07583" w14:textId="77777777" w:rsidR="00B52D8B" w:rsidRPr="00B52D8B" w:rsidRDefault="00B52D8B" w:rsidP="00B52D8B"/>
    <w:p w14:paraId="5BE24CA4" w14:textId="77777777" w:rsidR="00B52D8B" w:rsidRDefault="00B52D8B">
      <w:pPr>
        <w:spacing w:before="0" w:after="160" w:line="259" w:lineRule="auto"/>
        <w:rPr>
          <w:b/>
          <w:bCs/>
          <w:sz w:val="28"/>
          <w:szCs w:val="28"/>
        </w:rPr>
      </w:pPr>
      <w:r>
        <w:br w:type="page"/>
      </w:r>
    </w:p>
    <w:p w14:paraId="56CC5177" w14:textId="35B34BE8" w:rsidR="008E47B7" w:rsidRDefault="008E47B7" w:rsidP="008E47B7">
      <w:pPr>
        <w:pStyle w:val="Heading3"/>
      </w:pPr>
      <w:r>
        <w:lastRenderedPageBreak/>
        <w:t>Task 3: Identify the subnetting requirements for Topology 3</w:t>
      </w:r>
      <w:r w:rsidR="0113F739">
        <w:t xml:space="preserve">: </w:t>
      </w:r>
      <w:r w:rsidR="0B6EFD21" w:rsidRPr="00F87FCC">
        <w:rPr>
          <w:color w:val="auto"/>
        </w:rPr>
        <w:t>Challenge</w:t>
      </w:r>
      <w:r w:rsidR="0113F739" w:rsidRPr="00F87FCC">
        <w:rPr>
          <w:color w:val="auto"/>
        </w:rPr>
        <w:t xml:space="preserve"> </w:t>
      </w:r>
    </w:p>
    <w:p w14:paraId="32A83742" w14:textId="481133CD" w:rsidR="008E47B7" w:rsidRPr="008E47B7" w:rsidRDefault="00B52D8B" w:rsidP="008E47B7">
      <w:r>
        <w:t>T</w:t>
      </w:r>
      <w:r w:rsidR="008E47B7" w:rsidRPr="008E47B7">
        <w:t>he network topology from Task 2 has been expanded to accommodate the inclusion of new components with a new LAN added to R2, a redundant link between R1 and R3</w:t>
      </w:r>
      <w:r w:rsidR="00753DEF">
        <w:t>,</w:t>
      </w:r>
      <w:r w:rsidR="008E47B7" w:rsidRPr="008E47B7">
        <w:t xml:space="preserve"> and a new PC added to switch S3. Use the 192.168.40.0/24 network address to provide addresses to the network devices. Also provide an IP address scheme that will accommodate these additional devices. For this topology, assign a subnet to each network.  </w:t>
      </w:r>
    </w:p>
    <w:p w14:paraId="5100090C" w14:textId="56FD0EE5" w:rsidR="008E47B7" w:rsidRDefault="008E47B7" w:rsidP="008E47B7">
      <w:r w:rsidRPr="008E47B7">
        <w:rPr>
          <w:noProof/>
        </w:rPr>
        <w:drawing>
          <wp:inline distT="0" distB="0" distL="0" distR="0" wp14:anchorId="4083A028" wp14:editId="24AF457D">
            <wp:extent cx="5843432" cy="3638550"/>
            <wp:effectExtent l="0" t="0" r="5080" b="0"/>
            <wp:docPr id="364785442" name="Picture 1" descr="A diagram of the network topology for Activity 14 Task 3. there are three networks, each with two computers connected to a central switch. Each network switch is connected to a router. Each router is connected to the other by a singl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85442" name="Picture 1" descr="A diagram of the network topology for Activity 14 Task 3. there are three networks, each with two computers connected to a central switch. Each network switch is connected to a router. Each router is connected to the other by a single link."/>
                    <pic:cNvPicPr/>
                  </pic:nvPicPr>
                  <pic:blipFill>
                    <a:blip r:embed="rId41">
                      <a:extLst>
                        <a:ext uri="{28A0092B-C50C-407E-A947-70E740481C1C}">
                          <a14:useLocalDpi xmlns:a14="http://schemas.microsoft.com/office/drawing/2010/main" val="0"/>
                        </a:ext>
                      </a:extLst>
                    </a:blip>
                    <a:stretch>
                      <a:fillRect/>
                    </a:stretch>
                  </pic:blipFill>
                  <pic:spPr>
                    <a:xfrm>
                      <a:off x="0" y="0"/>
                      <a:ext cx="5850167" cy="3642744"/>
                    </a:xfrm>
                    <a:prstGeom prst="rect">
                      <a:avLst/>
                    </a:prstGeom>
                  </pic:spPr>
                </pic:pic>
              </a:graphicData>
            </a:graphic>
          </wp:inline>
        </w:drawing>
      </w:r>
    </w:p>
    <w:p w14:paraId="601AA335" w14:textId="77777777" w:rsidR="0049653B" w:rsidRPr="00A208B6" w:rsidRDefault="0049653B" w:rsidP="008E47B7"/>
    <w:p w14:paraId="3E216340" w14:textId="5997871B" w:rsidR="006F693F" w:rsidRDefault="008E47B7" w:rsidP="0049653B">
      <w:pPr>
        <w:pStyle w:val="Numberlist"/>
        <w:numPr>
          <w:ilvl w:val="0"/>
          <w:numId w:val="45"/>
        </w:numPr>
      </w:pPr>
      <w:r w:rsidRPr="008E47B7">
        <w:t xml:space="preserve">How many subnets are there? </w:t>
      </w:r>
    </w:p>
    <w:p w14:paraId="63C80C82" w14:textId="403FA080" w:rsidR="0049653B" w:rsidRPr="008E47B7" w:rsidRDefault="0049653B" w:rsidP="0049653B">
      <w:pPr>
        <w:pStyle w:val="Numberlist"/>
        <w:numPr>
          <w:ilvl w:val="0"/>
          <w:numId w:val="0"/>
        </w:numPr>
        <w:ind w:left="927"/>
      </w:pPr>
      <w:r>
        <w:rPr>
          <w:noProof/>
        </w:rPr>
        <mc:AlternateContent>
          <mc:Choice Requires="wps">
            <w:drawing>
              <wp:inline distT="0" distB="0" distL="0" distR="0" wp14:anchorId="63FD3779" wp14:editId="04460928">
                <wp:extent cx="5905500" cy="2093595"/>
                <wp:effectExtent l="0" t="0" r="19050" b="24765"/>
                <wp:docPr id="1485470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0C94B710" w14:textId="77777777" w:rsidR="0049653B" w:rsidRDefault="0049653B" w:rsidP="0049653B"/>
                        </w:txbxContent>
                      </wps:txbx>
                      <wps:bodyPr rot="0" vert="horz" wrap="square" lIns="91440" tIns="45720" rIns="91440" bIns="45720" anchor="t" anchorCtr="0">
                        <a:spAutoFit/>
                      </wps:bodyPr>
                    </wps:wsp>
                  </a:graphicData>
                </a:graphic>
              </wp:inline>
            </w:drawing>
          </mc:Choice>
          <mc:Fallback>
            <w:pict>
              <v:shape w14:anchorId="63FD3779" id="_x0000_s1061"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">
                <v:textbox style="mso-fit-shape-to-text:t">
                  <w:txbxContent>
                    <w:p w14:paraId="0C94B710" w14:textId="77777777" w:rsidR="0049653B" w:rsidRDefault="0049653B" w:rsidP="0049653B"/>
                  </w:txbxContent>
                </v:textbox>
                <w10:anchorlock/>
              </v:shape>
            </w:pict>
          </mc:Fallback>
        </mc:AlternateContent>
      </w:r>
    </w:p>
    <w:p w14:paraId="4BDC177E" w14:textId="38B53722" w:rsidR="006F693F" w:rsidRDefault="008E47B7" w:rsidP="006F693F">
      <w:pPr>
        <w:pStyle w:val="Numberlist"/>
        <w:numPr>
          <w:ilvl w:val="0"/>
          <w:numId w:val="45"/>
        </w:numPr>
      </w:pPr>
      <w:r w:rsidRPr="008E47B7">
        <w:t>How many bits should you borrow to create the required number of subnets?</w:t>
      </w:r>
    </w:p>
    <w:p w14:paraId="7245EF88" w14:textId="15178115" w:rsidR="0049653B" w:rsidRDefault="0049653B" w:rsidP="0049653B">
      <w:pPr>
        <w:pStyle w:val="Numberlist"/>
        <w:numPr>
          <w:ilvl w:val="0"/>
          <w:numId w:val="0"/>
        </w:numPr>
        <w:ind w:left="927"/>
      </w:pPr>
      <w:r>
        <w:rPr>
          <w:noProof/>
        </w:rPr>
        <mc:AlternateContent>
          <mc:Choice Requires="wps">
            <w:drawing>
              <wp:inline distT="0" distB="0" distL="0" distR="0" wp14:anchorId="41BFB26F" wp14:editId="722D2FA4">
                <wp:extent cx="5905500" cy="2093595"/>
                <wp:effectExtent l="0" t="0" r="19050" b="24765"/>
                <wp:docPr id="4780338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00032E65" w14:textId="77777777" w:rsidR="0049653B" w:rsidRDefault="0049653B" w:rsidP="0049653B"/>
                        </w:txbxContent>
                      </wps:txbx>
                      <wps:bodyPr rot="0" vert="horz" wrap="square" lIns="91440" tIns="45720" rIns="91440" bIns="45720" anchor="t" anchorCtr="0">
                        <a:spAutoFit/>
                      </wps:bodyPr>
                    </wps:wsp>
                  </a:graphicData>
                </a:graphic>
              </wp:inline>
            </w:drawing>
          </mc:Choice>
          <mc:Fallback>
            <w:pict>
              <v:shape w14:anchorId="41BFB26F" id="_x0000_s1062"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">
                <v:textbox style="mso-fit-shape-to-text:t">
                  <w:txbxContent>
                    <w:p w14:paraId="00032E65" w14:textId="77777777" w:rsidR="0049653B" w:rsidRDefault="0049653B" w:rsidP="0049653B"/>
                  </w:txbxContent>
                </v:textbox>
                <w10:anchorlock/>
              </v:shape>
            </w:pict>
          </mc:Fallback>
        </mc:AlternateContent>
      </w:r>
    </w:p>
    <w:p w14:paraId="60D1BB3B" w14:textId="0B2F9F67" w:rsidR="006F693F" w:rsidRDefault="008E47B7" w:rsidP="0049653B">
      <w:pPr>
        <w:pStyle w:val="Numberlist"/>
        <w:numPr>
          <w:ilvl w:val="0"/>
          <w:numId w:val="45"/>
        </w:numPr>
      </w:pPr>
      <w:r w:rsidRPr="008E47B7">
        <w:t>How many usable host addresses per subnet are in this addressing scheme?</w:t>
      </w:r>
    </w:p>
    <w:p w14:paraId="37128206" w14:textId="5D0EBA82" w:rsidR="0049653B" w:rsidRPr="008E47B7" w:rsidRDefault="0049653B" w:rsidP="0049653B">
      <w:pPr>
        <w:pStyle w:val="Numberlist"/>
        <w:numPr>
          <w:ilvl w:val="0"/>
          <w:numId w:val="0"/>
        </w:numPr>
        <w:ind w:left="927"/>
      </w:pPr>
      <w:r>
        <w:rPr>
          <w:noProof/>
        </w:rPr>
        <mc:AlternateContent>
          <mc:Choice Requires="wps">
            <w:drawing>
              <wp:inline distT="0" distB="0" distL="0" distR="0" wp14:anchorId="1915EB44" wp14:editId="78EF419A">
                <wp:extent cx="5905500" cy="2093595"/>
                <wp:effectExtent l="0" t="0" r="19050" b="24765"/>
                <wp:docPr id="4347985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5C12ECAE" w14:textId="77777777" w:rsidR="0049653B" w:rsidRDefault="0049653B" w:rsidP="0049653B"/>
                        </w:txbxContent>
                      </wps:txbx>
                      <wps:bodyPr rot="0" vert="horz" wrap="square" lIns="91440" tIns="45720" rIns="91440" bIns="45720" anchor="t" anchorCtr="0">
                        <a:spAutoFit/>
                      </wps:bodyPr>
                    </wps:wsp>
                  </a:graphicData>
                </a:graphic>
              </wp:inline>
            </w:drawing>
          </mc:Choice>
          <mc:Fallback>
            <w:pict>
              <v:shape w14:anchorId="1915EB44" id="_x0000_s1063"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">
                <v:textbox style="mso-fit-shape-to-text:t">
                  <w:txbxContent>
                    <w:p w14:paraId="5C12ECAE" w14:textId="77777777" w:rsidR="0049653B" w:rsidRDefault="0049653B" w:rsidP="0049653B"/>
                  </w:txbxContent>
                </v:textbox>
                <w10:anchorlock/>
              </v:shape>
            </w:pict>
          </mc:Fallback>
        </mc:AlternateContent>
      </w:r>
    </w:p>
    <w:p w14:paraId="19807DF6" w14:textId="73CE8A2F" w:rsidR="006F693F" w:rsidRDefault="008E47B7" w:rsidP="006F693F">
      <w:pPr>
        <w:pStyle w:val="Numberlist"/>
        <w:numPr>
          <w:ilvl w:val="0"/>
          <w:numId w:val="45"/>
        </w:numPr>
      </w:pPr>
      <w:r w:rsidRPr="008E47B7">
        <w:t xml:space="preserve">What is the new subnet mask in dotted decimal format? </w:t>
      </w:r>
    </w:p>
    <w:p w14:paraId="499DB382" w14:textId="0A6A5E15" w:rsidR="0049653B" w:rsidRDefault="0049653B" w:rsidP="0049653B">
      <w:pPr>
        <w:pStyle w:val="Numberlist"/>
        <w:numPr>
          <w:ilvl w:val="0"/>
          <w:numId w:val="0"/>
        </w:numPr>
        <w:ind w:left="927"/>
      </w:pPr>
      <w:r>
        <w:rPr>
          <w:noProof/>
        </w:rPr>
        <mc:AlternateContent>
          <mc:Choice Requires="wps">
            <w:drawing>
              <wp:inline distT="0" distB="0" distL="0" distR="0" wp14:anchorId="2DA80746" wp14:editId="222BD263">
                <wp:extent cx="5905500" cy="2093595"/>
                <wp:effectExtent l="0" t="0" r="19050" b="24765"/>
                <wp:docPr id="1246008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41FC62E2" w14:textId="77777777" w:rsidR="0049653B" w:rsidRDefault="0049653B" w:rsidP="0049653B"/>
                        </w:txbxContent>
                      </wps:txbx>
                      <wps:bodyPr rot="0" vert="horz" wrap="square" lIns="91440" tIns="45720" rIns="91440" bIns="45720" anchor="t" anchorCtr="0">
                        <a:spAutoFit/>
                      </wps:bodyPr>
                    </wps:wsp>
                  </a:graphicData>
                </a:graphic>
              </wp:inline>
            </w:drawing>
          </mc:Choice>
          <mc:Fallback>
            <w:pict>
              <v:shape w14:anchorId="2DA80746" id="_x0000_s1064"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">
                <v:textbox style="mso-fit-shape-to-text:t">
                  <w:txbxContent>
                    <w:p w14:paraId="41FC62E2" w14:textId="77777777" w:rsidR="0049653B" w:rsidRDefault="0049653B" w:rsidP="0049653B"/>
                  </w:txbxContent>
                </v:textbox>
                <w10:anchorlock/>
              </v:shape>
            </w:pict>
          </mc:Fallback>
        </mc:AlternateContent>
      </w:r>
    </w:p>
    <w:p w14:paraId="177EA1D1" w14:textId="10671AED" w:rsidR="00B52D8B" w:rsidRDefault="008E47B7" w:rsidP="00B52D8B">
      <w:pPr>
        <w:pStyle w:val="Numberlist"/>
        <w:numPr>
          <w:ilvl w:val="0"/>
          <w:numId w:val="45"/>
        </w:numPr>
      </w:pPr>
      <w:r w:rsidRPr="008E47B7">
        <w:lastRenderedPageBreak/>
        <w:t>How many subnets are available for future use?</w:t>
      </w:r>
    </w:p>
    <w:p w14:paraId="0A1B70E3" w14:textId="2BBC5828" w:rsidR="0049653B" w:rsidRDefault="0049653B" w:rsidP="0049653B">
      <w:pPr>
        <w:pStyle w:val="Numberlist"/>
        <w:numPr>
          <w:ilvl w:val="0"/>
          <w:numId w:val="0"/>
        </w:numPr>
        <w:ind w:left="927"/>
      </w:pPr>
      <w:r>
        <w:rPr>
          <w:noProof/>
        </w:rPr>
        <mc:AlternateContent>
          <mc:Choice Requires="wps">
            <w:drawing>
              <wp:inline distT="0" distB="0" distL="0" distR="0" wp14:anchorId="738EB458" wp14:editId="44A98E8D">
                <wp:extent cx="5905500" cy="2093595"/>
                <wp:effectExtent l="0" t="0" r="19050" b="24765"/>
                <wp:docPr id="20134931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093595"/>
                        </a:xfrm>
                        <a:prstGeom prst="rect">
                          <a:avLst/>
                        </a:prstGeom>
                        <a:solidFill>
                          <a:srgbClr val="FFFFFF"/>
                        </a:solidFill>
                        <a:ln w="9525">
                          <a:solidFill>
                            <a:srgbClr val="000000"/>
                          </a:solidFill>
                          <a:miter lim="800000"/>
                          <a:headEnd/>
                          <a:tailEnd/>
                        </a:ln>
                      </wps:spPr>
                      <wps:txbx>
                        <w:txbxContent>
                          <w:p w14:paraId="59C66923" w14:textId="77777777" w:rsidR="0049653B" w:rsidRDefault="0049653B" w:rsidP="0049653B"/>
                        </w:txbxContent>
                      </wps:txbx>
                      <wps:bodyPr rot="0" vert="horz" wrap="square" lIns="91440" tIns="45720" rIns="91440" bIns="45720" anchor="t" anchorCtr="0">
                        <a:spAutoFit/>
                      </wps:bodyPr>
                    </wps:wsp>
                  </a:graphicData>
                </a:graphic>
              </wp:inline>
            </w:drawing>
          </mc:Choice>
          <mc:Fallback>
            <w:pict>
              <v:shape w14:anchorId="738EB458" id="_x0000_s1065" type="#_x0000_t202" style="width:465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">
                <v:textbox style="mso-fit-shape-to-text:t">
                  <w:txbxContent>
                    <w:p w14:paraId="59C66923" w14:textId="77777777" w:rsidR="0049653B" w:rsidRDefault="0049653B" w:rsidP="0049653B"/>
                  </w:txbxContent>
                </v:textbox>
                <w10:anchorlock/>
              </v:shape>
            </w:pict>
          </mc:Fallback>
        </mc:AlternateContent>
      </w:r>
    </w:p>
    <w:p w14:paraId="62B12072" w14:textId="53ED4EA9" w:rsidR="00753DEF" w:rsidRDefault="00753DEF">
      <w:pPr>
        <w:spacing w:before="0" w:after="160" w:line="259" w:lineRule="auto"/>
      </w:pPr>
    </w:p>
    <w:p w14:paraId="213EC85D" w14:textId="3C995DD2" w:rsidR="008E47B7" w:rsidRPr="008E47B7" w:rsidRDefault="008E47B7" w:rsidP="008E47B7">
      <w:r w:rsidRPr="008E47B7">
        <w:t>Fill in the following table with the subnet information:</w:t>
      </w:r>
    </w:p>
    <w:tbl>
      <w:tblPr>
        <w:tblStyle w:val="GridTable4-Accent5"/>
        <w:tblW w:w="10225" w:type="dxa"/>
        <w:tblLook w:val="04A0" w:firstRow="1" w:lastRow="0" w:firstColumn="1" w:lastColumn="0" w:noHBand="0" w:noVBand="1"/>
      </w:tblPr>
      <w:tblGrid>
        <w:gridCol w:w="2045"/>
        <w:gridCol w:w="2045"/>
        <w:gridCol w:w="2045"/>
        <w:gridCol w:w="2045"/>
        <w:gridCol w:w="2045"/>
      </w:tblGrid>
      <w:tr w:rsidR="00AB6337" w:rsidRPr="008E47B7" w14:paraId="4406263A" w14:textId="77777777" w:rsidTr="00A323B3">
        <w:trPr>
          <w:cnfStyle w:val="100000000000" w:firstRow="1" w:lastRow="0" w:firstColumn="0" w:lastColumn="0" w:oddVBand="0" w:evenVBand="0" w:oddHBand="0"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6711CB65" w14:textId="77777777" w:rsidR="00AB6337" w:rsidRPr="00B52D8B" w:rsidRDefault="00AB6337" w:rsidP="00A323B3">
            <w:pPr>
              <w:spacing w:before="0" w:line="240" w:lineRule="auto"/>
              <w:contextualSpacing/>
              <w:rPr>
                <w:rFonts w:ascii="Figtree" w:hAnsi="Figtree"/>
                <w:b w:val="0"/>
                <w:bCs w:val="0"/>
              </w:rPr>
            </w:pPr>
            <w:r w:rsidRPr="00B52D8B">
              <w:rPr>
                <w:rFonts w:ascii="Figtree" w:hAnsi="Figtree"/>
              </w:rPr>
              <w:t>Subnet</w:t>
            </w:r>
          </w:p>
          <w:p w14:paraId="30B4BCE1" w14:textId="77777777" w:rsidR="00AB6337" w:rsidRPr="00B52D8B" w:rsidRDefault="00AB6337" w:rsidP="00A323B3">
            <w:pPr>
              <w:spacing w:before="0" w:line="240" w:lineRule="auto"/>
              <w:contextualSpacing/>
              <w:rPr>
                <w:rFonts w:ascii="Figtree" w:hAnsi="Figtree"/>
                <w:b w:val="0"/>
                <w:bCs w:val="0"/>
              </w:rPr>
            </w:pPr>
            <w:r>
              <w:rPr>
                <w:rFonts w:ascii="Figtree" w:hAnsi="Figtree"/>
              </w:rPr>
              <w:t>n</w:t>
            </w:r>
            <w:r w:rsidRPr="00B52D8B">
              <w:rPr>
                <w:rFonts w:ascii="Figtree" w:hAnsi="Figtree"/>
              </w:rPr>
              <w:t xml:space="preserve">umber </w:t>
            </w:r>
          </w:p>
        </w:tc>
        <w:tc>
          <w:tcPr>
            <w:tcW w:w="2045" w:type="dxa"/>
            <w:hideMark/>
          </w:tcPr>
          <w:p w14:paraId="20BEDFC1" w14:textId="77777777" w:rsidR="00AB6337" w:rsidRPr="00B52D8B" w:rsidRDefault="00AB6337"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rPr>
                <w:rFonts w:ascii="Figtree" w:hAnsi="Figtree"/>
                <w:b w:val="0"/>
                <w:bCs w:val="0"/>
              </w:rPr>
            </w:pPr>
            <w:r w:rsidRPr="00B52D8B">
              <w:rPr>
                <w:rFonts w:ascii="Figtree" w:hAnsi="Figtree"/>
              </w:rPr>
              <w:t>Subnet address</w:t>
            </w:r>
          </w:p>
        </w:tc>
        <w:tc>
          <w:tcPr>
            <w:tcW w:w="2045" w:type="dxa"/>
            <w:hideMark/>
          </w:tcPr>
          <w:p w14:paraId="559AA4B0" w14:textId="77777777" w:rsidR="00AB6337" w:rsidRPr="00B52D8B" w:rsidRDefault="00AB6337"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rPr>
                <w:rFonts w:ascii="Figtree" w:hAnsi="Figtree"/>
                <w:b w:val="0"/>
                <w:bCs w:val="0"/>
              </w:rPr>
            </w:pPr>
            <w:r w:rsidRPr="00B52D8B">
              <w:rPr>
                <w:rFonts w:ascii="Figtree" w:hAnsi="Figtree"/>
              </w:rPr>
              <w:t>First usable host address</w:t>
            </w:r>
          </w:p>
        </w:tc>
        <w:tc>
          <w:tcPr>
            <w:tcW w:w="2045" w:type="dxa"/>
            <w:hideMark/>
          </w:tcPr>
          <w:p w14:paraId="28ACC8E8" w14:textId="77777777" w:rsidR="00AB6337" w:rsidRPr="00B52D8B" w:rsidRDefault="00AB6337"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rPr>
                <w:rFonts w:ascii="Figtree" w:hAnsi="Figtree"/>
                <w:b w:val="0"/>
                <w:bCs w:val="0"/>
              </w:rPr>
            </w:pPr>
            <w:r w:rsidRPr="00B52D8B">
              <w:rPr>
                <w:rFonts w:ascii="Figtree" w:hAnsi="Figtree"/>
              </w:rPr>
              <w:t>Last usable host address</w:t>
            </w:r>
          </w:p>
        </w:tc>
        <w:tc>
          <w:tcPr>
            <w:tcW w:w="2045" w:type="dxa"/>
            <w:hideMark/>
          </w:tcPr>
          <w:p w14:paraId="07A44560" w14:textId="77777777" w:rsidR="00AB6337" w:rsidRPr="00B52D8B" w:rsidRDefault="00AB6337"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rPr>
                <w:rFonts w:ascii="Figtree" w:hAnsi="Figtree"/>
                <w:b w:val="0"/>
                <w:bCs w:val="0"/>
              </w:rPr>
            </w:pPr>
            <w:r w:rsidRPr="00B52D8B">
              <w:rPr>
                <w:rFonts w:ascii="Figtree" w:hAnsi="Figtree"/>
              </w:rPr>
              <w:t>Broadcast address</w:t>
            </w:r>
          </w:p>
        </w:tc>
      </w:tr>
      <w:tr w:rsidR="00AB6337" w:rsidRPr="008E47B7" w14:paraId="323A077B" w14:textId="77777777" w:rsidTr="00A323B3">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tcPr>
          <w:p w14:paraId="3AF55B4F" w14:textId="77777777" w:rsidR="00AB6337" w:rsidRPr="008E47B7" w:rsidRDefault="00AB6337" w:rsidP="00A323B3">
            <w:pPr>
              <w:spacing w:before="0" w:line="240" w:lineRule="auto"/>
              <w:contextualSpacing/>
            </w:pPr>
          </w:p>
        </w:tc>
        <w:tc>
          <w:tcPr>
            <w:tcW w:w="2045" w:type="dxa"/>
          </w:tcPr>
          <w:p w14:paraId="71BCB02D" w14:textId="77777777" w:rsidR="00AB6337" w:rsidRPr="008E47B7" w:rsidRDefault="00AB6337"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6EBF9D50" w14:textId="77777777" w:rsidR="00AB6337" w:rsidRPr="008E47B7" w:rsidRDefault="00AB6337"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480306B7" w14:textId="77777777" w:rsidR="00AB6337" w:rsidRPr="008E47B7" w:rsidRDefault="00AB6337"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37256FAD" w14:textId="77777777" w:rsidR="00AB6337" w:rsidRPr="008E47B7" w:rsidRDefault="00AB6337"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AB6337" w:rsidRPr="008E47B7" w14:paraId="12B4D32C" w14:textId="77777777" w:rsidTr="00A323B3">
        <w:trPr>
          <w:trHeight w:val="717"/>
        </w:trPr>
        <w:tc>
          <w:tcPr>
            <w:cnfStyle w:val="001000000000" w:firstRow="0" w:lastRow="0" w:firstColumn="1" w:lastColumn="0" w:oddVBand="0" w:evenVBand="0" w:oddHBand="0" w:evenHBand="0" w:firstRowFirstColumn="0" w:firstRowLastColumn="0" w:lastRowFirstColumn="0" w:lastRowLastColumn="0"/>
            <w:tcW w:w="2045" w:type="dxa"/>
          </w:tcPr>
          <w:p w14:paraId="773DC608" w14:textId="77777777" w:rsidR="00AB6337" w:rsidRPr="008E47B7" w:rsidRDefault="00AB6337" w:rsidP="00A323B3">
            <w:pPr>
              <w:spacing w:before="0" w:line="240" w:lineRule="auto"/>
              <w:contextualSpacing/>
            </w:pPr>
          </w:p>
        </w:tc>
        <w:tc>
          <w:tcPr>
            <w:tcW w:w="2045" w:type="dxa"/>
          </w:tcPr>
          <w:p w14:paraId="17E324A2" w14:textId="77777777" w:rsidR="00AB6337" w:rsidRPr="008E47B7" w:rsidRDefault="00AB6337"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00011AEB" w14:textId="77777777" w:rsidR="00AB6337" w:rsidRPr="008E47B7" w:rsidRDefault="00AB6337"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45726876" w14:textId="77777777" w:rsidR="00AB6337" w:rsidRPr="008E47B7" w:rsidRDefault="00AB6337"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511E4E76" w14:textId="77777777" w:rsidR="00AB6337" w:rsidRPr="008E47B7" w:rsidRDefault="00AB6337"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AB6337" w:rsidRPr="008E47B7" w14:paraId="59FD4022" w14:textId="77777777" w:rsidTr="00A323B3">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tcPr>
          <w:p w14:paraId="3E15EB58" w14:textId="77777777" w:rsidR="00AB6337" w:rsidRPr="008E47B7" w:rsidRDefault="00AB6337" w:rsidP="00A323B3">
            <w:pPr>
              <w:spacing w:before="0" w:line="240" w:lineRule="auto"/>
              <w:contextualSpacing/>
            </w:pPr>
          </w:p>
        </w:tc>
        <w:tc>
          <w:tcPr>
            <w:tcW w:w="2045" w:type="dxa"/>
          </w:tcPr>
          <w:p w14:paraId="69F256D3" w14:textId="77777777" w:rsidR="00AB6337" w:rsidRPr="008E47B7" w:rsidRDefault="00AB6337"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10F9BDEA" w14:textId="77777777" w:rsidR="00AB6337" w:rsidRPr="008E47B7" w:rsidRDefault="00AB6337"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57F764A4" w14:textId="77777777" w:rsidR="00AB6337" w:rsidRPr="008E47B7" w:rsidRDefault="00AB6337"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48DCCEFB" w14:textId="77777777" w:rsidR="00AB6337" w:rsidRPr="008E47B7" w:rsidRDefault="00AB6337"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AB6337" w:rsidRPr="008E47B7" w14:paraId="5E515343" w14:textId="77777777" w:rsidTr="00A323B3">
        <w:trPr>
          <w:trHeight w:val="717"/>
        </w:trPr>
        <w:tc>
          <w:tcPr>
            <w:cnfStyle w:val="001000000000" w:firstRow="0" w:lastRow="0" w:firstColumn="1" w:lastColumn="0" w:oddVBand="0" w:evenVBand="0" w:oddHBand="0" w:evenHBand="0" w:firstRowFirstColumn="0" w:firstRowLastColumn="0" w:lastRowFirstColumn="0" w:lastRowLastColumn="0"/>
            <w:tcW w:w="2045" w:type="dxa"/>
          </w:tcPr>
          <w:p w14:paraId="63924718" w14:textId="77777777" w:rsidR="00AB6337" w:rsidRPr="008E47B7" w:rsidRDefault="00AB6337" w:rsidP="00A323B3">
            <w:pPr>
              <w:spacing w:before="0" w:line="240" w:lineRule="auto"/>
              <w:contextualSpacing/>
            </w:pPr>
          </w:p>
        </w:tc>
        <w:tc>
          <w:tcPr>
            <w:tcW w:w="2045" w:type="dxa"/>
          </w:tcPr>
          <w:p w14:paraId="7DBE4F63" w14:textId="77777777" w:rsidR="00AB6337" w:rsidRPr="008E47B7" w:rsidRDefault="00AB6337"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08F889D8" w14:textId="77777777" w:rsidR="00AB6337" w:rsidRPr="008E47B7" w:rsidRDefault="00AB6337"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41CCE721" w14:textId="77777777" w:rsidR="00AB6337" w:rsidRPr="008E47B7" w:rsidRDefault="00AB6337"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6CCBB7A6" w14:textId="77777777" w:rsidR="00AB6337" w:rsidRPr="008E47B7" w:rsidRDefault="00AB6337"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AB6337" w:rsidRPr="008E47B7" w14:paraId="042449DC" w14:textId="77777777" w:rsidTr="00A323B3">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tcPr>
          <w:p w14:paraId="70F42A32" w14:textId="77777777" w:rsidR="00AB6337" w:rsidRPr="008E47B7" w:rsidRDefault="00AB6337" w:rsidP="00A323B3">
            <w:pPr>
              <w:spacing w:before="0" w:line="240" w:lineRule="auto"/>
              <w:contextualSpacing/>
            </w:pPr>
          </w:p>
        </w:tc>
        <w:tc>
          <w:tcPr>
            <w:tcW w:w="2045" w:type="dxa"/>
          </w:tcPr>
          <w:p w14:paraId="6203BFD7" w14:textId="77777777" w:rsidR="00AB6337" w:rsidRPr="008E47B7" w:rsidRDefault="00AB6337"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44E388BA" w14:textId="77777777" w:rsidR="00AB6337" w:rsidRPr="008E47B7" w:rsidRDefault="00AB6337"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68011771" w14:textId="77777777" w:rsidR="00AB6337" w:rsidRPr="008E47B7" w:rsidRDefault="00AB6337"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0CED3C05" w14:textId="77777777" w:rsidR="00AB6337" w:rsidRPr="008E47B7" w:rsidRDefault="00AB6337"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AB6337" w:rsidRPr="008E47B7" w14:paraId="7DC79CC0" w14:textId="77777777" w:rsidTr="00A323B3">
        <w:trPr>
          <w:trHeight w:val="717"/>
        </w:trPr>
        <w:tc>
          <w:tcPr>
            <w:cnfStyle w:val="001000000000" w:firstRow="0" w:lastRow="0" w:firstColumn="1" w:lastColumn="0" w:oddVBand="0" w:evenVBand="0" w:oddHBand="0" w:evenHBand="0" w:firstRowFirstColumn="0" w:firstRowLastColumn="0" w:lastRowFirstColumn="0" w:lastRowLastColumn="0"/>
            <w:tcW w:w="2045" w:type="dxa"/>
          </w:tcPr>
          <w:p w14:paraId="7F323FAE" w14:textId="77777777" w:rsidR="00AB6337" w:rsidRPr="008E47B7" w:rsidRDefault="00AB6337" w:rsidP="00A323B3">
            <w:pPr>
              <w:spacing w:before="0" w:line="240" w:lineRule="auto"/>
              <w:contextualSpacing/>
            </w:pPr>
          </w:p>
        </w:tc>
        <w:tc>
          <w:tcPr>
            <w:tcW w:w="2045" w:type="dxa"/>
          </w:tcPr>
          <w:p w14:paraId="45C1F058" w14:textId="77777777" w:rsidR="00AB6337" w:rsidRPr="008E47B7" w:rsidRDefault="00AB6337"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3C2E3CCE" w14:textId="77777777" w:rsidR="00AB6337" w:rsidRPr="008E47B7" w:rsidRDefault="00AB6337"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54DF86B2" w14:textId="77777777" w:rsidR="00AB6337" w:rsidRPr="008E47B7" w:rsidRDefault="00AB6337"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1E3F4F08" w14:textId="77777777" w:rsidR="00AB6337" w:rsidRPr="008E47B7" w:rsidRDefault="00AB6337"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AB6337" w:rsidRPr="008E47B7" w14:paraId="156D9157" w14:textId="77777777" w:rsidTr="00A323B3">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6DD57074" w14:textId="77777777" w:rsidR="00AB6337" w:rsidRPr="008E47B7" w:rsidRDefault="00AB6337" w:rsidP="00A323B3">
            <w:pPr>
              <w:spacing w:before="0" w:line="240" w:lineRule="auto"/>
              <w:contextualSpacing/>
            </w:pPr>
          </w:p>
        </w:tc>
        <w:tc>
          <w:tcPr>
            <w:tcW w:w="2045" w:type="dxa"/>
            <w:hideMark/>
          </w:tcPr>
          <w:p w14:paraId="3047F1FA" w14:textId="77777777" w:rsidR="00AB6337" w:rsidRPr="008E47B7" w:rsidRDefault="00AB6337"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531AC395" w14:textId="77777777" w:rsidR="00AB6337" w:rsidRPr="008E47B7" w:rsidRDefault="00AB6337"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44CE1B12" w14:textId="77777777" w:rsidR="00AB6337" w:rsidRPr="008E47B7" w:rsidRDefault="00AB6337"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31F1699E" w14:textId="77777777" w:rsidR="00AB6337" w:rsidRPr="008E47B7" w:rsidRDefault="00AB6337"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AB6337" w:rsidRPr="008E47B7" w14:paraId="5D11F2C0" w14:textId="77777777" w:rsidTr="00A323B3">
        <w:trPr>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276D8043" w14:textId="77777777" w:rsidR="00AB6337" w:rsidRPr="008E47B7" w:rsidRDefault="00AB6337" w:rsidP="00A323B3">
            <w:pPr>
              <w:spacing w:before="0" w:line="240" w:lineRule="auto"/>
              <w:contextualSpacing/>
            </w:pPr>
          </w:p>
        </w:tc>
        <w:tc>
          <w:tcPr>
            <w:tcW w:w="2045" w:type="dxa"/>
            <w:hideMark/>
          </w:tcPr>
          <w:p w14:paraId="2EDE5306" w14:textId="77777777" w:rsidR="00AB6337" w:rsidRPr="008E47B7" w:rsidRDefault="00AB6337"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2223C800" w14:textId="77777777" w:rsidR="00AB6337" w:rsidRPr="008E47B7" w:rsidRDefault="00AB6337"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51BC7207" w14:textId="77777777" w:rsidR="00AB6337" w:rsidRPr="008E47B7" w:rsidRDefault="00AB6337"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456F6211" w14:textId="77777777" w:rsidR="00AB6337" w:rsidRPr="008E47B7" w:rsidRDefault="00AB6337"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AB6337" w:rsidRPr="008E47B7" w14:paraId="7B536D4B" w14:textId="77777777" w:rsidTr="00A323B3">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149AA205" w14:textId="77777777" w:rsidR="00AB6337" w:rsidRPr="008E47B7" w:rsidRDefault="00AB6337" w:rsidP="00A323B3">
            <w:pPr>
              <w:spacing w:before="0" w:line="240" w:lineRule="auto"/>
              <w:contextualSpacing/>
            </w:pPr>
          </w:p>
        </w:tc>
        <w:tc>
          <w:tcPr>
            <w:tcW w:w="2045" w:type="dxa"/>
            <w:hideMark/>
          </w:tcPr>
          <w:p w14:paraId="0B464D5F" w14:textId="77777777" w:rsidR="00AB6337" w:rsidRPr="008E47B7" w:rsidRDefault="00AB6337"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2312E7CA" w14:textId="77777777" w:rsidR="00AB6337" w:rsidRPr="008E47B7" w:rsidRDefault="00AB6337"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275305A7" w14:textId="77777777" w:rsidR="00AB6337" w:rsidRPr="008E47B7" w:rsidRDefault="00AB6337"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370CA645" w14:textId="77777777" w:rsidR="00AB6337" w:rsidRPr="008E47B7" w:rsidRDefault="00AB6337"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AB6337" w:rsidRPr="008E47B7" w14:paraId="67363FD8" w14:textId="77777777" w:rsidTr="00A323B3">
        <w:trPr>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4A94DA58" w14:textId="77777777" w:rsidR="00AB6337" w:rsidRPr="008E47B7" w:rsidRDefault="00AB6337" w:rsidP="00A323B3">
            <w:pPr>
              <w:spacing w:before="0" w:line="240" w:lineRule="auto"/>
              <w:contextualSpacing/>
            </w:pPr>
          </w:p>
        </w:tc>
        <w:tc>
          <w:tcPr>
            <w:tcW w:w="2045" w:type="dxa"/>
            <w:hideMark/>
          </w:tcPr>
          <w:p w14:paraId="4B8944CC" w14:textId="77777777" w:rsidR="00AB6337" w:rsidRPr="008E47B7" w:rsidRDefault="00AB6337"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6C213659" w14:textId="77777777" w:rsidR="00AB6337" w:rsidRPr="008E47B7" w:rsidRDefault="00AB6337"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512EF848" w14:textId="77777777" w:rsidR="00AB6337" w:rsidRPr="008E47B7" w:rsidRDefault="00AB6337"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11F7B70E" w14:textId="77777777" w:rsidR="00AB6337" w:rsidRPr="008E47B7" w:rsidRDefault="00AB6337"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bl>
    <w:p w14:paraId="6D407919" w14:textId="77777777" w:rsidR="00AB6337" w:rsidRDefault="00AB6337" w:rsidP="008E47B7"/>
    <w:p w14:paraId="4A2BB812" w14:textId="0A415A6B" w:rsidR="00A208B6" w:rsidRDefault="00A208B6" w:rsidP="00A208B6">
      <w:pPr>
        <w:spacing w:before="0" w:after="160" w:line="259" w:lineRule="auto"/>
      </w:pPr>
      <w:r>
        <w:br w:type="page"/>
      </w:r>
    </w:p>
    <w:p w14:paraId="304203F4" w14:textId="29E5BAEA" w:rsidR="008E47B7" w:rsidRPr="008E47B7" w:rsidRDefault="008E47B7" w:rsidP="008E47B7">
      <w:r w:rsidRPr="008E47B7">
        <w:lastRenderedPageBreak/>
        <w:t>Fill in the following table with IP addresses and subnet masks for the router interfaces:</w:t>
      </w:r>
    </w:p>
    <w:tbl>
      <w:tblPr>
        <w:tblStyle w:val="GridTable4-Accent1"/>
        <w:tblW w:w="10176" w:type="dxa"/>
        <w:tblLook w:val="04A0" w:firstRow="1" w:lastRow="0" w:firstColumn="1" w:lastColumn="0" w:noHBand="0" w:noVBand="1"/>
      </w:tblPr>
      <w:tblGrid>
        <w:gridCol w:w="2543"/>
        <w:gridCol w:w="2545"/>
        <w:gridCol w:w="2543"/>
        <w:gridCol w:w="2545"/>
      </w:tblGrid>
      <w:tr w:rsidR="008E47B7" w:rsidRPr="008E47B7" w14:paraId="40A1EC24" w14:textId="77777777" w:rsidTr="00AB6337">
        <w:trPr>
          <w:cnfStyle w:val="100000000000" w:firstRow="1" w:lastRow="0" w:firstColumn="0" w:lastColumn="0" w:oddVBand="0" w:evenVBand="0" w:oddHBand="0"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543" w:type="dxa"/>
            <w:vAlign w:val="center"/>
            <w:hideMark/>
          </w:tcPr>
          <w:p w14:paraId="052D7C39" w14:textId="77777777" w:rsidR="008E47B7" w:rsidRPr="008E47B7" w:rsidRDefault="008E47B7" w:rsidP="00AB6337">
            <w:pPr>
              <w:spacing w:before="0" w:line="240" w:lineRule="auto"/>
              <w:contextualSpacing/>
            </w:pPr>
            <w:r w:rsidRPr="008E47B7">
              <w:t xml:space="preserve">Device </w:t>
            </w:r>
          </w:p>
        </w:tc>
        <w:tc>
          <w:tcPr>
            <w:tcW w:w="2545" w:type="dxa"/>
            <w:vAlign w:val="center"/>
            <w:hideMark/>
          </w:tcPr>
          <w:p w14:paraId="3D033A86" w14:textId="77777777" w:rsidR="008E47B7" w:rsidRPr="008E47B7" w:rsidRDefault="008E47B7" w:rsidP="00AB6337">
            <w:pPr>
              <w:spacing w:before="0" w:line="240" w:lineRule="auto"/>
              <w:contextualSpacing/>
              <w:cnfStyle w:val="100000000000" w:firstRow="1" w:lastRow="0" w:firstColumn="0" w:lastColumn="0" w:oddVBand="0" w:evenVBand="0" w:oddHBand="0" w:evenHBand="0" w:firstRowFirstColumn="0" w:firstRowLastColumn="0" w:lastRowFirstColumn="0" w:lastRowLastColumn="0"/>
            </w:pPr>
            <w:r w:rsidRPr="008E47B7">
              <w:t xml:space="preserve">Interface </w:t>
            </w:r>
          </w:p>
        </w:tc>
        <w:tc>
          <w:tcPr>
            <w:tcW w:w="2543" w:type="dxa"/>
            <w:vAlign w:val="center"/>
            <w:hideMark/>
          </w:tcPr>
          <w:p w14:paraId="3FE8F9C7" w14:textId="7EF9FE06" w:rsidR="008E47B7" w:rsidRPr="008E47B7" w:rsidRDefault="008E47B7" w:rsidP="00AB6337">
            <w:pPr>
              <w:spacing w:before="0" w:line="240" w:lineRule="auto"/>
              <w:contextualSpacing/>
              <w:cnfStyle w:val="100000000000" w:firstRow="1" w:lastRow="0" w:firstColumn="0" w:lastColumn="0" w:oddVBand="0" w:evenVBand="0" w:oddHBand="0" w:evenHBand="0" w:firstRowFirstColumn="0" w:firstRowLastColumn="0" w:lastRowFirstColumn="0" w:lastRowLastColumn="0"/>
            </w:pPr>
            <w:r w:rsidRPr="008E47B7">
              <w:t xml:space="preserve">IP </w:t>
            </w:r>
            <w:r w:rsidR="00753DEF">
              <w:t>a</w:t>
            </w:r>
            <w:r w:rsidRPr="008E47B7">
              <w:t xml:space="preserve">ddress </w:t>
            </w:r>
          </w:p>
        </w:tc>
        <w:tc>
          <w:tcPr>
            <w:tcW w:w="2545" w:type="dxa"/>
            <w:vAlign w:val="center"/>
            <w:hideMark/>
          </w:tcPr>
          <w:p w14:paraId="67C30BA0" w14:textId="4567EE59" w:rsidR="008E47B7" w:rsidRPr="008E47B7" w:rsidRDefault="008E47B7" w:rsidP="00AB6337">
            <w:pPr>
              <w:spacing w:before="0" w:line="240" w:lineRule="auto"/>
              <w:contextualSpacing/>
              <w:cnfStyle w:val="100000000000" w:firstRow="1" w:lastRow="0" w:firstColumn="0" w:lastColumn="0" w:oddVBand="0" w:evenVBand="0" w:oddHBand="0" w:evenHBand="0" w:firstRowFirstColumn="0" w:firstRowLastColumn="0" w:lastRowFirstColumn="0" w:lastRowLastColumn="0"/>
            </w:pPr>
            <w:r w:rsidRPr="008E47B7">
              <w:t xml:space="preserve">Subnet </w:t>
            </w:r>
            <w:r w:rsidR="00753DEF">
              <w:t>m</w:t>
            </w:r>
            <w:r w:rsidRPr="008E47B7">
              <w:t>ask</w:t>
            </w:r>
          </w:p>
        </w:tc>
      </w:tr>
      <w:tr w:rsidR="008E47B7" w:rsidRPr="008E47B7" w14:paraId="2B33783D" w14:textId="77777777" w:rsidTr="00AB6337">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543" w:type="dxa"/>
            <w:hideMark/>
          </w:tcPr>
          <w:p w14:paraId="1EECF3F3" w14:textId="77777777" w:rsidR="008E47B7" w:rsidRPr="008E47B7" w:rsidRDefault="008E47B7" w:rsidP="00B52D8B">
            <w:pPr>
              <w:spacing w:before="0" w:line="240" w:lineRule="auto"/>
              <w:contextualSpacing/>
            </w:pPr>
            <w:r w:rsidRPr="008E47B7">
              <w:t xml:space="preserve">R1 </w:t>
            </w:r>
          </w:p>
        </w:tc>
        <w:tc>
          <w:tcPr>
            <w:tcW w:w="2545" w:type="dxa"/>
            <w:hideMark/>
          </w:tcPr>
          <w:p w14:paraId="03578713" w14:textId="77777777" w:rsidR="008E47B7" w:rsidRPr="008E47B7" w:rsidRDefault="008E47B7" w:rsidP="00B52D8B">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8E47B7">
              <w:t xml:space="preserve">Gi 0/1 </w:t>
            </w:r>
          </w:p>
        </w:tc>
        <w:tc>
          <w:tcPr>
            <w:tcW w:w="2543" w:type="dxa"/>
          </w:tcPr>
          <w:p w14:paraId="4FE5968E" w14:textId="77777777" w:rsidR="008E47B7" w:rsidRPr="008E47B7" w:rsidRDefault="008E47B7" w:rsidP="00B52D8B">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545" w:type="dxa"/>
          </w:tcPr>
          <w:p w14:paraId="35CD9755" w14:textId="77777777" w:rsidR="008E47B7" w:rsidRPr="008E47B7" w:rsidRDefault="008E47B7" w:rsidP="00B52D8B">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8E47B7" w:rsidRPr="008E47B7" w14:paraId="41501935" w14:textId="77777777" w:rsidTr="00AB6337">
        <w:trPr>
          <w:trHeight w:val="419"/>
        </w:trPr>
        <w:tc>
          <w:tcPr>
            <w:cnfStyle w:val="001000000000" w:firstRow="0" w:lastRow="0" w:firstColumn="1" w:lastColumn="0" w:oddVBand="0" w:evenVBand="0" w:oddHBand="0" w:evenHBand="0" w:firstRowFirstColumn="0" w:firstRowLastColumn="0" w:lastRowFirstColumn="0" w:lastRowLastColumn="0"/>
            <w:tcW w:w="2543" w:type="dxa"/>
            <w:hideMark/>
          </w:tcPr>
          <w:p w14:paraId="70988643" w14:textId="77777777" w:rsidR="008E47B7" w:rsidRPr="008E47B7" w:rsidRDefault="008E47B7" w:rsidP="00B52D8B">
            <w:pPr>
              <w:spacing w:before="0" w:line="240" w:lineRule="auto"/>
              <w:contextualSpacing/>
            </w:pPr>
          </w:p>
        </w:tc>
        <w:tc>
          <w:tcPr>
            <w:tcW w:w="2545" w:type="dxa"/>
            <w:hideMark/>
          </w:tcPr>
          <w:p w14:paraId="2663AAD5" w14:textId="77777777" w:rsidR="008E47B7" w:rsidRPr="008E47B7" w:rsidRDefault="008E47B7" w:rsidP="00B52D8B">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8E47B7">
              <w:t>S 0/0/0</w:t>
            </w:r>
          </w:p>
        </w:tc>
        <w:tc>
          <w:tcPr>
            <w:tcW w:w="2543" w:type="dxa"/>
          </w:tcPr>
          <w:p w14:paraId="589D75D5" w14:textId="77777777" w:rsidR="008E47B7" w:rsidRPr="008E47B7" w:rsidRDefault="008E47B7" w:rsidP="00B52D8B">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545" w:type="dxa"/>
          </w:tcPr>
          <w:p w14:paraId="2BBE5F05" w14:textId="77777777" w:rsidR="008E47B7" w:rsidRPr="008E47B7" w:rsidRDefault="008E47B7" w:rsidP="00B52D8B">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8E47B7" w:rsidRPr="008E47B7" w14:paraId="4961D6D7" w14:textId="77777777" w:rsidTr="00AB633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543" w:type="dxa"/>
            <w:hideMark/>
          </w:tcPr>
          <w:p w14:paraId="38E3F0A7" w14:textId="77777777" w:rsidR="008E47B7" w:rsidRPr="008E47B7" w:rsidRDefault="008E47B7" w:rsidP="00B52D8B">
            <w:pPr>
              <w:spacing w:before="0" w:line="240" w:lineRule="auto"/>
              <w:contextualSpacing/>
            </w:pPr>
          </w:p>
        </w:tc>
        <w:tc>
          <w:tcPr>
            <w:tcW w:w="2545" w:type="dxa"/>
            <w:hideMark/>
          </w:tcPr>
          <w:p w14:paraId="1B940DD0" w14:textId="77777777" w:rsidR="008E47B7" w:rsidRPr="008E47B7" w:rsidRDefault="008E47B7" w:rsidP="00B52D8B">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8E47B7">
              <w:t>S 0/0/1</w:t>
            </w:r>
          </w:p>
        </w:tc>
        <w:tc>
          <w:tcPr>
            <w:tcW w:w="2543" w:type="dxa"/>
          </w:tcPr>
          <w:p w14:paraId="19E2A18F" w14:textId="77777777" w:rsidR="008E47B7" w:rsidRPr="008E47B7" w:rsidRDefault="008E47B7" w:rsidP="00B52D8B">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545" w:type="dxa"/>
          </w:tcPr>
          <w:p w14:paraId="265C98E2" w14:textId="77777777" w:rsidR="008E47B7" w:rsidRPr="008E47B7" w:rsidRDefault="008E47B7" w:rsidP="00B52D8B">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8E47B7" w:rsidRPr="008E47B7" w14:paraId="42388576" w14:textId="77777777" w:rsidTr="00AB6337">
        <w:trPr>
          <w:trHeight w:val="404"/>
        </w:trPr>
        <w:tc>
          <w:tcPr>
            <w:cnfStyle w:val="001000000000" w:firstRow="0" w:lastRow="0" w:firstColumn="1" w:lastColumn="0" w:oddVBand="0" w:evenVBand="0" w:oddHBand="0" w:evenHBand="0" w:firstRowFirstColumn="0" w:firstRowLastColumn="0" w:lastRowFirstColumn="0" w:lastRowLastColumn="0"/>
            <w:tcW w:w="2543" w:type="dxa"/>
            <w:hideMark/>
          </w:tcPr>
          <w:p w14:paraId="497BCD8C" w14:textId="77777777" w:rsidR="008E47B7" w:rsidRPr="008E47B7" w:rsidRDefault="008E47B7" w:rsidP="00B52D8B">
            <w:pPr>
              <w:spacing w:before="0" w:line="240" w:lineRule="auto"/>
              <w:contextualSpacing/>
            </w:pPr>
            <w:r w:rsidRPr="008E47B7">
              <w:t xml:space="preserve">R2 </w:t>
            </w:r>
          </w:p>
        </w:tc>
        <w:tc>
          <w:tcPr>
            <w:tcW w:w="2545" w:type="dxa"/>
            <w:hideMark/>
          </w:tcPr>
          <w:p w14:paraId="2D894CBA" w14:textId="77777777" w:rsidR="008E47B7" w:rsidRPr="008E47B7" w:rsidRDefault="008E47B7" w:rsidP="00B52D8B">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8E47B7">
              <w:t xml:space="preserve">Gi 0/1 </w:t>
            </w:r>
          </w:p>
        </w:tc>
        <w:tc>
          <w:tcPr>
            <w:tcW w:w="2543" w:type="dxa"/>
          </w:tcPr>
          <w:p w14:paraId="07513F62" w14:textId="77777777" w:rsidR="008E47B7" w:rsidRPr="008E47B7" w:rsidRDefault="008E47B7" w:rsidP="00B52D8B">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545" w:type="dxa"/>
          </w:tcPr>
          <w:p w14:paraId="52F954D6" w14:textId="77777777" w:rsidR="008E47B7" w:rsidRPr="008E47B7" w:rsidRDefault="008E47B7" w:rsidP="00B52D8B">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8E47B7" w:rsidRPr="008E47B7" w14:paraId="5E76FEB3" w14:textId="77777777" w:rsidTr="00AB6337">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2543" w:type="dxa"/>
            <w:hideMark/>
          </w:tcPr>
          <w:p w14:paraId="0D64D30A" w14:textId="77777777" w:rsidR="008E47B7" w:rsidRPr="008E47B7" w:rsidRDefault="008E47B7" w:rsidP="00B52D8B">
            <w:pPr>
              <w:spacing w:before="0" w:line="240" w:lineRule="auto"/>
              <w:contextualSpacing/>
            </w:pPr>
          </w:p>
        </w:tc>
        <w:tc>
          <w:tcPr>
            <w:tcW w:w="2545" w:type="dxa"/>
            <w:hideMark/>
          </w:tcPr>
          <w:p w14:paraId="7000F1EF" w14:textId="77777777" w:rsidR="008E47B7" w:rsidRPr="008E47B7" w:rsidRDefault="008E47B7" w:rsidP="00B52D8B">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8E47B7">
              <w:t>S 0/0/0</w:t>
            </w:r>
          </w:p>
        </w:tc>
        <w:tc>
          <w:tcPr>
            <w:tcW w:w="2543" w:type="dxa"/>
          </w:tcPr>
          <w:p w14:paraId="6F4E4CB7" w14:textId="77777777" w:rsidR="008E47B7" w:rsidRPr="008E47B7" w:rsidRDefault="008E47B7" w:rsidP="00B52D8B">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545" w:type="dxa"/>
          </w:tcPr>
          <w:p w14:paraId="29E20217" w14:textId="77777777" w:rsidR="008E47B7" w:rsidRPr="008E47B7" w:rsidRDefault="008E47B7" w:rsidP="00B52D8B">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8E47B7" w:rsidRPr="008E47B7" w14:paraId="5A2346A6" w14:textId="77777777" w:rsidTr="00AB6337">
        <w:trPr>
          <w:trHeight w:val="415"/>
        </w:trPr>
        <w:tc>
          <w:tcPr>
            <w:cnfStyle w:val="001000000000" w:firstRow="0" w:lastRow="0" w:firstColumn="1" w:lastColumn="0" w:oddVBand="0" w:evenVBand="0" w:oddHBand="0" w:evenHBand="0" w:firstRowFirstColumn="0" w:firstRowLastColumn="0" w:lastRowFirstColumn="0" w:lastRowLastColumn="0"/>
            <w:tcW w:w="2543" w:type="dxa"/>
            <w:hideMark/>
          </w:tcPr>
          <w:p w14:paraId="16160AC5" w14:textId="77777777" w:rsidR="008E47B7" w:rsidRPr="008E47B7" w:rsidRDefault="008E47B7" w:rsidP="00B52D8B">
            <w:pPr>
              <w:spacing w:before="0" w:line="240" w:lineRule="auto"/>
              <w:contextualSpacing/>
            </w:pPr>
          </w:p>
        </w:tc>
        <w:tc>
          <w:tcPr>
            <w:tcW w:w="2545" w:type="dxa"/>
            <w:hideMark/>
          </w:tcPr>
          <w:p w14:paraId="66A7F710" w14:textId="77777777" w:rsidR="008E47B7" w:rsidRPr="008E47B7" w:rsidRDefault="008E47B7" w:rsidP="00B52D8B">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8E47B7">
              <w:t>S 0/0/1</w:t>
            </w:r>
          </w:p>
        </w:tc>
        <w:tc>
          <w:tcPr>
            <w:tcW w:w="2543" w:type="dxa"/>
          </w:tcPr>
          <w:p w14:paraId="54BE164D" w14:textId="77777777" w:rsidR="008E47B7" w:rsidRPr="008E47B7" w:rsidRDefault="008E47B7" w:rsidP="00B52D8B">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545" w:type="dxa"/>
          </w:tcPr>
          <w:p w14:paraId="1B6A5A9F" w14:textId="77777777" w:rsidR="008E47B7" w:rsidRPr="008E47B7" w:rsidRDefault="008E47B7" w:rsidP="00B52D8B">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8E47B7" w:rsidRPr="008E47B7" w14:paraId="31F786E2" w14:textId="77777777" w:rsidTr="00AB6337">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543" w:type="dxa"/>
            <w:hideMark/>
          </w:tcPr>
          <w:p w14:paraId="165A33AF" w14:textId="77777777" w:rsidR="008E47B7" w:rsidRPr="008E47B7" w:rsidRDefault="008E47B7" w:rsidP="00B52D8B">
            <w:pPr>
              <w:spacing w:before="0" w:line="240" w:lineRule="auto"/>
              <w:contextualSpacing/>
            </w:pPr>
            <w:r w:rsidRPr="008E47B7">
              <w:t xml:space="preserve">R3 </w:t>
            </w:r>
          </w:p>
        </w:tc>
        <w:tc>
          <w:tcPr>
            <w:tcW w:w="2545" w:type="dxa"/>
            <w:hideMark/>
          </w:tcPr>
          <w:p w14:paraId="1D7D9133" w14:textId="77777777" w:rsidR="008E47B7" w:rsidRPr="008E47B7" w:rsidRDefault="008E47B7" w:rsidP="00B52D8B">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8E47B7">
              <w:t xml:space="preserve">Gi 0/1 </w:t>
            </w:r>
          </w:p>
        </w:tc>
        <w:tc>
          <w:tcPr>
            <w:tcW w:w="2543" w:type="dxa"/>
          </w:tcPr>
          <w:p w14:paraId="75381615" w14:textId="77777777" w:rsidR="008E47B7" w:rsidRPr="008E47B7" w:rsidRDefault="008E47B7" w:rsidP="00B52D8B">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545" w:type="dxa"/>
          </w:tcPr>
          <w:p w14:paraId="03B42B8E" w14:textId="77777777" w:rsidR="008E47B7" w:rsidRPr="008E47B7" w:rsidRDefault="008E47B7" w:rsidP="00B52D8B">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8E47B7" w:rsidRPr="008E47B7" w14:paraId="439CD7A9" w14:textId="77777777" w:rsidTr="00AB6337">
        <w:trPr>
          <w:trHeight w:val="443"/>
        </w:trPr>
        <w:tc>
          <w:tcPr>
            <w:cnfStyle w:val="001000000000" w:firstRow="0" w:lastRow="0" w:firstColumn="1" w:lastColumn="0" w:oddVBand="0" w:evenVBand="0" w:oddHBand="0" w:evenHBand="0" w:firstRowFirstColumn="0" w:firstRowLastColumn="0" w:lastRowFirstColumn="0" w:lastRowLastColumn="0"/>
            <w:tcW w:w="2543" w:type="dxa"/>
            <w:hideMark/>
          </w:tcPr>
          <w:p w14:paraId="7FFE4A97" w14:textId="77777777" w:rsidR="008E47B7" w:rsidRPr="008E47B7" w:rsidRDefault="008E47B7" w:rsidP="00B52D8B">
            <w:pPr>
              <w:spacing w:before="0" w:line="240" w:lineRule="auto"/>
              <w:contextualSpacing/>
            </w:pPr>
          </w:p>
        </w:tc>
        <w:tc>
          <w:tcPr>
            <w:tcW w:w="2545" w:type="dxa"/>
            <w:hideMark/>
          </w:tcPr>
          <w:p w14:paraId="59806F6D" w14:textId="77777777" w:rsidR="008E47B7" w:rsidRPr="008E47B7" w:rsidRDefault="008E47B7" w:rsidP="00B52D8B">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8E47B7">
              <w:t>S 0/0/0</w:t>
            </w:r>
          </w:p>
        </w:tc>
        <w:tc>
          <w:tcPr>
            <w:tcW w:w="2543" w:type="dxa"/>
          </w:tcPr>
          <w:p w14:paraId="2F3F8A15" w14:textId="77777777" w:rsidR="008E47B7" w:rsidRPr="008E47B7" w:rsidRDefault="008E47B7" w:rsidP="00B52D8B">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545" w:type="dxa"/>
          </w:tcPr>
          <w:p w14:paraId="33A1072B" w14:textId="77777777" w:rsidR="008E47B7" w:rsidRPr="008E47B7" w:rsidRDefault="008E47B7" w:rsidP="00B52D8B">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8E47B7" w:rsidRPr="008E47B7" w14:paraId="51EBC0A4" w14:textId="77777777" w:rsidTr="00AB6337">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2543" w:type="dxa"/>
            <w:hideMark/>
          </w:tcPr>
          <w:p w14:paraId="730A3C78" w14:textId="77777777" w:rsidR="008E47B7" w:rsidRPr="008E47B7" w:rsidRDefault="008E47B7" w:rsidP="00B52D8B">
            <w:pPr>
              <w:spacing w:before="0" w:line="240" w:lineRule="auto"/>
              <w:contextualSpacing/>
            </w:pPr>
          </w:p>
        </w:tc>
        <w:tc>
          <w:tcPr>
            <w:tcW w:w="2545" w:type="dxa"/>
            <w:hideMark/>
          </w:tcPr>
          <w:p w14:paraId="6ABEABC5" w14:textId="77777777" w:rsidR="008E47B7" w:rsidRPr="008E47B7" w:rsidRDefault="008E47B7" w:rsidP="00B52D8B">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8E47B7">
              <w:t>S 0/0/1</w:t>
            </w:r>
          </w:p>
        </w:tc>
        <w:tc>
          <w:tcPr>
            <w:tcW w:w="2543" w:type="dxa"/>
          </w:tcPr>
          <w:p w14:paraId="2FD09F3A" w14:textId="77777777" w:rsidR="008E47B7" w:rsidRPr="008E47B7" w:rsidRDefault="008E47B7" w:rsidP="00B52D8B">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545" w:type="dxa"/>
          </w:tcPr>
          <w:p w14:paraId="717934CE" w14:textId="77777777" w:rsidR="008E47B7" w:rsidRPr="008E47B7" w:rsidRDefault="008E47B7" w:rsidP="00B52D8B">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bl>
    <w:p w14:paraId="2911F694" w14:textId="77777777" w:rsidR="00A208B6" w:rsidRDefault="00A208B6" w:rsidP="008E47B7"/>
    <w:p w14:paraId="6C7F579F" w14:textId="0836601D" w:rsidR="008E47B7" w:rsidRDefault="008E47B7" w:rsidP="008E47B7">
      <w:r w:rsidRPr="008E47B7">
        <w:t>Fill in the following table with the IP addresses and subnet masks for devices in the LAN as displayed in topology</w:t>
      </w:r>
      <w:r w:rsidR="00AB6337">
        <w:t>:</w:t>
      </w:r>
    </w:p>
    <w:tbl>
      <w:tblPr>
        <w:tblStyle w:val="GridTable4-Accent1"/>
        <w:tblW w:w="10176" w:type="dxa"/>
        <w:tblLook w:val="04A0" w:firstRow="1" w:lastRow="0" w:firstColumn="1" w:lastColumn="0" w:noHBand="0" w:noVBand="1"/>
      </w:tblPr>
      <w:tblGrid>
        <w:gridCol w:w="2543"/>
        <w:gridCol w:w="2545"/>
        <w:gridCol w:w="2543"/>
        <w:gridCol w:w="2545"/>
      </w:tblGrid>
      <w:tr w:rsidR="00AB6337" w:rsidRPr="008E47B7" w14:paraId="196B0641" w14:textId="77777777" w:rsidTr="00A323B3">
        <w:trPr>
          <w:cnfStyle w:val="100000000000" w:firstRow="1" w:lastRow="0" w:firstColumn="0" w:lastColumn="0" w:oddVBand="0" w:evenVBand="0" w:oddHBand="0"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543" w:type="dxa"/>
            <w:vAlign w:val="center"/>
            <w:hideMark/>
          </w:tcPr>
          <w:p w14:paraId="0B387DA6" w14:textId="77777777" w:rsidR="00AB6337" w:rsidRPr="008E47B7" w:rsidRDefault="00AB6337" w:rsidP="00A323B3">
            <w:pPr>
              <w:spacing w:before="0" w:line="240" w:lineRule="auto"/>
              <w:contextualSpacing/>
            </w:pPr>
            <w:r w:rsidRPr="008E47B7">
              <w:t xml:space="preserve">Device </w:t>
            </w:r>
          </w:p>
        </w:tc>
        <w:tc>
          <w:tcPr>
            <w:tcW w:w="2545" w:type="dxa"/>
            <w:vAlign w:val="center"/>
            <w:hideMark/>
          </w:tcPr>
          <w:p w14:paraId="113900C1" w14:textId="5D2D6E34" w:rsidR="00AB6337" w:rsidRPr="008E47B7" w:rsidRDefault="00AB6337"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pPr>
            <w:r w:rsidRPr="008E47B7">
              <w:t xml:space="preserve">IP </w:t>
            </w:r>
            <w:r>
              <w:t>a</w:t>
            </w:r>
            <w:r w:rsidRPr="008E47B7">
              <w:t>ddress</w:t>
            </w:r>
          </w:p>
        </w:tc>
        <w:tc>
          <w:tcPr>
            <w:tcW w:w="2543" w:type="dxa"/>
            <w:vAlign w:val="center"/>
            <w:hideMark/>
          </w:tcPr>
          <w:p w14:paraId="52DEAF79" w14:textId="23492922" w:rsidR="00AB6337" w:rsidRPr="008E47B7" w:rsidRDefault="00AB6337"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pPr>
            <w:r w:rsidRPr="008E47B7">
              <w:t xml:space="preserve">Subnet </w:t>
            </w:r>
            <w:r>
              <w:t>m</w:t>
            </w:r>
            <w:r w:rsidRPr="008E47B7">
              <w:t>ask</w:t>
            </w:r>
          </w:p>
        </w:tc>
        <w:tc>
          <w:tcPr>
            <w:tcW w:w="2545" w:type="dxa"/>
            <w:vAlign w:val="center"/>
            <w:hideMark/>
          </w:tcPr>
          <w:p w14:paraId="43FE9A1C" w14:textId="3FF9A3CD" w:rsidR="00AB6337" w:rsidRPr="008E47B7" w:rsidRDefault="00AB6337"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pPr>
            <w:r w:rsidRPr="008E47B7">
              <w:t>Default Gateway</w:t>
            </w:r>
          </w:p>
        </w:tc>
      </w:tr>
      <w:tr w:rsidR="00AB6337" w:rsidRPr="008E47B7" w14:paraId="7CEE117D" w14:textId="77777777" w:rsidTr="00FD0CE2">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543" w:type="dxa"/>
            <w:vAlign w:val="center"/>
            <w:hideMark/>
          </w:tcPr>
          <w:p w14:paraId="39DBBC89" w14:textId="4CDB623A" w:rsidR="00AB6337" w:rsidRPr="008E47B7" w:rsidRDefault="00AB6337" w:rsidP="00AB6337">
            <w:pPr>
              <w:spacing w:before="0" w:line="240" w:lineRule="auto"/>
              <w:contextualSpacing/>
            </w:pPr>
            <w:r w:rsidRPr="008E47B7">
              <w:t xml:space="preserve">PC-A </w:t>
            </w:r>
          </w:p>
        </w:tc>
        <w:tc>
          <w:tcPr>
            <w:tcW w:w="2545" w:type="dxa"/>
            <w:hideMark/>
          </w:tcPr>
          <w:p w14:paraId="3DDCB434" w14:textId="77777777" w:rsidR="00AB6337" w:rsidRPr="008E47B7" w:rsidRDefault="00AB6337" w:rsidP="00AB6337">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8E47B7">
              <w:t xml:space="preserve">Gi 0/1 </w:t>
            </w:r>
          </w:p>
        </w:tc>
        <w:tc>
          <w:tcPr>
            <w:tcW w:w="2543" w:type="dxa"/>
          </w:tcPr>
          <w:p w14:paraId="56F9FFF6" w14:textId="77777777" w:rsidR="00AB6337" w:rsidRPr="008E47B7" w:rsidRDefault="00AB6337" w:rsidP="00AB633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545" w:type="dxa"/>
          </w:tcPr>
          <w:p w14:paraId="4FDD6EBC" w14:textId="77777777" w:rsidR="00AB6337" w:rsidRPr="008E47B7" w:rsidRDefault="00AB6337" w:rsidP="00AB633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AB6337" w:rsidRPr="008E47B7" w14:paraId="2AC6E1F2" w14:textId="77777777" w:rsidTr="00FD0CE2">
        <w:trPr>
          <w:trHeight w:val="419"/>
        </w:trPr>
        <w:tc>
          <w:tcPr>
            <w:cnfStyle w:val="001000000000" w:firstRow="0" w:lastRow="0" w:firstColumn="1" w:lastColumn="0" w:oddVBand="0" w:evenVBand="0" w:oddHBand="0" w:evenHBand="0" w:firstRowFirstColumn="0" w:firstRowLastColumn="0" w:lastRowFirstColumn="0" w:lastRowLastColumn="0"/>
            <w:tcW w:w="2543" w:type="dxa"/>
            <w:vAlign w:val="center"/>
            <w:hideMark/>
          </w:tcPr>
          <w:p w14:paraId="5421D787" w14:textId="175426B6" w:rsidR="00AB6337" w:rsidRPr="008E47B7" w:rsidRDefault="00AB6337" w:rsidP="00AB6337">
            <w:pPr>
              <w:spacing w:before="0" w:line="240" w:lineRule="auto"/>
              <w:contextualSpacing/>
            </w:pPr>
            <w:r w:rsidRPr="008E47B7">
              <w:t xml:space="preserve">PC-B </w:t>
            </w:r>
          </w:p>
        </w:tc>
        <w:tc>
          <w:tcPr>
            <w:tcW w:w="2545" w:type="dxa"/>
            <w:hideMark/>
          </w:tcPr>
          <w:p w14:paraId="31563E45" w14:textId="77777777" w:rsidR="00AB6337" w:rsidRPr="008E47B7" w:rsidRDefault="00AB6337" w:rsidP="00AB6337">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8E47B7">
              <w:t>S 0/0/0</w:t>
            </w:r>
          </w:p>
        </w:tc>
        <w:tc>
          <w:tcPr>
            <w:tcW w:w="2543" w:type="dxa"/>
          </w:tcPr>
          <w:p w14:paraId="549FA9F1" w14:textId="77777777" w:rsidR="00AB6337" w:rsidRPr="008E47B7" w:rsidRDefault="00AB6337" w:rsidP="00AB633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545" w:type="dxa"/>
          </w:tcPr>
          <w:p w14:paraId="0C476A54" w14:textId="77777777" w:rsidR="00AB6337" w:rsidRPr="008E47B7" w:rsidRDefault="00AB6337" w:rsidP="00AB633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AB6337" w:rsidRPr="008E47B7" w14:paraId="76E3EABD" w14:textId="77777777" w:rsidTr="00FD0CE2">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543" w:type="dxa"/>
            <w:vAlign w:val="center"/>
            <w:hideMark/>
          </w:tcPr>
          <w:p w14:paraId="2AD6DB0E" w14:textId="125DCD37" w:rsidR="00AB6337" w:rsidRPr="008E47B7" w:rsidRDefault="00AB6337" w:rsidP="00AB6337">
            <w:pPr>
              <w:spacing w:before="0" w:line="240" w:lineRule="auto"/>
              <w:contextualSpacing/>
            </w:pPr>
            <w:r w:rsidRPr="008E47B7">
              <w:t xml:space="preserve">PC-C </w:t>
            </w:r>
          </w:p>
        </w:tc>
        <w:tc>
          <w:tcPr>
            <w:tcW w:w="2545" w:type="dxa"/>
            <w:hideMark/>
          </w:tcPr>
          <w:p w14:paraId="0F9E6F45" w14:textId="77777777" w:rsidR="00AB6337" w:rsidRPr="008E47B7" w:rsidRDefault="00AB6337" w:rsidP="00AB6337">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8E47B7">
              <w:t>S 0/0/1</w:t>
            </w:r>
          </w:p>
        </w:tc>
        <w:tc>
          <w:tcPr>
            <w:tcW w:w="2543" w:type="dxa"/>
          </w:tcPr>
          <w:p w14:paraId="4C1F72F9" w14:textId="77777777" w:rsidR="00AB6337" w:rsidRPr="008E47B7" w:rsidRDefault="00AB6337" w:rsidP="00AB633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545" w:type="dxa"/>
          </w:tcPr>
          <w:p w14:paraId="6D8A8A2E" w14:textId="77777777" w:rsidR="00AB6337" w:rsidRPr="008E47B7" w:rsidRDefault="00AB6337" w:rsidP="00AB633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AB6337" w:rsidRPr="008E47B7" w14:paraId="34511663" w14:textId="77777777" w:rsidTr="00FD0CE2">
        <w:trPr>
          <w:trHeight w:val="404"/>
        </w:trPr>
        <w:tc>
          <w:tcPr>
            <w:cnfStyle w:val="001000000000" w:firstRow="0" w:lastRow="0" w:firstColumn="1" w:lastColumn="0" w:oddVBand="0" w:evenVBand="0" w:oddHBand="0" w:evenHBand="0" w:firstRowFirstColumn="0" w:firstRowLastColumn="0" w:lastRowFirstColumn="0" w:lastRowLastColumn="0"/>
            <w:tcW w:w="2543" w:type="dxa"/>
            <w:vAlign w:val="center"/>
            <w:hideMark/>
          </w:tcPr>
          <w:p w14:paraId="20B14162" w14:textId="2EDA8105" w:rsidR="00AB6337" w:rsidRPr="008E47B7" w:rsidRDefault="00AB6337" w:rsidP="00AB6337">
            <w:pPr>
              <w:spacing w:before="0" w:line="240" w:lineRule="auto"/>
              <w:contextualSpacing/>
            </w:pPr>
            <w:r w:rsidRPr="008E47B7">
              <w:t xml:space="preserve">PC-D </w:t>
            </w:r>
          </w:p>
        </w:tc>
        <w:tc>
          <w:tcPr>
            <w:tcW w:w="2545" w:type="dxa"/>
            <w:hideMark/>
          </w:tcPr>
          <w:p w14:paraId="4B2615A8" w14:textId="77777777" w:rsidR="00AB6337" w:rsidRPr="008E47B7" w:rsidRDefault="00AB6337" w:rsidP="00AB6337">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8E47B7">
              <w:t xml:space="preserve">Gi 0/1 </w:t>
            </w:r>
          </w:p>
        </w:tc>
        <w:tc>
          <w:tcPr>
            <w:tcW w:w="2543" w:type="dxa"/>
          </w:tcPr>
          <w:p w14:paraId="0F19ABB2" w14:textId="77777777" w:rsidR="00AB6337" w:rsidRPr="008E47B7" w:rsidRDefault="00AB6337" w:rsidP="00AB633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545" w:type="dxa"/>
          </w:tcPr>
          <w:p w14:paraId="66DC8116" w14:textId="77777777" w:rsidR="00AB6337" w:rsidRPr="008E47B7" w:rsidRDefault="00AB6337" w:rsidP="00AB633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AB6337" w:rsidRPr="008E47B7" w14:paraId="1C7B16A6" w14:textId="77777777" w:rsidTr="00FD0CE2">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2543" w:type="dxa"/>
            <w:vAlign w:val="center"/>
            <w:hideMark/>
          </w:tcPr>
          <w:p w14:paraId="25D4B54C" w14:textId="0F9460C8" w:rsidR="00AB6337" w:rsidRPr="008E47B7" w:rsidRDefault="00AB6337" w:rsidP="00AB6337">
            <w:pPr>
              <w:spacing w:before="0" w:line="240" w:lineRule="auto"/>
              <w:contextualSpacing/>
            </w:pPr>
            <w:r w:rsidRPr="008E47B7">
              <w:t xml:space="preserve">PC-E </w:t>
            </w:r>
          </w:p>
        </w:tc>
        <w:tc>
          <w:tcPr>
            <w:tcW w:w="2545" w:type="dxa"/>
            <w:hideMark/>
          </w:tcPr>
          <w:p w14:paraId="6C3BFC93" w14:textId="77777777" w:rsidR="00AB6337" w:rsidRPr="008E47B7" w:rsidRDefault="00AB6337" w:rsidP="00AB6337">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8E47B7">
              <w:t>S 0/0/0</w:t>
            </w:r>
          </w:p>
        </w:tc>
        <w:tc>
          <w:tcPr>
            <w:tcW w:w="2543" w:type="dxa"/>
          </w:tcPr>
          <w:p w14:paraId="545576AE" w14:textId="77777777" w:rsidR="00AB6337" w:rsidRPr="008E47B7" w:rsidRDefault="00AB6337" w:rsidP="00AB633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545" w:type="dxa"/>
          </w:tcPr>
          <w:p w14:paraId="6DB6E4F9" w14:textId="77777777" w:rsidR="00AB6337" w:rsidRPr="008E47B7" w:rsidRDefault="00AB6337" w:rsidP="00AB6337">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AB6337" w:rsidRPr="008E47B7" w14:paraId="1B7421F6" w14:textId="77777777" w:rsidTr="00FD0CE2">
        <w:trPr>
          <w:trHeight w:val="415"/>
        </w:trPr>
        <w:tc>
          <w:tcPr>
            <w:cnfStyle w:val="001000000000" w:firstRow="0" w:lastRow="0" w:firstColumn="1" w:lastColumn="0" w:oddVBand="0" w:evenVBand="0" w:oddHBand="0" w:evenHBand="0" w:firstRowFirstColumn="0" w:firstRowLastColumn="0" w:lastRowFirstColumn="0" w:lastRowLastColumn="0"/>
            <w:tcW w:w="2543" w:type="dxa"/>
            <w:vAlign w:val="center"/>
            <w:hideMark/>
          </w:tcPr>
          <w:p w14:paraId="3920B140" w14:textId="4A518277" w:rsidR="00AB6337" w:rsidRPr="008E47B7" w:rsidRDefault="00AB6337" w:rsidP="00AB6337">
            <w:pPr>
              <w:spacing w:before="0" w:line="240" w:lineRule="auto"/>
              <w:contextualSpacing/>
            </w:pPr>
            <w:r w:rsidRPr="008E47B7">
              <w:t xml:space="preserve">PC-F </w:t>
            </w:r>
          </w:p>
        </w:tc>
        <w:tc>
          <w:tcPr>
            <w:tcW w:w="2545" w:type="dxa"/>
            <w:hideMark/>
          </w:tcPr>
          <w:p w14:paraId="363CC103" w14:textId="77777777" w:rsidR="00AB6337" w:rsidRPr="008E47B7" w:rsidRDefault="00AB6337" w:rsidP="00AB6337">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8E47B7">
              <w:t>S 0/0/1</w:t>
            </w:r>
          </w:p>
        </w:tc>
        <w:tc>
          <w:tcPr>
            <w:tcW w:w="2543" w:type="dxa"/>
          </w:tcPr>
          <w:p w14:paraId="53C564FC" w14:textId="77777777" w:rsidR="00AB6337" w:rsidRPr="008E47B7" w:rsidRDefault="00AB6337" w:rsidP="00AB633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545" w:type="dxa"/>
          </w:tcPr>
          <w:p w14:paraId="56BFE9AB" w14:textId="77777777" w:rsidR="00AB6337" w:rsidRPr="008E47B7" w:rsidRDefault="00AB6337" w:rsidP="00AB6337">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bl>
    <w:p w14:paraId="655E9E14" w14:textId="77777777" w:rsidR="008E47B7" w:rsidRDefault="008E47B7" w:rsidP="008E47B7">
      <w:pPr>
        <w:rPr>
          <w:b/>
          <w:bCs/>
        </w:rPr>
      </w:pPr>
    </w:p>
    <w:p w14:paraId="4E61D12D" w14:textId="19A28198" w:rsidR="00A208B6" w:rsidRPr="008E47B7" w:rsidRDefault="00A208B6" w:rsidP="00A208B6">
      <w:pPr>
        <w:spacing w:before="0" w:after="160" w:line="259" w:lineRule="auto"/>
        <w:rPr>
          <w:b/>
          <w:bCs/>
        </w:rPr>
      </w:pPr>
      <w:r>
        <w:rPr>
          <w:b/>
          <w:bCs/>
        </w:rPr>
        <w:br w:type="page"/>
      </w:r>
    </w:p>
    <w:p w14:paraId="7C2BCEB3" w14:textId="3D5BD6E6" w:rsidR="008935D5" w:rsidRDefault="008935D5" w:rsidP="00E6522C">
      <w:pPr>
        <w:pStyle w:val="Heading3"/>
        <w:rPr>
          <w:color w:val="FF0000"/>
        </w:rPr>
      </w:pPr>
      <w:r>
        <w:lastRenderedPageBreak/>
        <w:t>Task 4: Identify the subnetting requirements for Topology 4</w:t>
      </w:r>
      <w:r w:rsidR="34B40952">
        <w:t xml:space="preserve">: </w:t>
      </w:r>
      <w:r w:rsidR="34B40952" w:rsidRPr="00E6522C">
        <w:rPr>
          <w:color w:val="auto"/>
        </w:rPr>
        <w:t>Challenge</w:t>
      </w:r>
    </w:p>
    <w:p w14:paraId="379E2186" w14:textId="7E2C433F" w:rsidR="008E47B7" w:rsidRPr="008E47B7" w:rsidRDefault="008E47B7" w:rsidP="008E47B7">
      <w:r w:rsidRPr="008E47B7">
        <w:t>The network was modified to accommodate changes in the organ</w:t>
      </w:r>
      <w:r w:rsidR="00374CE7">
        <w:t>isation</w:t>
      </w:r>
      <w:r w:rsidRPr="008E47B7">
        <w:t>. The 192.168.40.0/24 network address is used to provide the addresses in the network.</w:t>
      </w:r>
    </w:p>
    <w:p w14:paraId="64FC5A5B" w14:textId="44553871" w:rsidR="008E47B7" w:rsidRPr="008E47B7" w:rsidRDefault="008E47B7" w:rsidP="008E47B7">
      <w:r w:rsidRPr="008E47B7">
        <w:rPr>
          <w:noProof/>
        </w:rPr>
        <w:drawing>
          <wp:inline distT="0" distB="0" distL="0" distR="0" wp14:anchorId="6EF6BC40" wp14:editId="1AD17BFB">
            <wp:extent cx="6235065" cy="3801415"/>
            <wp:effectExtent l="0" t="0" r="0" b="8890"/>
            <wp:docPr id="1318957937" name="Picture 2" descr="A diagram of the network topology for Activity 14 Task 4. It is the same as the Task 3 topology, but there is a fourth central router, which has a single link to each of the three existing rou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57937" name="Picture 2" descr="A diagram of the network topology for Activity 14 Task 4. It is the same as the Task 3 topology, but there is a fourth central router, which has a single link to each of the three existing routers."/>
                    <pic:cNvPicPr/>
                  </pic:nvPicPr>
                  <pic:blipFill>
                    <a:blip r:embed="rId42">
                      <a:extLst>
                        <a:ext uri="{28A0092B-C50C-407E-A947-70E740481C1C}">
                          <a14:useLocalDpi xmlns:a14="http://schemas.microsoft.com/office/drawing/2010/main" val="0"/>
                        </a:ext>
                      </a:extLst>
                    </a:blip>
                    <a:stretch>
                      <a:fillRect/>
                    </a:stretch>
                  </pic:blipFill>
                  <pic:spPr>
                    <a:xfrm>
                      <a:off x="0" y="0"/>
                      <a:ext cx="6242048" cy="3805672"/>
                    </a:xfrm>
                    <a:prstGeom prst="rect">
                      <a:avLst/>
                    </a:prstGeom>
                  </pic:spPr>
                </pic:pic>
              </a:graphicData>
            </a:graphic>
          </wp:inline>
        </w:drawing>
      </w:r>
    </w:p>
    <w:p w14:paraId="55BB5DC4" w14:textId="7DD9E3BD" w:rsidR="006F693F" w:rsidRDefault="008E47B7" w:rsidP="000551F7">
      <w:pPr>
        <w:pStyle w:val="Numberlist"/>
        <w:numPr>
          <w:ilvl w:val="0"/>
          <w:numId w:val="46"/>
        </w:numPr>
      </w:pPr>
      <w:r w:rsidRPr="008E47B7">
        <w:t xml:space="preserve">How many subnets are there? </w:t>
      </w:r>
    </w:p>
    <w:p w14:paraId="22EA8D59" w14:textId="1A5258B1" w:rsidR="000551F7" w:rsidRPr="008E47B7" w:rsidRDefault="000551F7" w:rsidP="000551F7">
      <w:pPr>
        <w:pStyle w:val="Numberlist"/>
        <w:numPr>
          <w:ilvl w:val="0"/>
          <w:numId w:val="0"/>
        </w:numPr>
        <w:ind w:left="927"/>
      </w:pPr>
      <w:r>
        <w:rPr>
          <w:noProof/>
        </w:rPr>
        <mc:AlternateContent>
          <mc:Choice Requires="wps">
            <w:drawing>
              <wp:inline distT="0" distB="0" distL="0" distR="0" wp14:anchorId="64212DF4" wp14:editId="67ECD78F">
                <wp:extent cx="5812790" cy="2093595"/>
                <wp:effectExtent l="0" t="0" r="16510" b="20955"/>
                <wp:docPr id="18604823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2790" cy="2093595"/>
                        </a:xfrm>
                        <a:prstGeom prst="rect">
                          <a:avLst/>
                        </a:prstGeom>
                        <a:solidFill>
                          <a:srgbClr val="FFFFFF"/>
                        </a:solidFill>
                        <a:ln w="9525">
                          <a:solidFill>
                            <a:srgbClr val="000000"/>
                          </a:solidFill>
                          <a:miter lim="800000"/>
                          <a:headEnd/>
                          <a:tailEnd/>
                        </a:ln>
                      </wps:spPr>
                      <wps:txbx>
                        <w:txbxContent>
                          <w:p w14:paraId="1B3D50D2" w14:textId="77777777" w:rsidR="000551F7" w:rsidRDefault="000551F7" w:rsidP="000551F7"/>
                        </w:txbxContent>
                      </wps:txbx>
                      <wps:bodyPr rot="0" vert="horz" wrap="square" lIns="91440" tIns="45720" rIns="91440" bIns="45720" anchor="t" anchorCtr="0">
                        <a:spAutoFit/>
                      </wps:bodyPr>
                    </wps:wsp>
                  </a:graphicData>
                </a:graphic>
              </wp:inline>
            </w:drawing>
          </mc:Choice>
          <mc:Fallback>
            <w:pict>
              <v:shape w14:anchorId="64212DF4" id="_x0000_s1066" type="#_x0000_t202" style="width:457.7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">
                <v:textbox style="mso-fit-shape-to-text:t">
                  <w:txbxContent>
                    <w:p w14:paraId="1B3D50D2" w14:textId="77777777" w:rsidR="000551F7" w:rsidRDefault="000551F7" w:rsidP="000551F7"/>
                  </w:txbxContent>
                </v:textbox>
                <w10:anchorlock/>
              </v:shape>
            </w:pict>
          </mc:Fallback>
        </mc:AlternateContent>
      </w:r>
    </w:p>
    <w:p w14:paraId="1AB21E96" w14:textId="34539890" w:rsidR="006F693F" w:rsidRDefault="008E47B7" w:rsidP="000551F7">
      <w:pPr>
        <w:pStyle w:val="Numberlist"/>
        <w:numPr>
          <w:ilvl w:val="0"/>
          <w:numId w:val="46"/>
        </w:numPr>
      </w:pPr>
      <w:r w:rsidRPr="008E47B7">
        <w:t xml:space="preserve">How many bits should you borrow to create the required number of subnets? </w:t>
      </w:r>
    </w:p>
    <w:p w14:paraId="47167F99" w14:textId="76912631" w:rsidR="000551F7" w:rsidRPr="008E47B7" w:rsidRDefault="000551F7" w:rsidP="000551F7">
      <w:pPr>
        <w:pStyle w:val="Numberlist"/>
        <w:numPr>
          <w:ilvl w:val="0"/>
          <w:numId w:val="0"/>
        </w:numPr>
        <w:ind w:left="927"/>
      </w:pPr>
      <w:r>
        <w:rPr>
          <w:noProof/>
        </w:rPr>
        <mc:AlternateContent>
          <mc:Choice Requires="wps">
            <w:drawing>
              <wp:inline distT="0" distB="0" distL="0" distR="0" wp14:anchorId="39732B66" wp14:editId="1254BCCD">
                <wp:extent cx="5812790" cy="2093595"/>
                <wp:effectExtent l="0" t="0" r="16510" b="20955"/>
                <wp:docPr id="21183695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2790" cy="2093595"/>
                        </a:xfrm>
                        <a:prstGeom prst="rect">
                          <a:avLst/>
                        </a:prstGeom>
                        <a:solidFill>
                          <a:srgbClr val="FFFFFF"/>
                        </a:solidFill>
                        <a:ln w="9525">
                          <a:solidFill>
                            <a:srgbClr val="000000"/>
                          </a:solidFill>
                          <a:miter lim="800000"/>
                          <a:headEnd/>
                          <a:tailEnd/>
                        </a:ln>
                      </wps:spPr>
                      <wps:txbx>
                        <w:txbxContent>
                          <w:p w14:paraId="4529FB0E" w14:textId="77777777" w:rsidR="000551F7" w:rsidRDefault="000551F7" w:rsidP="000551F7"/>
                        </w:txbxContent>
                      </wps:txbx>
                      <wps:bodyPr rot="0" vert="horz" wrap="square" lIns="91440" tIns="45720" rIns="91440" bIns="45720" anchor="t" anchorCtr="0">
                        <a:spAutoFit/>
                      </wps:bodyPr>
                    </wps:wsp>
                  </a:graphicData>
                </a:graphic>
              </wp:inline>
            </w:drawing>
          </mc:Choice>
          <mc:Fallback>
            <w:pict>
              <v:shape w14:anchorId="39732B66" id="_x0000_s1067" type="#_x0000_t202" style="width:457.7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">
                <v:textbox style="mso-fit-shape-to-text:t">
                  <w:txbxContent>
                    <w:p w14:paraId="4529FB0E" w14:textId="77777777" w:rsidR="000551F7" w:rsidRDefault="000551F7" w:rsidP="000551F7"/>
                  </w:txbxContent>
                </v:textbox>
                <w10:anchorlock/>
              </v:shape>
            </w:pict>
          </mc:Fallback>
        </mc:AlternateContent>
      </w:r>
    </w:p>
    <w:p w14:paraId="58EC44F6" w14:textId="77777777" w:rsidR="000551F7" w:rsidRDefault="008E47B7" w:rsidP="000551F7">
      <w:pPr>
        <w:pStyle w:val="Numberlist"/>
        <w:numPr>
          <w:ilvl w:val="0"/>
          <w:numId w:val="46"/>
        </w:numPr>
      </w:pPr>
      <w:r w:rsidRPr="008E47B7">
        <w:t>How many usable host addresses per subnet are in this addressing scheme?</w:t>
      </w:r>
    </w:p>
    <w:p w14:paraId="46721DF6" w14:textId="5C39BCF0" w:rsidR="008E47B7" w:rsidRPr="008E47B7" w:rsidRDefault="000551F7" w:rsidP="000551F7">
      <w:pPr>
        <w:pStyle w:val="Numberlist"/>
        <w:numPr>
          <w:ilvl w:val="0"/>
          <w:numId w:val="0"/>
        </w:numPr>
        <w:ind w:left="927"/>
      </w:pPr>
      <w:r>
        <w:rPr>
          <w:noProof/>
        </w:rPr>
        <mc:AlternateContent>
          <mc:Choice Requires="wps">
            <w:drawing>
              <wp:inline distT="0" distB="0" distL="0" distR="0" wp14:anchorId="2E122738" wp14:editId="097755A1">
                <wp:extent cx="5812790" cy="2093595"/>
                <wp:effectExtent l="0" t="0" r="16510" b="20955"/>
                <wp:docPr id="9682209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2790" cy="2093595"/>
                        </a:xfrm>
                        <a:prstGeom prst="rect">
                          <a:avLst/>
                        </a:prstGeom>
                        <a:solidFill>
                          <a:srgbClr val="FFFFFF"/>
                        </a:solidFill>
                        <a:ln w="9525">
                          <a:solidFill>
                            <a:srgbClr val="000000"/>
                          </a:solidFill>
                          <a:miter lim="800000"/>
                          <a:headEnd/>
                          <a:tailEnd/>
                        </a:ln>
                      </wps:spPr>
                      <wps:txbx>
                        <w:txbxContent>
                          <w:p w14:paraId="7B1E80A2" w14:textId="77777777" w:rsidR="000551F7" w:rsidRDefault="000551F7" w:rsidP="000551F7"/>
                        </w:txbxContent>
                      </wps:txbx>
                      <wps:bodyPr rot="0" vert="horz" wrap="square" lIns="91440" tIns="45720" rIns="91440" bIns="45720" anchor="t" anchorCtr="0">
                        <a:spAutoFit/>
                      </wps:bodyPr>
                    </wps:wsp>
                  </a:graphicData>
                </a:graphic>
              </wp:inline>
            </w:drawing>
          </mc:Choice>
          <mc:Fallback>
            <w:pict>
              <v:shape w14:anchorId="2E122738" id="_x0000_s1068" type="#_x0000_t202" style="width:457.7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">
                <v:textbox style="mso-fit-shape-to-text:t">
                  <w:txbxContent>
                    <w:p w14:paraId="7B1E80A2" w14:textId="77777777" w:rsidR="000551F7" w:rsidRDefault="000551F7" w:rsidP="000551F7"/>
                  </w:txbxContent>
                </v:textbox>
                <w10:anchorlock/>
              </v:shape>
            </w:pict>
          </mc:Fallback>
        </mc:AlternateContent>
      </w:r>
      <w:r w:rsidR="008E47B7" w:rsidRPr="008E47B7">
        <w:t xml:space="preserve"> </w:t>
      </w:r>
    </w:p>
    <w:p w14:paraId="5040464A" w14:textId="77777777" w:rsidR="000551F7" w:rsidRDefault="008E47B7" w:rsidP="000551F7">
      <w:pPr>
        <w:pStyle w:val="Numberlist"/>
        <w:numPr>
          <w:ilvl w:val="0"/>
          <w:numId w:val="46"/>
        </w:numPr>
      </w:pPr>
      <w:r w:rsidRPr="008E47B7">
        <w:t>What is the new subnet mask in dotted decimal format?</w:t>
      </w:r>
    </w:p>
    <w:p w14:paraId="10137A23" w14:textId="33A4EE17" w:rsidR="008E47B7" w:rsidRPr="008E47B7" w:rsidRDefault="000551F7" w:rsidP="000551F7">
      <w:pPr>
        <w:pStyle w:val="Numberlist"/>
        <w:numPr>
          <w:ilvl w:val="0"/>
          <w:numId w:val="0"/>
        </w:numPr>
        <w:ind w:left="927"/>
      </w:pPr>
      <w:r>
        <w:rPr>
          <w:noProof/>
        </w:rPr>
        <mc:AlternateContent>
          <mc:Choice Requires="wps">
            <w:drawing>
              <wp:inline distT="0" distB="0" distL="0" distR="0" wp14:anchorId="594EC5B7" wp14:editId="3E03E3C2">
                <wp:extent cx="5812790" cy="2093595"/>
                <wp:effectExtent l="0" t="0" r="16510" b="20955"/>
                <wp:docPr id="1728849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2790" cy="2093595"/>
                        </a:xfrm>
                        <a:prstGeom prst="rect">
                          <a:avLst/>
                        </a:prstGeom>
                        <a:solidFill>
                          <a:srgbClr val="FFFFFF"/>
                        </a:solidFill>
                        <a:ln w="9525">
                          <a:solidFill>
                            <a:srgbClr val="000000"/>
                          </a:solidFill>
                          <a:miter lim="800000"/>
                          <a:headEnd/>
                          <a:tailEnd/>
                        </a:ln>
                      </wps:spPr>
                      <wps:txbx>
                        <w:txbxContent>
                          <w:p w14:paraId="4CD572E1" w14:textId="77777777" w:rsidR="000551F7" w:rsidRDefault="000551F7" w:rsidP="000551F7"/>
                        </w:txbxContent>
                      </wps:txbx>
                      <wps:bodyPr rot="0" vert="horz" wrap="square" lIns="91440" tIns="45720" rIns="91440" bIns="45720" anchor="t" anchorCtr="0">
                        <a:spAutoFit/>
                      </wps:bodyPr>
                    </wps:wsp>
                  </a:graphicData>
                </a:graphic>
              </wp:inline>
            </w:drawing>
          </mc:Choice>
          <mc:Fallback>
            <w:pict>
              <v:shape w14:anchorId="594EC5B7" id="_x0000_s1069" type="#_x0000_t202" style="width:457.7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">
                <v:textbox style="mso-fit-shape-to-text:t">
                  <w:txbxContent>
                    <w:p w14:paraId="4CD572E1" w14:textId="77777777" w:rsidR="000551F7" w:rsidRDefault="000551F7" w:rsidP="000551F7"/>
                  </w:txbxContent>
                </v:textbox>
                <w10:anchorlock/>
              </v:shape>
            </w:pict>
          </mc:Fallback>
        </mc:AlternateContent>
      </w:r>
      <w:r w:rsidR="008E47B7" w:rsidRPr="008E47B7">
        <w:t xml:space="preserve"> </w:t>
      </w:r>
    </w:p>
    <w:p w14:paraId="3B9B09ED" w14:textId="77777777" w:rsidR="000551F7" w:rsidRDefault="008E47B7" w:rsidP="000551F7">
      <w:pPr>
        <w:pStyle w:val="Numberlist"/>
        <w:numPr>
          <w:ilvl w:val="0"/>
          <w:numId w:val="46"/>
        </w:numPr>
      </w:pPr>
      <w:r w:rsidRPr="008E47B7">
        <w:t>How many subnets are available for future use?</w:t>
      </w:r>
    </w:p>
    <w:p w14:paraId="7A255B62" w14:textId="1FF5E522" w:rsidR="00753DEF" w:rsidRDefault="000551F7" w:rsidP="000551F7">
      <w:pPr>
        <w:pStyle w:val="Numberlist"/>
        <w:numPr>
          <w:ilvl w:val="0"/>
          <w:numId w:val="0"/>
        </w:numPr>
        <w:ind w:left="927"/>
      </w:pPr>
      <w:r>
        <w:rPr>
          <w:noProof/>
        </w:rPr>
        <mc:AlternateContent>
          <mc:Choice Requires="wps">
            <w:drawing>
              <wp:inline distT="0" distB="0" distL="0" distR="0" wp14:anchorId="37640E49" wp14:editId="1484E48F">
                <wp:extent cx="5812790" cy="2093595"/>
                <wp:effectExtent l="0" t="0" r="16510" b="20955"/>
                <wp:docPr id="751511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2790" cy="2093595"/>
                        </a:xfrm>
                        <a:prstGeom prst="rect">
                          <a:avLst/>
                        </a:prstGeom>
                        <a:solidFill>
                          <a:srgbClr val="FFFFFF"/>
                        </a:solidFill>
                        <a:ln w="9525">
                          <a:solidFill>
                            <a:srgbClr val="000000"/>
                          </a:solidFill>
                          <a:miter lim="800000"/>
                          <a:headEnd/>
                          <a:tailEnd/>
                        </a:ln>
                      </wps:spPr>
                      <wps:txbx>
                        <w:txbxContent>
                          <w:p w14:paraId="45D88F15" w14:textId="77777777" w:rsidR="000551F7" w:rsidRDefault="000551F7" w:rsidP="000551F7"/>
                        </w:txbxContent>
                      </wps:txbx>
                      <wps:bodyPr rot="0" vert="horz" wrap="square" lIns="91440" tIns="45720" rIns="91440" bIns="45720" anchor="t" anchorCtr="0">
                        <a:spAutoFit/>
                      </wps:bodyPr>
                    </wps:wsp>
                  </a:graphicData>
                </a:graphic>
              </wp:inline>
            </w:drawing>
          </mc:Choice>
          <mc:Fallback>
            <w:pict>
              <v:shape w14:anchorId="37640E49" id="_x0000_s1070" type="#_x0000_t202" style="width:457.7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">
                <v:textbox style="mso-fit-shape-to-text:t">
                  <w:txbxContent>
                    <w:p w14:paraId="45D88F15" w14:textId="77777777" w:rsidR="000551F7" w:rsidRDefault="000551F7" w:rsidP="000551F7"/>
                  </w:txbxContent>
                </v:textbox>
                <w10:anchorlock/>
              </v:shape>
            </w:pict>
          </mc:Fallback>
        </mc:AlternateContent>
      </w:r>
      <w:r w:rsidR="00753DEF">
        <w:br w:type="page"/>
      </w:r>
    </w:p>
    <w:p w14:paraId="35F0C7E1" w14:textId="7E4287C6" w:rsidR="008E47B7" w:rsidRDefault="008E47B7" w:rsidP="008E47B7">
      <w:r w:rsidRPr="008E47B7">
        <w:lastRenderedPageBreak/>
        <w:t>Fill in the following table with the subnet information</w:t>
      </w:r>
      <w:r w:rsidR="00F87FCC">
        <w:t>:</w:t>
      </w:r>
    </w:p>
    <w:tbl>
      <w:tblPr>
        <w:tblStyle w:val="GridTable4-Accent5"/>
        <w:tblW w:w="10225" w:type="dxa"/>
        <w:tblLook w:val="04A0" w:firstRow="1" w:lastRow="0" w:firstColumn="1" w:lastColumn="0" w:noHBand="0" w:noVBand="1"/>
      </w:tblPr>
      <w:tblGrid>
        <w:gridCol w:w="2045"/>
        <w:gridCol w:w="2045"/>
        <w:gridCol w:w="2045"/>
        <w:gridCol w:w="2045"/>
        <w:gridCol w:w="2045"/>
      </w:tblGrid>
      <w:tr w:rsidR="00E6522C" w:rsidRPr="008E47B7" w14:paraId="73162C6B" w14:textId="77777777" w:rsidTr="00A323B3">
        <w:trPr>
          <w:cnfStyle w:val="100000000000" w:firstRow="1" w:lastRow="0" w:firstColumn="0" w:lastColumn="0" w:oddVBand="0" w:evenVBand="0" w:oddHBand="0"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72BEC261" w14:textId="77777777" w:rsidR="00E6522C" w:rsidRPr="00B52D8B" w:rsidRDefault="00E6522C" w:rsidP="00A323B3">
            <w:pPr>
              <w:spacing w:before="0" w:line="240" w:lineRule="auto"/>
              <w:contextualSpacing/>
              <w:rPr>
                <w:rFonts w:ascii="Figtree" w:hAnsi="Figtree"/>
                <w:b w:val="0"/>
                <w:bCs w:val="0"/>
              </w:rPr>
            </w:pPr>
            <w:r w:rsidRPr="00B52D8B">
              <w:rPr>
                <w:rFonts w:ascii="Figtree" w:hAnsi="Figtree"/>
              </w:rPr>
              <w:t>Subnet</w:t>
            </w:r>
          </w:p>
          <w:p w14:paraId="1B34017F" w14:textId="77777777" w:rsidR="00E6522C" w:rsidRPr="00B52D8B" w:rsidRDefault="00E6522C" w:rsidP="00A323B3">
            <w:pPr>
              <w:spacing w:before="0" w:line="240" w:lineRule="auto"/>
              <w:contextualSpacing/>
              <w:rPr>
                <w:rFonts w:ascii="Figtree" w:hAnsi="Figtree"/>
                <w:b w:val="0"/>
                <w:bCs w:val="0"/>
              </w:rPr>
            </w:pPr>
            <w:r>
              <w:rPr>
                <w:rFonts w:ascii="Figtree" w:hAnsi="Figtree"/>
              </w:rPr>
              <w:t>n</w:t>
            </w:r>
            <w:r w:rsidRPr="00B52D8B">
              <w:rPr>
                <w:rFonts w:ascii="Figtree" w:hAnsi="Figtree"/>
              </w:rPr>
              <w:t xml:space="preserve">umber </w:t>
            </w:r>
          </w:p>
        </w:tc>
        <w:tc>
          <w:tcPr>
            <w:tcW w:w="2045" w:type="dxa"/>
            <w:hideMark/>
          </w:tcPr>
          <w:p w14:paraId="352A1B29" w14:textId="77777777" w:rsidR="00E6522C" w:rsidRPr="00B52D8B" w:rsidRDefault="00E6522C"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rPr>
                <w:rFonts w:ascii="Figtree" w:hAnsi="Figtree"/>
                <w:b w:val="0"/>
                <w:bCs w:val="0"/>
              </w:rPr>
            </w:pPr>
            <w:r w:rsidRPr="00B52D8B">
              <w:rPr>
                <w:rFonts w:ascii="Figtree" w:hAnsi="Figtree"/>
              </w:rPr>
              <w:t>Subnet address</w:t>
            </w:r>
          </w:p>
        </w:tc>
        <w:tc>
          <w:tcPr>
            <w:tcW w:w="2045" w:type="dxa"/>
            <w:hideMark/>
          </w:tcPr>
          <w:p w14:paraId="2B60CC50" w14:textId="77777777" w:rsidR="00E6522C" w:rsidRPr="00B52D8B" w:rsidRDefault="00E6522C"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rPr>
                <w:rFonts w:ascii="Figtree" w:hAnsi="Figtree"/>
                <w:b w:val="0"/>
                <w:bCs w:val="0"/>
              </w:rPr>
            </w:pPr>
            <w:r w:rsidRPr="00B52D8B">
              <w:rPr>
                <w:rFonts w:ascii="Figtree" w:hAnsi="Figtree"/>
              </w:rPr>
              <w:t>First usable host address</w:t>
            </w:r>
          </w:p>
        </w:tc>
        <w:tc>
          <w:tcPr>
            <w:tcW w:w="2045" w:type="dxa"/>
            <w:hideMark/>
          </w:tcPr>
          <w:p w14:paraId="3B8AD96D" w14:textId="77777777" w:rsidR="00E6522C" w:rsidRPr="00B52D8B" w:rsidRDefault="00E6522C"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rPr>
                <w:rFonts w:ascii="Figtree" w:hAnsi="Figtree"/>
                <w:b w:val="0"/>
                <w:bCs w:val="0"/>
              </w:rPr>
            </w:pPr>
            <w:r w:rsidRPr="00B52D8B">
              <w:rPr>
                <w:rFonts w:ascii="Figtree" w:hAnsi="Figtree"/>
              </w:rPr>
              <w:t>Last usable host address</w:t>
            </w:r>
          </w:p>
        </w:tc>
        <w:tc>
          <w:tcPr>
            <w:tcW w:w="2045" w:type="dxa"/>
            <w:hideMark/>
          </w:tcPr>
          <w:p w14:paraId="58C4058F" w14:textId="77777777" w:rsidR="00E6522C" w:rsidRPr="00B52D8B" w:rsidRDefault="00E6522C"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rPr>
                <w:rFonts w:ascii="Figtree" w:hAnsi="Figtree"/>
                <w:b w:val="0"/>
                <w:bCs w:val="0"/>
              </w:rPr>
            </w:pPr>
            <w:r w:rsidRPr="00B52D8B">
              <w:rPr>
                <w:rFonts w:ascii="Figtree" w:hAnsi="Figtree"/>
              </w:rPr>
              <w:t>Broadcast address</w:t>
            </w:r>
          </w:p>
        </w:tc>
      </w:tr>
      <w:tr w:rsidR="00E6522C" w:rsidRPr="008E47B7" w14:paraId="2D4E3C71" w14:textId="77777777" w:rsidTr="00A323B3">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tcPr>
          <w:p w14:paraId="34B2ED2C" w14:textId="77777777" w:rsidR="00E6522C" w:rsidRPr="008E47B7" w:rsidRDefault="00E6522C" w:rsidP="00A323B3">
            <w:pPr>
              <w:spacing w:before="0" w:line="240" w:lineRule="auto"/>
              <w:contextualSpacing/>
            </w:pPr>
          </w:p>
        </w:tc>
        <w:tc>
          <w:tcPr>
            <w:tcW w:w="2045" w:type="dxa"/>
          </w:tcPr>
          <w:p w14:paraId="4F4184D4"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1F919CAC"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30343C4A"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5EF9B980"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E6522C" w:rsidRPr="008E47B7" w14:paraId="1787B3E4" w14:textId="77777777" w:rsidTr="00A323B3">
        <w:trPr>
          <w:trHeight w:val="717"/>
        </w:trPr>
        <w:tc>
          <w:tcPr>
            <w:cnfStyle w:val="001000000000" w:firstRow="0" w:lastRow="0" w:firstColumn="1" w:lastColumn="0" w:oddVBand="0" w:evenVBand="0" w:oddHBand="0" w:evenHBand="0" w:firstRowFirstColumn="0" w:firstRowLastColumn="0" w:lastRowFirstColumn="0" w:lastRowLastColumn="0"/>
            <w:tcW w:w="2045" w:type="dxa"/>
          </w:tcPr>
          <w:p w14:paraId="2D7185D5" w14:textId="77777777" w:rsidR="00E6522C" w:rsidRPr="008E47B7" w:rsidRDefault="00E6522C" w:rsidP="00A323B3">
            <w:pPr>
              <w:spacing w:before="0" w:line="240" w:lineRule="auto"/>
              <w:contextualSpacing/>
            </w:pPr>
          </w:p>
        </w:tc>
        <w:tc>
          <w:tcPr>
            <w:tcW w:w="2045" w:type="dxa"/>
          </w:tcPr>
          <w:p w14:paraId="7727FA7E"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53C1A3DE"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46B84B4C"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272D7FAC"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E6522C" w:rsidRPr="008E47B7" w14:paraId="5A34EB88" w14:textId="77777777" w:rsidTr="00A323B3">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tcPr>
          <w:p w14:paraId="4C0CF377" w14:textId="77777777" w:rsidR="00E6522C" w:rsidRPr="008E47B7" w:rsidRDefault="00E6522C" w:rsidP="00A323B3">
            <w:pPr>
              <w:spacing w:before="0" w:line="240" w:lineRule="auto"/>
              <w:contextualSpacing/>
            </w:pPr>
          </w:p>
        </w:tc>
        <w:tc>
          <w:tcPr>
            <w:tcW w:w="2045" w:type="dxa"/>
          </w:tcPr>
          <w:p w14:paraId="27E4FA91"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166D5A74"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7C33DC71"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6C9CE61E"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E6522C" w:rsidRPr="008E47B7" w14:paraId="003E6D80" w14:textId="77777777" w:rsidTr="00A323B3">
        <w:trPr>
          <w:trHeight w:val="717"/>
        </w:trPr>
        <w:tc>
          <w:tcPr>
            <w:cnfStyle w:val="001000000000" w:firstRow="0" w:lastRow="0" w:firstColumn="1" w:lastColumn="0" w:oddVBand="0" w:evenVBand="0" w:oddHBand="0" w:evenHBand="0" w:firstRowFirstColumn="0" w:firstRowLastColumn="0" w:lastRowFirstColumn="0" w:lastRowLastColumn="0"/>
            <w:tcW w:w="2045" w:type="dxa"/>
          </w:tcPr>
          <w:p w14:paraId="3B3CAA21" w14:textId="77777777" w:rsidR="00E6522C" w:rsidRPr="008E47B7" w:rsidRDefault="00E6522C" w:rsidP="00A323B3">
            <w:pPr>
              <w:spacing w:before="0" w:line="240" w:lineRule="auto"/>
              <w:contextualSpacing/>
            </w:pPr>
          </w:p>
        </w:tc>
        <w:tc>
          <w:tcPr>
            <w:tcW w:w="2045" w:type="dxa"/>
          </w:tcPr>
          <w:p w14:paraId="21579925"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389ADC29"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27FCE1D2"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2B6FEF5C"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E6522C" w:rsidRPr="008E47B7" w14:paraId="7F9259A5" w14:textId="77777777" w:rsidTr="00A323B3">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tcPr>
          <w:p w14:paraId="75FB6924" w14:textId="77777777" w:rsidR="00E6522C" w:rsidRPr="008E47B7" w:rsidRDefault="00E6522C" w:rsidP="00A323B3">
            <w:pPr>
              <w:spacing w:before="0" w:line="240" w:lineRule="auto"/>
              <w:contextualSpacing/>
            </w:pPr>
          </w:p>
        </w:tc>
        <w:tc>
          <w:tcPr>
            <w:tcW w:w="2045" w:type="dxa"/>
          </w:tcPr>
          <w:p w14:paraId="48FD7946"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3F224992"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216D4965"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78A57BFC"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E6522C" w:rsidRPr="008E47B7" w14:paraId="3295AC20" w14:textId="77777777" w:rsidTr="00A323B3">
        <w:trPr>
          <w:trHeight w:val="717"/>
        </w:trPr>
        <w:tc>
          <w:tcPr>
            <w:cnfStyle w:val="001000000000" w:firstRow="0" w:lastRow="0" w:firstColumn="1" w:lastColumn="0" w:oddVBand="0" w:evenVBand="0" w:oddHBand="0" w:evenHBand="0" w:firstRowFirstColumn="0" w:firstRowLastColumn="0" w:lastRowFirstColumn="0" w:lastRowLastColumn="0"/>
            <w:tcW w:w="2045" w:type="dxa"/>
          </w:tcPr>
          <w:p w14:paraId="2C860CBF" w14:textId="77777777" w:rsidR="00E6522C" w:rsidRPr="008E47B7" w:rsidRDefault="00E6522C" w:rsidP="00A323B3">
            <w:pPr>
              <w:spacing w:before="0" w:line="240" w:lineRule="auto"/>
              <w:contextualSpacing/>
            </w:pPr>
          </w:p>
        </w:tc>
        <w:tc>
          <w:tcPr>
            <w:tcW w:w="2045" w:type="dxa"/>
          </w:tcPr>
          <w:p w14:paraId="2DA3D454"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0115654C"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2CDBD2BA"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082FF34E"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E6522C" w:rsidRPr="008E47B7" w14:paraId="1F364933" w14:textId="77777777" w:rsidTr="00A323B3">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32F90CF9" w14:textId="77777777" w:rsidR="00E6522C" w:rsidRPr="008E47B7" w:rsidRDefault="00E6522C" w:rsidP="00A323B3">
            <w:pPr>
              <w:spacing w:before="0" w:line="240" w:lineRule="auto"/>
              <w:contextualSpacing/>
            </w:pPr>
          </w:p>
        </w:tc>
        <w:tc>
          <w:tcPr>
            <w:tcW w:w="2045" w:type="dxa"/>
            <w:hideMark/>
          </w:tcPr>
          <w:p w14:paraId="17737747"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43B38D36"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5A3D2B77"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77B96A77"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E6522C" w:rsidRPr="008E47B7" w14:paraId="4729F545" w14:textId="77777777" w:rsidTr="00A323B3">
        <w:trPr>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00A2E7A6" w14:textId="77777777" w:rsidR="00E6522C" w:rsidRPr="008E47B7" w:rsidRDefault="00E6522C" w:rsidP="00A323B3">
            <w:pPr>
              <w:spacing w:before="0" w:line="240" w:lineRule="auto"/>
              <w:contextualSpacing/>
            </w:pPr>
          </w:p>
        </w:tc>
        <w:tc>
          <w:tcPr>
            <w:tcW w:w="2045" w:type="dxa"/>
            <w:hideMark/>
          </w:tcPr>
          <w:p w14:paraId="049D6EAD"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26AB8C23"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1E2BDCE9"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13C6A80F"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E6522C" w:rsidRPr="008E47B7" w14:paraId="2A9FD97D" w14:textId="77777777" w:rsidTr="00A323B3">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2FB32189" w14:textId="77777777" w:rsidR="00E6522C" w:rsidRPr="008E47B7" w:rsidRDefault="00E6522C" w:rsidP="00A323B3">
            <w:pPr>
              <w:spacing w:before="0" w:line="240" w:lineRule="auto"/>
              <w:contextualSpacing/>
            </w:pPr>
          </w:p>
        </w:tc>
        <w:tc>
          <w:tcPr>
            <w:tcW w:w="2045" w:type="dxa"/>
            <w:hideMark/>
          </w:tcPr>
          <w:p w14:paraId="061A4F41"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3A5F12DB"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6C6335C5"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3512BB15"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E6522C" w:rsidRPr="008E47B7" w14:paraId="2CD8A6B8" w14:textId="77777777" w:rsidTr="00A323B3">
        <w:trPr>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5167677A" w14:textId="77777777" w:rsidR="00E6522C" w:rsidRPr="008E47B7" w:rsidRDefault="00E6522C" w:rsidP="00A323B3">
            <w:pPr>
              <w:spacing w:before="0" w:line="240" w:lineRule="auto"/>
              <w:contextualSpacing/>
            </w:pPr>
          </w:p>
        </w:tc>
        <w:tc>
          <w:tcPr>
            <w:tcW w:w="2045" w:type="dxa"/>
            <w:hideMark/>
          </w:tcPr>
          <w:p w14:paraId="06F98FB6"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2F0AEB2C"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50ECB759"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2442AC4C"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E6522C" w:rsidRPr="008E47B7" w14:paraId="2EAF6A94" w14:textId="77777777" w:rsidTr="00A323B3">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tcPr>
          <w:p w14:paraId="4AB2C1A5" w14:textId="77777777" w:rsidR="00E6522C" w:rsidRPr="008E47B7" w:rsidRDefault="00E6522C" w:rsidP="00A323B3">
            <w:pPr>
              <w:spacing w:before="0" w:line="240" w:lineRule="auto"/>
              <w:contextualSpacing/>
            </w:pPr>
          </w:p>
        </w:tc>
        <w:tc>
          <w:tcPr>
            <w:tcW w:w="2045" w:type="dxa"/>
          </w:tcPr>
          <w:p w14:paraId="46BBA278"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2754B308"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776500C9"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78DC18C6"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E6522C" w:rsidRPr="008E47B7" w14:paraId="58FE5BCE" w14:textId="77777777" w:rsidTr="00A323B3">
        <w:trPr>
          <w:trHeight w:val="717"/>
        </w:trPr>
        <w:tc>
          <w:tcPr>
            <w:cnfStyle w:val="001000000000" w:firstRow="0" w:lastRow="0" w:firstColumn="1" w:lastColumn="0" w:oddVBand="0" w:evenVBand="0" w:oddHBand="0" w:evenHBand="0" w:firstRowFirstColumn="0" w:firstRowLastColumn="0" w:lastRowFirstColumn="0" w:lastRowLastColumn="0"/>
            <w:tcW w:w="2045" w:type="dxa"/>
          </w:tcPr>
          <w:p w14:paraId="7B5DFF7E" w14:textId="77777777" w:rsidR="00E6522C" w:rsidRPr="008E47B7" w:rsidRDefault="00E6522C" w:rsidP="00A323B3">
            <w:pPr>
              <w:spacing w:before="0" w:line="240" w:lineRule="auto"/>
              <w:contextualSpacing/>
            </w:pPr>
          </w:p>
        </w:tc>
        <w:tc>
          <w:tcPr>
            <w:tcW w:w="2045" w:type="dxa"/>
          </w:tcPr>
          <w:p w14:paraId="601F8DAA"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358AAD91"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2431625A"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1596E5E6" w14:textId="77777777" w:rsidR="00E6522C" w:rsidRPr="008E47B7" w:rsidRDefault="00E6522C" w:rsidP="00A323B3">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E6522C" w:rsidRPr="008E47B7" w14:paraId="6E4984B4" w14:textId="77777777" w:rsidTr="00A323B3">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tcPr>
          <w:p w14:paraId="465A4490" w14:textId="77777777" w:rsidR="00E6522C" w:rsidRPr="008E47B7" w:rsidRDefault="00E6522C" w:rsidP="00A323B3">
            <w:pPr>
              <w:spacing w:before="0" w:line="240" w:lineRule="auto"/>
              <w:contextualSpacing/>
            </w:pPr>
          </w:p>
        </w:tc>
        <w:tc>
          <w:tcPr>
            <w:tcW w:w="2045" w:type="dxa"/>
          </w:tcPr>
          <w:p w14:paraId="10052B4C"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315AB410"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7FBA9F27"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3578971A" w14:textId="77777777" w:rsidR="00E6522C" w:rsidRPr="008E47B7" w:rsidRDefault="00E6522C" w:rsidP="00A323B3">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bl>
    <w:p w14:paraId="1532DD6D" w14:textId="77777777" w:rsidR="00E6522C" w:rsidRDefault="00E6522C" w:rsidP="008E47B7"/>
    <w:p w14:paraId="5CC7A982" w14:textId="77777777" w:rsidR="00E6522C" w:rsidRPr="008E47B7" w:rsidRDefault="00E6522C" w:rsidP="008E47B7"/>
    <w:p w14:paraId="3A5CC04B" w14:textId="0E004CBE" w:rsidR="00B52D8B" w:rsidRPr="00C33089" w:rsidRDefault="00E6522C" w:rsidP="009650D1">
      <w:pPr>
        <w:spacing w:before="0" w:after="160" w:line="259" w:lineRule="auto"/>
      </w:pPr>
      <w:r>
        <w:br w:type="page"/>
      </w:r>
    </w:p>
    <w:p w14:paraId="0AF076BD" w14:textId="7E0A33AB" w:rsidR="008E47B7" w:rsidRPr="008E47B7" w:rsidRDefault="008E47B7" w:rsidP="00753DEF">
      <w:pPr>
        <w:pStyle w:val="Heading2"/>
      </w:pPr>
      <w:bookmarkStart w:id="66" w:name="_Toc215661060"/>
      <w:r w:rsidRPr="008E47B7">
        <w:lastRenderedPageBreak/>
        <w:t>Reflection</w:t>
      </w:r>
      <w:bookmarkEnd w:id="66"/>
    </w:p>
    <w:p w14:paraId="590168FD" w14:textId="04277816" w:rsidR="008935D5" w:rsidRDefault="008E47B7" w:rsidP="009650D1">
      <w:r w:rsidRPr="008E47B7">
        <w:t>What information is needed when determining an appropriate addressing scheme for a network?</w:t>
      </w:r>
    </w:p>
    <w:p w14:paraId="4F38DEC0" w14:textId="617434DA" w:rsidR="009650D1" w:rsidRPr="008E47B7" w:rsidRDefault="009650D1" w:rsidP="009650D1">
      <w:r>
        <w:rPr>
          <w:noProof/>
        </w:rPr>
        <mc:AlternateContent>
          <mc:Choice Requires="wps">
            <w:drawing>
              <wp:inline distT="0" distB="0" distL="0" distR="0" wp14:anchorId="421C87FB" wp14:editId="3B4DE775">
                <wp:extent cx="6479540" cy="2093595"/>
                <wp:effectExtent l="0" t="0" r="16510" b="20955"/>
                <wp:docPr id="294516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2093595"/>
                        </a:xfrm>
                        <a:prstGeom prst="rect">
                          <a:avLst/>
                        </a:prstGeom>
                        <a:solidFill>
                          <a:srgbClr val="FFFFFF"/>
                        </a:solidFill>
                        <a:ln w="9525">
                          <a:solidFill>
                            <a:srgbClr val="000000"/>
                          </a:solidFill>
                          <a:miter lim="800000"/>
                          <a:headEnd/>
                          <a:tailEnd/>
                        </a:ln>
                      </wps:spPr>
                      <wps:txbx>
                        <w:txbxContent>
                          <w:p w14:paraId="72C40462" w14:textId="77777777" w:rsidR="009650D1" w:rsidRDefault="009650D1" w:rsidP="009650D1"/>
                          <w:p w14:paraId="64E9132B" w14:textId="77777777" w:rsidR="009650D1" w:rsidRDefault="009650D1" w:rsidP="009650D1"/>
                          <w:p w14:paraId="5C91444B" w14:textId="77777777" w:rsidR="009650D1" w:rsidRDefault="009650D1" w:rsidP="009650D1"/>
                          <w:p w14:paraId="4BF5CBC2" w14:textId="77777777" w:rsidR="009650D1" w:rsidRDefault="009650D1" w:rsidP="009650D1"/>
                          <w:p w14:paraId="2F96BB80" w14:textId="77777777" w:rsidR="009650D1" w:rsidRDefault="009650D1" w:rsidP="009650D1"/>
                          <w:p w14:paraId="44A3F82A" w14:textId="77777777" w:rsidR="009650D1" w:rsidRDefault="009650D1" w:rsidP="009650D1"/>
                        </w:txbxContent>
                      </wps:txbx>
                      <wps:bodyPr rot="0" vert="horz" wrap="square" lIns="91440" tIns="45720" rIns="91440" bIns="45720" anchor="t" anchorCtr="0">
                        <a:spAutoFit/>
                      </wps:bodyPr>
                    </wps:wsp>
                  </a:graphicData>
                </a:graphic>
              </wp:inline>
            </w:drawing>
          </mc:Choice>
          <mc:Fallback>
            <w:pict>
              <v:shape w14:anchorId="421C87FB" id="_x0000_s1071" type="#_x0000_t202" style="width:510.2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">
                <v:textbox style="mso-fit-shape-to-text:t">
                  <w:txbxContent>
                    <w:p w14:paraId="72C40462" w14:textId="77777777" w:rsidR="009650D1" w:rsidRDefault="009650D1" w:rsidP="009650D1"/>
                    <w:p w14:paraId="64E9132B" w14:textId="77777777" w:rsidR="009650D1" w:rsidRDefault="009650D1" w:rsidP="009650D1"/>
                    <w:p w14:paraId="5C91444B" w14:textId="77777777" w:rsidR="009650D1" w:rsidRDefault="009650D1" w:rsidP="009650D1"/>
                    <w:p w14:paraId="4BF5CBC2" w14:textId="77777777" w:rsidR="009650D1" w:rsidRDefault="009650D1" w:rsidP="009650D1"/>
                    <w:p w14:paraId="2F96BB80" w14:textId="77777777" w:rsidR="009650D1" w:rsidRDefault="009650D1" w:rsidP="009650D1"/>
                    <w:p w14:paraId="44A3F82A" w14:textId="77777777" w:rsidR="009650D1" w:rsidRDefault="009650D1" w:rsidP="009650D1"/>
                  </w:txbxContent>
                </v:textbox>
                <w10:anchorlock/>
              </v:shape>
            </w:pict>
          </mc:Fallback>
        </mc:AlternateContent>
      </w:r>
    </w:p>
    <w:p w14:paraId="2CF2505B" w14:textId="2129D766" w:rsidR="00020CC0" w:rsidRDefault="008E47B7" w:rsidP="009650D1">
      <w:r w:rsidRPr="008E47B7">
        <w:t xml:space="preserve">After the subnets are assigned, will all the host addresses be </w:t>
      </w:r>
      <w:r w:rsidR="009650D1">
        <w:t>used</w:t>
      </w:r>
      <w:r w:rsidRPr="008E47B7">
        <w:t xml:space="preserve"> in each subnet?</w:t>
      </w:r>
    </w:p>
    <w:p w14:paraId="60ECC29A" w14:textId="7CB670E2" w:rsidR="009650D1" w:rsidRPr="00753DEF" w:rsidRDefault="009650D1" w:rsidP="009650D1">
      <w:r>
        <w:rPr>
          <w:noProof/>
        </w:rPr>
        <mc:AlternateContent>
          <mc:Choice Requires="wps">
            <w:drawing>
              <wp:inline distT="0" distB="0" distL="0" distR="0" wp14:anchorId="7E1583E3" wp14:editId="618DB6CF">
                <wp:extent cx="6479540" cy="2093595"/>
                <wp:effectExtent l="0" t="0" r="16510" b="20955"/>
                <wp:docPr id="6367807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2093595"/>
                        </a:xfrm>
                        <a:prstGeom prst="rect">
                          <a:avLst/>
                        </a:prstGeom>
                        <a:solidFill>
                          <a:srgbClr val="FFFFFF"/>
                        </a:solidFill>
                        <a:ln w="9525">
                          <a:solidFill>
                            <a:srgbClr val="000000"/>
                          </a:solidFill>
                          <a:miter lim="800000"/>
                          <a:headEnd/>
                          <a:tailEnd/>
                        </a:ln>
                      </wps:spPr>
                      <wps:txbx>
                        <w:txbxContent>
                          <w:p w14:paraId="75F26EC0" w14:textId="77777777" w:rsidR="009650D1" w:rsidRDefault="009650D1" w:rsidP="009650D1"/>
                          <w:p w14:paraId="708FAFA9" w14:textId="77777777" w:rsidR="009650D1" w:rsidRDefault="009650D1" w:rsidP="009650D1"/>
                          <w:p w14:paraId="5352E699" w14:textId="77777777" w:rsidR="009650D1" w:rsidRDefault="009650D1" w:rsidP="009650D1"/>
                          <w:p w14:paraId="2E654D55" w14:textId="77777777" w:rsidR="009650D1" w:rsidRDefault="009650D1" w:rsidP="009650D1"/>
                          <w:p w14:paraId="7F546FDF" w14:textId="77777777" w:rsidR="009650D1" w:rsidRDefault="009650D1" w:rsidP="009650D1"/>
                          <w:p w14:paraId="6554AE7A" w14:textId="77777777" w:rsidR="009650D1" w:rsidRDefault="009650D1" w:rsidP="009650D1"/>
                        </w:txbxContent>
                      </wps:txbx>
                      <wps:bodyPr rot="0" vert="horz" wrap="square" lIns="91440" tIns="45720" rIns="91440" bIns="45720" anchor="t" anchorCtr="0">
                        <a:spAutoFit/>
                      </wps:bodyPr>
                    </wps:wsp>
                  </a:graphicData>
                </a:graphic>
              </wp:inline>
            </w:drawing>
          </mc:Choice>
          <mc:Fallback>
            <w:pict>
              <v:shape w14:anchorId="7E1583E3" id="_x0000_s1072" type="#_x0000_t202" style="width:510.2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">
                <v:textbox style="mso-fit-shape-to-text:t">
                  <w:txbxContent>
                    <w:p w14:paraId="75F26EC0" w14:textId="77777777" w:rsidR="009650D1" w:rsidRDefault="009650D1" w:rsidP="009650D1"/>
                    <w:p w14:paraId="708FAFA9" w14:textId="77777777" w:rsidR="009650D1" w:rsidRDefault="009650D1" w:rsidP="009650D1"/>
                    <w:p w14:paraId="5352E699" w14:textId="77777777" w:rsidR="009650D1" w:rsidRDefault="009650D1" w:rsidP="009650D1"/>
                    <w:p w14:paraId="2E654D55" w14:textId="77777777" w:rsidR="009650D1" w:rsidRDefault="009650D1" w:rsidP="009650D1"/>
                    <w:p w14:paraId="7F546FDF" w14:textId="77777777" w:rsidR="009650D1" w:rsidRDefault="009650D1" w:rsidP="009650D1"/>
                    <w:p w14:paraId="6554AE7A" w14:textId="77777777" w:rsidR="009650D1" w:rsidRDefault="009650D1" w:rsidP="009650D1"/>
                  </w:txbxContent>
                </v:textbox>
                <w10:anchorlock/>
              </v:shape>
            </w:pict>
          </mc:Fallback>
        </mc:AlternateContent>
      </w:r>
    </w:p>
    <w:p w14:paraId="3FF79734" w14:textId="412B7AEB" w:rsidR="00020CC0" w:rsidRPr="00062853" w:rsidRDefault="00020CC0" w:rsidP="0429E0BC">
      <w:pPr>
        <w:pStyle w:val="Heading1"/>
        <w:rPr>
          <w:color w:val="FF0000"/>
          <w:lang w:val="en-US"/>
        </w:rPr>
      </w:pPr>
      <w:bookmarkStart w:id="67" w:name="_Toc215661061"/>
      <w:r w:rsidRPr="0429E0BC">
        <w:rPr>
          <w:lang w:val="en-US"/>
        </w:rPr>
        <w:lastRenderedPageBreak/>
        <w:t>Activity</w:t>
      </w:r>
      <w:r w:rsidR="00E61A5A" w:rsidRPr="0429E0BC">
        <w:rPr>
          <w:lang w:val="en-US"/>
        </w:rPr>
        <w:t xml:space="preserve"> 15</w:t>
      </w:r>
      <w:r w:rsidRPr="0429E0BC">
        <w:rPr>
          <w:lang w:val="en-US"/>
        </w:rPr>
        <w:t>: Variable length subnet masks practice</w:t>
      </w:r>
      <w:r w:rsidR="192339AE" w:rsidRPr="0429E0BC">
        <w:rPr>
          <w:lang w:val="en-US"/>
        </w:rPr>
        <w:t xml:space="preserve">: </w:t>
      </w:r>
      <w:r w:rsidR="192339AE" w:rsidRPr="009650D1">
        <w:rPr>
          <w:color w:val="auto"/>
          <w:lang w:val="en-US"/>
        </w:rPr>
        <w:t>Challenge</w:t>
      </w:r>
      <w:bookmarkEnd w:id="67"/>
    </w:p>
    <w:p w14:paraId="6668AEB0" w14:textId="77777777" w:rsidR="00B52D8B" w:rsidRDefault="00B52D8B" w:rsidP="00B52D8B">
      <w:r w:rsidRPr="00B52D8B">
        <w:t xml:space="preserve">In this activity, you will examine a network diagram. Having the ability to calculate the necessary number of subnets when presented with a network architecture is crucial. </w:t>
      </w:r>
    </w:p>
    <w:p w14:paraId="4EB1E984" w14:textId="77777777" w:rsidR="00B52D8B" w:rsidRDefault="00B52D8B" w:rsidP="00B52D8B">
      <w:r w:rsidRPr="00B52D8B">
        <w:t xml:space="preserve">Not all organisations require subnets of equal size, thus subnetting may require more advanced techniques to ensure that network can operate efficiently using optimal IPv4 addressing. </w:t>
      </w:r>
    </w:p>
    <w:p w14:paraId="0EBD1F22" w14:textId="67555E8D" w:rsidR="00B52D8B" w:rsidRPr="00B52D8B" w:rsidRDefault="00B52D8B" w:rsidP="00B52D8B">
      <w:r w:rsidRPr="00B52D8B">
        <w:t>You are required to calculate the number of bits to borrow, the number of hosts per subnet, and the possibility for expansion.</w:t>
      </w:r>
    </w:p>
    <w:p w14:paraId="46927793" w14:textId="77777777" w:rsidR="00B52D8B" w:rsidRDefault="00B52D8B" w:rsidP="00B52D8B">
      <w:r w:rsidRPr="00B52D8B">
        <w:t xml:space="preserve">The organisation has a network address of 172.18.0.0/16 to be divided as illustrated in the following topology. You must choose an addressing scheme that can accommodate the number of networks and hosts in the topology. </w:t>
      </w:r>
    </w:p>
    <w:p w14:paraId="662BC372" w14:textId="75C9E709" w:rsidR="00B52D8B" w:rsidRDefault="00B52D8B" w:rsidP="00B52D8B">
      <w:r w:rsidRPr="00B52D8B">
        <w:t xml:space="preserve">You should begin by identifying the largest subnets and calculating the VLSM scheme to the small subnet requirements. This creates a simple hierarchical approach. </w:t>
      </w:r>
    </w:p>
    <w:p w14:paraId="37F5E892" w14:textId="03173CEB" w:rsidR="00B52D8B" w:rsidRPr="00B52D8B" w:rsidRDefault="00B52D8B" w:rsidP="00B52D8B">
      <w:r w:rsidRPr="00753DEF">
        <w:rPr>
          <w:b/>
          <w:bCs/>
        </w:rPr>
        <w:t>Topology</w:t>
      </w:r>
    </w:p>
    <w:p w14:paraId="6FE8020D" w14:textId="77777777" w:rsidR="00B52D8B" w:rsidRPr="00B52D8B" w:rsidRDefault="00B52D8B" w:rsidP="00B52D8B">
      <w:r w:rsidRPr="00B52D8B">
        <w:rPr>
          <w:noProof/>
        </w:rPr>
        <w:drawing>
          <wp:inline distT="0" distB="0" distL="0" distR="0" wp14:anchorId="5DD0CBB0" wp14:editId="3B80D3BE">
            <wp:extent cx="5760000" cy="3169725"/>
            <wp:effectExtent l="0" t="0" r="0" b="0"/>
            <wp:docPr id="2139372512" name="Picture 1" descr="A diagram of a network topology. There are three routers (R1, R2, R3) are connected to one another to form a WAN. Each router is connected to two LANs via a switch. R1 LANs support 2000 and 50 hosts. R2 LANs support 50 and 300 hosts. R3 LANs support 50 and 1500 host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72512" name="Picture 1" descr="A diagram of a network topology. There are three routers (R1, R2, R3) are connected to one another to form a WAN. Each router is connected to two LANs via a switch. R1 LANs support 2000 and 50 hosts. R2 LANs support 50 and 300 hosts. R3 LANs support 50 and 1500 hosts.&#10;"/>
                    <pic:cNvPicPr/>
                  </pic:nvPicPr>
                  <pic:blipFill>
                    <a:blip r:embed="rId43">
                      <a:extLst>
                        <a:ext uri="{28A0092B-C50C-407E-A947-70E740481C1C}">
                          <a14:useLocalDpi xmlns:a14="http://schemas.microsoft.com/office/drawing/2010/main" val="0"/>
                        </a:ext>
                      </a:extLst>
                    </a:blip>
                    <a:stretch>
                      <a:fillRect/>
                    </a:stretch>
                  </pic:blipFill>
                  <pic:spPr>
                    <a:xfrm>
                      <a:off x="0" y="0"/>
                      <a:ext cx="5760000" cy="3169725"/>
                    </a:xfrm>
                    <a:prstGeom prst="rect">
                      <a:avLst/>
                    </a:prstGeom>
                  </pic:spPr>
                </pic:pic>
              </a:graphicData>
            </a:graphic>
          </wp:inline>
        </w:drawing>
      </w:r>
    </w:p>
    <w:p w14:paraId="2D3F10B4" w14:textId="77777777" w:rsidR="00B52D8B" w:rsidRDefault="00B52D8B">
      <w:pPr>
        <w:spacing w:before="0" w:after="160" w:line="259" w:lineRule="auto"/>
        <w:rPr>
          <w:b/>
          <w:bCs/>
          <w:sz w:val="28"/>
          <w:szCs w:val="28"/>
        </w:rPr>
      </w:pPr>
      <w:r>
        <w:br w:type="page"/>
      </w:r>
    </w:p>
    <w:p w14:paraId="4AF75FD0" w14:textId="7B274997" w:rsidR="00B52D8B" w:rsidRPr="00B52D8B" w:rsidRDefault="00B52D8B" w:rsidP="00622BD2">
      <w:pPr>
        <w:pStyle w:val="Heading2"/>
      </w:pPr>
      <w:bookmarkStart w:id="68" w:name="_Toc215661062"/>
      <w:r>
        <w:lastRenderedPageBreak/>
        <w:t>Instructions</w:t>
      </w:r>
      <w:bookmarkEnd w:id="68"/>
    </w:p>
    <w:p w14:paraId="0F237FA3" w14:textId="67839365" w:rsidR="00B52D8B" w:rsidRPr="00B52D8B" w:rsidRDefault="00B52D8B" w:rsidP="00622BD2">
      <w:pPr>
        <w:pStyle w:val="Heading3"/>
      </w:pPr>
      <w:r w:rsidRPr="00B52D8B">
        <w:t xml:space="preserve">Step 1: Determine the number of subnets in </w:t>
      </w:r>
      <w:r w:rsidR="004337A7">
        <w:t>the n</w:t>
      </w:r>
      <w:r w:rsidRPr="00B52D8B">
        <w:t xml:space="preserve">etwork </w:t>
      </w:r>
      <w:r w:rsidR="004337A7">
        <w:t>t</w:t>
      </w:r>
      <w:r w:rsidRPr="00B52D8B">
        <w:t>opology</w:t>
      </w:r>
    </w:p>
    <w:p w14:paraId="56194B89" w14:textId="725F946B" w:rsidR="00B52D8B" w:rsidRPr="00B52D8B" w:rsidRDefault="00B52D8B" w:rsidP="00A029D5">
      <w:pPr>
        <w:pStyle w:val="Numberlist"/>
        <w:numPr>
          <w:ilvl w:val="0"/>
          <w:numId w:val="47"/>
        </w:numPr>
      </w:pPr>
      <w:r w:rsidRPr="00B52D8B">
        <w:t xml:space="preserve">How many subnets are there? </w:t>
      </w:r>
      <w:r w:rsidR="004929EA">
        <w:br/>
      </w:r>
      <w:r w:rsidR="00B279D6">
        <w:rPr>
          <w:noProof/>
        </w:rPr>
        <mc:AlternateContent>
          <mc:Choice Requires="wps">
            <w:drawing>
              <wp:inline distT="0" distB="0" distL="0" distR="0" wp14:anchorId="57CDC44E" wp14:editId="0B0815C4">
                <wp:extent cx="5812790" cy="2093595"/>
                <wp:effectExtent l="0" t="0" r="16510" b="20955"/>
                <wp:docPr id="7625131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2790" cy="2093595"/>
                        </a:xfrm>
                        <a:prstGeom prst="rect">
                          <a:avLst/>
                        </a:prstGeom>
                        <a:solidFill>
                          <a:srgbClr val="FFFFFF"/>
                        </a:solidFill>
                        <a:ln w="9525">
                          <a:solidFill>
                            <a:srgbClr val="000000"/>
                          </a:solidFill>
                          <a:miter lim="800000"/>
                          <a:headEnd/>
                          <a:tailEnd/>
                        </a:ln>
                      </wps:spPr>
                      <wps:txbx>
                        <w:txbxContent>
                          <w:p w14:paraId="2FE4AA22" w14:textId="77777777" w:rsidR="00B279D6" w:rsidRDefault="00B279D6" w:rsidP="00B279D6"/>
                        </w:txbxContent>
                      </wps:txbx>
                      <wps:bodyPr rot="0" vert="horz" wrap="square" lIns="91440" tIns="45720" rIns="91440" bIns="45720" anchor="t" anchorCtr="0">
                        <a:spAutoFit/>
                      </wps:bodyPr>
                    </wps:wsp>
                  </a:graphicData>
                </a:graphic>
              </wp:inline>
            </w:drawing>
          </mc:Choice>
          <mc:Fallback>
            <w:pict>
              <v:shape w14:anchorId="57CDC44E" id="_x0000_s1073" type="#_x0000_t202" style="width:457.7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">
                <v:textbox style="mso-fit-shape-to-text:t">
                  <w:txbxContent>
                    <w:p w14:paraId="2FE4AA22" w14:textId="77777777" w:rsidR="00B279D6" w:rsidRDefault="00B279D6" w:rsidP="00B279D6"/>
                  </w:txbxContent>
                </v:textbox>
                <w10:anchorlock/>
              </v:shape>
            </w:pict>
          </mc:Fallback>
        </mc:AlternateContent>
      </w:r>
    </w:p>
    <w:p w14:paraId="2915AD9E" w14:textId="75FAD018" w:rsidR="00B52D8B" w:rsidRPr="00B52D8B" w:rsidRDefault="00B52D8B" w:rsidP="00A029D5">
      <w:pPr>
        <w:pStyle w:val="Numberlist"/>
        <w:numPr>
          <w:ilvl w:val="0"/>
          <w:numId w:val="47"/>
        </w:numPr>
      </w:pPr>
      <w:r w:rsidRPr="00B52D8B">
        <w:t>How many bits should you borrow to create the largest subnet of 2000 hosts?</w:t>
      </w:r>
      <w:r w:rsidR="004929EA">
        <w:br/>
      </w:r>
      <w:r w:rsidR="00B279D6">
        <w:rPr>
          <w:noProof/>
        </w:rPr>
        <mc:AlternateContent>
          <mc:Choice Requires="wps">
            <w:drawing>
              <wp:inline distT="0" distB="0" distL="0" distR="0" wp14:anchorId="320E26D3" wp14:editId="63F43B1A">
                <wp:extent cx="5812790" cy="2093595"/>
                <wp:effectExtent l="0" t="0" r="16510" b="20955"/>
                <wp:docPr id="213803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2790" cy="2093595"/>
                        </a:xfrm>
                        <a:prstGeom prst="rect">
                          <a:avLst/>
                        </a:prstGeom>
                        <a:solidFill>
                          <a:srgbClr val="FFFFFF"/>
                        </a:solidFill>
                        <a:ln w="9525">
                          <a:solidFill>
                            <a:srgbClr val="000000"/>
                          </a:solidFill>
                          <a:miter lim="800000"/>
                          <a:headEnd/>
                          <a:tailEnd/>
                        </a:ln>
                      </wps:spPr>
                      <wps:txbx>
                        <w:txbxContent>
                          <w:p w14:paraId="699AE2C7" w14:textId="77777777" w:rsidR="00B279D6" w:rsidRDefault="00B279D6" w:rsidP="00B279D6"/>
                        </w:txbxContent>
                      </wps:txbx>
                      <wps:bodyPr rot="0" vert="horz" wrap="square" lIns="91440" tIns="45720" rIns="91440" bIns="45720" anchor="t" anchorCtr="0">
                        <a:spAutoFit/>
                      </wps:bodyPr>
                    </wps:wsp>
                  </a:graphicData>
                </a:graphic>
              </wp:inline>
            </w:drawing>
          </mc:Choice>
          <mc:Fallback>
            <w:pict>
              <v:shape w14:anchorId="320E26D3" id="_x0000_s1074" type="#_x0000_t202" style="width:457.7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">
                <v:textbox style="mso-fit-shape-to-text:t">
                  <w:txbxContent>
                    <w:p w14:paraId="699AE2C7" w14:textId="77777777" w:rsidR="00B279D6" w:rsidRDefault="00B279D6" w:rsidP="00B279D6"/>
                  </w:txbxContent>
                </v:textbox>
                <w10:anchorlock/>
              </v:shape>
            </w:pict>
          </mc:Fallback>
        </mc:AlternateContent>
      </w:r>
    </w:p>
    <w:p w14:paraId="3626383C" w14:textId="6E7EC122" w:rsidR="00B52D8B" w:rsidRPr="00B52D8B" w:rsidRDefault="00B52D8B" w:rsidP="00A029D5">
      <w:pPr>
        <w:pStyle w:val="Numberlist"/>
        <w:numPr>
          <w:ilvl w:val="0"/>
          <w:numId w:val="47"/>
        </w:numPr>
      </w:pPr>
      <w:r w:rsidRPr="00B52D8B">
        <w:t>How many bits should you borrow to create the subnet of 1500 hosts?</w:t>
      </w:r>
      <w:r w:rsidR="004929EA">
        <w:br/>
      </w:r>
      <w:r w:rsidR="00B279D6">
        <w:rPr>
          <w:noProof/>
        </w:rPr>
        <mc:AlternateContent>
          <mc:Choice Requires="wps">
            <w:drawing>
              <wp:inline distT="0" distB="0" distL="0" distR="0" wp14:anchorId="0FC42D3D" wp14:editId="7408489C">
                <wp:extent cx="5812790" cy="2093595"/>
                <wp:effectExtent l="0" t="0" r="16510" b="20955"/>
                <wp:docPr id="14407692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2790" cy="2093595"/>
                        </a:xfrm>
                        <a:prstGeom prst="rect">
                          <a:avLst/>
                        </a:prstGeom>
                        <a:solidFill>
                          <a:srgbClr val="FFFFFF"/>
                        </a:solidFill>
                        <a:ln w="9525">
                          <a:solidFill>
                            <a:srgbClr val="000000"/>
                          </a:solidFill>
                          <a:miter lim="800000"/>
                          <a:headEnd/>
                          <a:tailEnd/>
                        </a:ln>
                      </wps:spPr>
                      <wps:txbx>
                        <w:txbxContent>
                          <w:p w14:paraId="582715DE" w14:textId="77777777" w:rsidR="00B279D6" w:rsidRDefault="00B279D6" w:rsidP="00B279D6"/>
                        </w:txbxContent>
                      </wps:txbx>
                      <wps:bodyPr rot="0" vert="horz" wrap="square" lIns="91440" tIns="45720" rIns="91440" bIns="45720" anchor="t" anchorCtr="0">
                        <a:spAutoFit/>
                      </wps:bodyPr>
                    </wps:wsp>
                  </a:graphicData>
                </a:graphic>
              </wp:inline>
            </w:drawing>
          </mc:Choice>
          <mc:Fallback>
            <w:pict>
              <v:shape w14:anchorId="0FC42D3D" id="_x0000_s1075" type="#_x0000_t202" style="width:457.7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">
                <v:textbox style="mso-fit-shape-to-text:t">
                  <w:txbxContent>
                    <w:p w14:paraId="582715DE" w14:textId="77777777" w:rsidR="00B279D6" w:rsidRDefault="00B279D6" w:rsidP="00B279D6"/>
                  </w:txbxContent>
                </v:textbox>
                <w10:anchorlock/>
              </v:shape>
            </w:pict>
          </mc:Fallback>
        </mc:AlternateContent>
      </w:r>
    </w:p>
    <w:p w14:paraId="30D46EDB" w14:textId="107314CA" w:rsidR="00B52D8B" w:rsidRPr="00B52D8B" w:rsidRDefault="00B52D8B" w:rsidP="00A029D5">
      <w:pPr>
        <w:pStyle w:val="Numberlist"/>
        <w:numPr>
          <w:ilvl w:val="0"/>
          <w:numId w:val="47"/>
        </w:numPr>
      </w:pPr>
      <w:r w:rsidRPr="00B52D8B">
        <w:t>How many bits should you borrow to create the subnet of 300 hosts?</w:t>
      </w:r>
      <w:r w:rsidR="004929EA">
        <w:br/>
      </w:r>
      <w:r w:rsidR="00B279D6">
        <w:rPr>
          <w:noProof/>
        </w:rPr>
        <mc:AlternateContent>
          <mc:Choice Requires="wps">
            <w:drawing>
              <wp:inline distT="0" distB="0" distL="0" distR="0" wp14:anchorId="29F14F5E" wp14:editId="297E95A7">
                <wp:extent cx="5812790" cy="2093595"/>
                <wp:effectExtent l="0" t="0" r="16510" b="20955"/>
                <wp:docPr id="16622811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2790" cy="2093595"/>
                        </a:xfrm>
                        <a:prstGeom prst="rect">
                          <a:avLst/>
                        </a:prstGeom>
                        <a:solidFill>
                          <a:srgbClr val="FFFFFF"/>
                        </a:solidFill>
                        <a:ln w="9525">
                          <a:solidFill>
                            <a:srgbClr val="000000"/>
                          </a:solidFill>
                          <a:miter lim="800000"/>
                          <a:headEnd/>
                          <a:tailEnd/>
                        </a:ln>
                      </wps:spPr>
                      <wps:txbx>
                        <w:txbxContent>
                          <w:p w14:paraId="46BE5FEE" w14:textId="77777777" w:rsidR="00B279D6" w:rsidRDefault="00B279D6" w:rsidP="00B279D6"/>
                        </w:txbxContent>
                      </wps:txbx>
                      <wps:bodyPr rot="0" vert="horz" wrap="square" lIns="91440" tIns="45720" rIns="91440" bIns="45720" anchor="t" anchorCtr="0">
                        <a:spAutoFit/>
                      </wps:bodyPr>
                    </wps:wsp>
                  </a:graphicData>
                </a:graphic>
              </wp:inline>
            </w:drawing>
          </mc:Choice>
          <mc:Fallback>
            <w:pict>
              <v:shape w14:anchorId="29F14F5E" id="_x0000_s1076" type="#_x0000_t202" style="width:457.7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">
                <v:textbox style="mso-fit-shape-to-text:t">
                  <w:txbxContent>
                    <w:p w14:paraId="46BE5FEE" w14:textId="77777777" w:rsidR="00B279D6" w:rsidRDefault="00B279D6" w:rsidP="00B279D6"/>
                  </w:txbxContent>
                </v:textbox>
                <w10:anchorlock/>
              </v:shape>
            </w:pict>
          </mc:Fallback>
        </mc:AlternateContent>
      </w:r>
    </w:p>
    <w:p w14:paraId="0066141C" w14:textId="4F70CDAF" w:rsidR="00B52D8B" w:rsidRPr="00B52D8B" w:rsidRDefault="00B52D8B" w:rsidP="00A029D5">
      <w:pPr>
        <w:pStyle w:val="Numberlist"/>
        <w:numPr>
          <w:ilvl w:val="0"/>
          <w:numId w:val="47"/>
        </w:numPr>
      </w:pPr>
      <w:r w:rsidRPr="00B52D8B">
        <w:t>How many bits should you borrow to create the subnet of 50 hosts?</w:t>
      </w:r>
      <w:r w:rsidR="004929EA">
        <w:br/>
      </w:r>
      <w:r w:rsidR="00B279D6">
        <w:rPr>
          <w:noProof/>
        </w:rPr>
        <mc:AlternateContent>
          <mc:Choice Requires="wps">
            <w:drawing>
              <wp:inline distT="0" distB="0" distL="0" distR="0" wp14:anchorId="358F88BE" wp14:editId="5E7DB684">
                <wp:extent cx="5812790" cy="2093595"/>
                <wp:effectExtent l="0" t="0" r="16510" b="20955"/>
                <wp:docPr id="15145651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2790" cy="2093595"/>
                        </a:xfrm>
                        <a:prstGeom prst="rect">
                          <a:avLst/>
                        </a:prstGeom>
                        <a:solidFill>
                          <a:srgbClr val="FFFFFF"/>
                        </a:solidFill>
                        <a:ln w="9525">
                          <a:solidFill>
                            <a:srgbClr val="000000"/>
                          </a:solidFill>
                          <a:miter lim="800000"/>
                          <a:headEnd/>
                          <a:tailEnd/>
                        </a:ln>
                      </wps:spPr>
                      <wps:txbx>
                        <w:txbxContent>
                          <w:p w14:paraId="03D64DBC" w14:textId="77777777" w:rsidR="00B279D6" w:rsidRDefault="00B279D6" w:rsidP="00B279D6"/>
                        </w:txbxContent>
                      </wps:txbx>
                      <wps:bodyPr rot="0" vert="horz" wrap="square" lIns="91440" tIns="45720" rIns="91440" bIns="45720" anchor="t" anchorCtr="0">
                        <a:spAutoFit/>
                      </wps:bodyPr>
                    </wps:wsp>
                  </a:graphicData>
                </a:graphic>
              </wp:inline>
            </w:drawing>
          </mc:Choice>
          <mc:Fallback>
            <w:pict>
              <v:shape w14:anchorId="358F88BE" id="_x0000_s1077" type="#_x0000_t202" style="width:457.7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">
                <v:textbox style="mso-fit-shape-to-text:t">
                  <w:txbxContent>
                    <w:p w14:paraId="03D64DBC" w14:textId="77777777" w:rsidR="00B279D6" w:rsidRDefault="00B279D6" w:rsidP="00B279D6"/>
                  </w:txbxContent>
                </v:textbox>
                <w10:anchorlock/>
              </v:shape>
            </w:pict>
          </mc:Fallback>
        </mc:AlternateContent>
      </w:r>
    </w:p>
    <w:p w14:paraId="0B13D846" w14:textId="10405C5B" w:rsidR="00B52D8B" w:rsidRPr="00B52D8B" w:rsidRDefault="00B52D8B" w:rsidP="00A029D5">
      <w:pPr>
        <w:pStyle w:val="Numberlist"/>
        <w:numPr>
          <w:ilvl w:val="0"/>
          <w:numId w:val="47"/>
        </w:numPr>
      </w:pPr>
      <w:r w:rsidRPr="00B52D8B">
        <w:t>How many usable hosts (maximum) are supported on the subnet that must contain 2000 hosts?</w:t>
      </w:r>
      <w:r w:rsidR="004929EA">
        <w:br/>
      </w:r>
      <w:r w:rsidR="00B279D6">
        <w:rPr>
          <w:noProof/>
        </w:rPr>
        <mc:AlternateContent>
          <mc:Choice Requires="wps">
            <w:drawing>
              <wp:inline distT="0" distB="0" distL="0" distR="0" wp14:anchorId="1023C59C" wp14:editId="4760AE24">
                <wp:extent cx="5812790" cy="2093595"/>
                <wp:effectExtent l="0" t="0" r="16510" b="20955"/>
                <wp:docPr id="13343376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2790" cy="2093595"/>
                        </a:xfrm>
                        <a:prstGeom prst="rect">
                          <a:avLst/>
                        </a:prstGeom>
                        <a:solidFill>
                          <a:srgbClr val="FFFFFF"/>
                        </a:solidFill>
                        <a:ln w="9525">
                          <a:solidFill>
                            <a:srgbClr val="000000"/>
                          </a:solidFill>
                          <a:miter lim="800000"/>
                          <a:headEnd/>
                          <a:tailEnd/>
                        </a:ln>
                      </wps:spPr>
                      <wps:txbx>
                        <w:txbxContent>
                          <w:p w14:paraId="6AAD2A65" w14:textId="77777777" w:rsidR="00B279D6" w:rsidRDefault="00B279D6" w:rsidP="00B279D6"/>
                        </w:txbxContent>
                      </wps:txbx>
                      <wps:bodyPr rot="0" vert="horz" wrap="square" lIns="91440" tIns="45720" rIns="91440" bIns="45720" anchor="t" anchorCtr="0">
                        <a:spAutoFit/>
                      </wps:bodyPr>
                    </wps:wsp>
                  </a:graphicData>
                </a:graphic>
              </wp:inline>
            </w:drawing>
          </mc:Choice>
          <mc:Fallback>
            <w:pict>
              <v:shape w14:anchorId="1023C59C" id="_x0000_s1078" type="#_x0000_t202" style="width:457.7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">
                <v:textbox style="mso-fit-shape-to-text:t">
                  <w:txbxContent>
                    <w:p w14:paraId="6AAD2A65" w14:textId="77777777" w:rsidR="00B279D6" w:rsidRDefault="00B279D6" w:rsidP="00B279D6"/>
                  </w:txbxContent>
                </v:textbox>
                <w10:anchorlock/>
              </v:shape>
            </w:pict>
          </mc:Fallback>
        </mc:AlternateContent>
      </w:r>
    </w:p>
    <w:p w14:paraId="674C80FB" w14:textId="7A0C29D2" w:rsidR="00B52D8B" w:rsidRPr="00B52D8B" w:rsidRDefault="00B52D8B" w:rsidP="00A029D5">
      <w:pPr>
        <w:pStyle w:val="Numberlist"/>
        <w:numPr>
          <w:ilvl w:val="0"/>
          <w:numId w:val="47"/>
        </w:numPr>
      </w:pPr>
      <w:r w:rsidRPr="00B52D8B">
        <w:t>How many usable hosts (maximum) are supported on the subnet that must contain 1500 hosts?</w:t>
      </w:r>
      <w:r w:rsidR="004929EA">
        <w:br/>
      </w:r>
      <w:r w:rsidR="00B279D6">
        <w:rPr>
          <w:noProof/>
        </w:rPr>
        <mc:AlternateContent>
          <mc:Choice Requires="wps">
            <w:drawing>
              <wp:inline distT="0" distB="0" distL="0" distR="0" wp14:anchorId="3FAD5879" wp14:editId="7827E51B">
                <wp:extent cx="5812790" cy="2093595"/>
                <wp:effectExtent l="0" t="0" r="16510" b="20955"/>
                <wp:docPr id="8659432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2790" cy="2093595"/>
                        </a:xfrm>
                        <a:prstGeom prst="rect">
                          <a:avLst/>
                        </a:prstGeom>
                        <a:solidFill>
                          <a:srgbClr val="FFFFFF"/>
                        </a:solidFill>
                        <a:ln w="9525">
                          <a:solidFill>
                            <a:srgbClr val="000000"/>
                          </a:solidFill>
                          <a:miter lim="800000"/>
                          <a:headEnd/>
                          <a:tailEnd/>
                        </a:ln>
                      </wps:spPr>
                      <wps:txbx>
                        <w:txbxContent>
                          <w:p w14:paraId="17C19F62" w14:textId="77777777" w:rsidR="00B279D6" w:rsidRDefault="00B279D6" w:rsidP="00B279D6"/>
                        </w:txbxContent>
                      </wps:txbx>
                      <wps:bodyPr rot="0" vert="horz" wrap="square" lIns="91440" tIns="45720" rIns="91440" bIns="45720" anchor="t" anchorCtr="0">
                        <a:spAutoFit/>
                      </wps:bodyPr>
                    </wps:wsp>
                  </a:graphicData>
                </a:graphic>
              </wp:inline>
            </w:drawing>
          </mc:Choice>
          <mc:Fallback>
            <w:pict>
              <v:shape w14:anchorId="3FAD5879" id="_x0000_s1079" type="#_x0000_t202" style="width:457.7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">
                <v:textbox style="mso-fit-shape-to-text:t">
                  <w:txbxContent>
                    <w:p w14:paraId="17C19F62" w14:textId="77777777" w:rsidR="00B279D6" w:rsidRDefault="00B279D6" w:rsidP="00B279D6"/>
                  </w:txbxContent>
                </v:textbox>
                <w10:anchorlock/>
              </v:shape>
            </w:pict>
          </mc:Fallback>
        </mc:AlternateContent>
      </w:r>
    </w:p>
    <w:p w14:paraId="14EFF58E" w14:textId="215A9ADA" w:rsidR="00B52D8B" w:rsidRPr="00B52D8B" w:rsidRDefault="00B52D8B" w:rsidP="00A029D5">
      <w:pPr>
        <w:pStyle w:val="Numberlist"/>
        <w:numPr>
          <w:ilvl w:val="0"/>
          <w:numId w:val="47"/>
        </w:numPr>
      </w:pPr>
      <w:r w:rsidRPr="00B52D8B">
        <w:t>How many usable hosts (maximum) are supported on the subnet that must contain 300 hosts?</w:t>
      </w:r>
      <w:r w:rsidRPr="00622BD2">
        <w:rPr>
          <w:b/>
          <w:bCs/>
        </w:rPr>
        <w:t xml:space="preserve"> </w:t>
      </w:r>
      <w:r w:rsidR="004929EA" w:rsidRPr="00622BD2">
        <w:rPr>
          <w:b/>
          <w:bCs/>
        </w:rPr>
        <w:br/>
      </w:r>
      <w:r w:rsidR="00B279D6">
        <w:rPr>
          <w:noProof/>
        </w:rPr>
        <mc:AlternateContent>
          <mc:Choice Requires="wps">
            <w:drawing>
              <wp:inline distT="0" distB="0" distL="0" distR="0" wp14:anchorId="2BF37324" wp14:editId="3594ECAB">
                <wp:extent cx="5812790" cy="2093595"/>
                <wp:effectExtent l="0" t="0" r="16510" b="20955"/>
                <wp:docPr id="8164632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2790" cy="2093595"/>
                        </a:xfrm>
                        <a:prstGeom prst="rect">
                          <a:avLst/>
                        </a:prstGeom>
                        <a:solidFill>
                          <a:srgbClr val="FFFFFF"/>
                        </a:solidFill>
                        <a:ln w="9525">
                          <a:solidFill>
                            <a:srgbClr val="000000"/>
                          </a:solidFill>
                          <a:miter lim="800000"/>
                          <a:headEnd/>
                          <a:tailEnd/>
                        </a:ln>
                      </wps:spPr>
                      <wps:txbx>
                        <w:txbxContent>
                          <w:p w14:paraId="75D90325" w14:textId="77777777" w:rsidR="00B279D6" w:rsidRDefault="00B279D6" w:rsidP="00B279D6"/>
                        </w:txbxContent>
                      </wps:txbx>
                      <wps:bodyPr rot="0" vert="horz" wrap="square" lIns="91440" tIns="45720" rIns="91440" bIns="45720" anchor="t" anchorCtr="0">
                        <a:spAutoFit/>
                      </wps:bodyPr>
                    </wps:wsp>
                  </a:graphicData>
                </a:graphic>
              </wp:inline>
            </w:drawing>
          </mc:Choice>
          <mc:Fallback>
            <w:pict>
              <v:shape w14:anchorId="2BF37324" id="_x0000_s1080" type="#_x0000_t202" style="width:457.7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">
                <v:textbox style="mso-fit-shape-to-text:t">
                  <w:txbxContent>
                    <w:p w14:paraId="75D90325" w14:textId="77777777" w:rsidR="00B279D6" w:rsidRDefault="00B279D6" w:rsidP="00B279D6"/>
                  </w:txbxContent>
                </v:textbox>
                <w10:anchorlock/>
              </v:shape>
            </w:pict>
          </mc:Fallback>
        </mc:AlternateContent>
      </w:r>
    </w:p>
    <w:p w14:paraId="7D953B41" w14:textId="3F040982" w:rsidR="004929EA" w:rsidRPr="00B279D6" w:rsidRDefault="00B52D8B" w:rsidP="00B279D6">
      <w:pPr>
        <w:pStyle w:val="Numberlist"/>
        <w:numPr>
          <w:ilvl w:val="0"/>
          <w:numId w:val="47"/>
        </w:numPr>
      </w:pPr>
      <w:r w:rsidRPr="00B52D8B">
        <w:t>How many usable hosts (maximum) are supported on the subnet that must contain 50 hosts?</w:t>
      </w:r>
      <w:r w:rsidR="004929EA">
        <w:br/>
      </w:r>
      <w:r w:rsidR="00B279D6">
        <w:rPr>
          <w:noProof/>
        </w:rPr>
        <mc:AlternateContent>
          <mc:Choice Requires="wps">
            <w:drawing>
              <wp:inline distT="0" distB="0" distL="0" distR="0" wp14:anchorId="51B8BD0B" wp14:editId="37393619">
                <wp:extent cx="5812790" cy="2093595"/>
                <wp:effectExtent l="0" t="0" r="16510" b="20955"/>
                <wp:docPr id="19826952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2790" cy="2093595"/>
                        </a:xfrm>
                        <a:prstGeom prst="rect">
                          <a:avLst/>
                        </a:prstGeom>
                        <a:solidFill>
                          <a:srgbClr val="FFFFFF"/>
                        </a:solidFill>
                        <a:ln w="9525">
                          <a:solidFill>
                            <a:srgbClr val="000000"/>
                          </a:solidFill>
                          <a:miter lim="800000"/>
                          <a:headEnd/>
                          <a:tailEnd/>
                        </a:ln>
                      </wps:spPr>
                      <wps:txbx>
                        <w:txbxContent>
                          <w:p w14:paraId="5DBBDDA9" w14:textId="77777777" w:rsidR="00B279D6" w:rsidRDefault="00B279D6" w:rsidP="00B279D6"/>
                        </w:txbxContent>
                      </wps:txbx>
                      <wps:bodyPr rot="0" vert="horz" wrap="square" lIns="91440" tIns="45720" rIns="91440" bIns="45720" anchor="t" anchorCtr="0">
                        <a:spAutoFit/>
                      </wps:bodyPr>
                    </wps:wsp>
                  </a:graphicData>
                </a:graphic>
              </wp:inline>
            </w:drawing>
          </mc:Choice>
          <mc:Fallback>
            <w:pict>
              <v:shape w14:anchorId="51B8BD0B" id="_x0000_s1081" type="#_x0000_t202" style="width:457.7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">
                <v:textbox style="mso-fit-shape-to-text:t">
                  <w:txbxContent>
                    <w:p w14:paraId="5DBBDDA9" w14:textId="77777777" w:rsidR="00B279D6" w:rsidRDefault="00B279D6" w:rsidP="00B279D6"/>
                  </w:txbxContent>
                </v:textbox>
                <w10:anchorlock/>
              </v:shape>
            </w:pict>
          </mc:Fallback>
        </mc:AlternateContent>
      </w:r>
      <w:r w:rsidR="004929EA">
        <w:br w:type="page"/>
      </w:r>
    </w:p>
    <w:p w14:paraId="1EF17874" w14:textId="18ED96D9" w:rsidR="00B52D8B" w:rsidRPr="00B52D8B" w:rsidRDefault="00B52D8B" w:rsidP="00374CE7">
      <w:pPr>
        <w:pStyle w:val="Heading3"/>
      </w:pPr>
      <w:r w:rsidRPr="00B52D8B">
        <w:lastRenderedPageBreak/>
        <w:t>Step 2: Record the subnet information</w:t>
      </w:r>
    </w:p>
    <w:p w14:paraId="30A6AB85" w14:textId="77777777" w:rsidR="00B52D8B" w:rsidRPr="00B52D8B" w:rsidRDefault="00B52D8B" w:rsidP="00B52D8B">
      <w:r w:rsidRPr="00B52D8B">
        <w:t>Fill in the following table with the subnet information:</w:t>
      </w:r>
    </w:p>
    <w:p w14:paraId="050EDBB2" w14:textId="3DBA742A" w:rsidR="00B52D8B" w:rsidRPr="00B52D8B" w:rsidRDefault="00B52D8B" w:rsidP="00622BD2">
      <w:pPr>
        <w:pStyle w:val="Bulletlist1"/>
      </w:pPr>
      <w:r w:rsidRPr="00B52D8B">
        <w:t>Subnet 0 should contain 2000 hosts</w:t>
      </w:r>
      <w:r w:rsidR="00622BD2">
        <w:t>.</w:t>
      </w:r>
    </w:p>
    <w:p w14:paraId="260EEEFE" w14:textId="35074D5E" w:rsidR="00B52D8B" w:rsidRPr="00B52D8B" w:rsidRDefault="00B52D8B" w:rsidP="00622BD2">
      <w:pPr>
        <w:pStyle w:val="Bulletlist1"/>
      </w:pPr>
      <w:r w:rsidRPr="00B52D8B">
        <w:t>Subnet 1 should contain 1500 hosts</w:t>
      </w:r>
      <w:r w:rsidR="00622BD2">
        <w:t>.</w:t>
      </w:r>
    </w:p>
    <w:p w14:paraId="25F34A03" w14:textId="742FEE61" w:rsidR="00B52D8B" w:rsidRPr="00B52D8B" w:rsidRDefault="00B52D8B" w:rsidP="00622BD2">
      <w:pPr>
        <w:pStyle w:val="Bulletlist1"/>
      </w:pPr>
      <w:r w:rsidRPr="00B52D8B">
        <w:t>Subnet 2 should contain 300 hosts</w:t>
      </w:r>
      <w:r w:rsidR="00622BD2">
        <w:t>.</w:t>
      </w:r>
    </w:p>
    <w:p w14:paraId="016B105D" w14:textId="6DD8FA45" w:rsidR="00B52D8B" w:rsidRPr="00B52D8B" w:rsidRDefault="00B52D8B" w:rsidP="00622BD2">
      <w:pPr>
        <w:pStyle w:val="Bulletlist1"/>
      </w:pPr>
      <w:r w:rsidRPr="00B52D8B">
        <w:t>Subnet 3 should contain 50 hosts on R1</w:t>
      </w:r>
      <w:r w:rsidR="00622BD2">
        <w:t>.</w:t>
      </w:r>
    </w:p>
    <w:p w14:paraId="035F66E7" w14:textId="38060CCC" w:rsidR="00B52D8B" w:rsidRPr="00B52D8B" w:rsidRDefault="00B52D8B" w:rsidP="00622BD2">
      <w:pPr>
        <w:pStyle w:val="Bulletlist1"/>
      </w:pPr>
      <w:r w:rsidRPr="00B52D8B">
        <w:t>Subnet 4 should contain 50 hosts on R2</w:t>
      </w:r>
      <w:r w:rsidR="00622BD2">
        <w:t>.</w:t>
      </w:r>
    </w:p>
    <w:p w14:paraId="7DFB5859" w14:textId="5B25BEF5" w:rsidR="00B52D8B" w:rsidRPr="00B52D8B" w:rsidRDefault="00B52D8B" w:rsidP="00622BD2">
      <w:pPr>
        <w:pStyle w:val="Bulletlist1"/>
      </w:pPr>
      <w:r w:rsidRPr="00B52D8B">
        <w:t>Subnet 5 should contain 50 hosts on R3</w:t>
      </w:r>
      <w:r w:rsidR="00622BD2">
        <w:t>.</w:t>
      </w:r>
    </w:p>
    <w:p w14:paraId="2E794F05" w14:textId="521B9678" w:rsidR="00B52D8B" w:rsidRPr="00B52D8B" w:rsidRDefault="00B52D8B" w:rsidP="00622BD2">
      <w:pPr>
        <w:pStyle w:val="Bulletlist1"/>
      </w:pPr>
      <w:r w:rsidRPr="00B52D8B">
        <w:t>Subnet 6 should contain R1 and R2</w:t>
      </w:r>
      <w:r w:rsidR="00622BD2">
        <w:t>.</w:t>
      </w:r>
    </w:p>
    <w:p w14:paraId="7ED930A1" w14:textId="07684ECA" w:rsidR="00B52D8B" w:rsidRPr="00B52D8B" w:rsidRDefault="00B52D8B" w:rsidP="00622BD2">
      <w:pPr>
        <w:pStyle w:val="Bulletlist1"/>
      </w:pPr>
      <w:r w:rsidRPr="00B52D8B">
        <w:t>Subnet 7 should contain R2 and R3</w:t>
      </w:r>
      <w:r w:rsidR="00622BD2">
        <w:t>.</w:t>
      </w:r>
    </w:p>
    <w:p w14:paraId="179BB7B9" w14:textId="38CD6054" w:rsidR="00B52D8B" w:rsidRDefault="00B52D8B" w:rsidP="00B52D8B">
      <w:pPr>
        <w:pStyle w:val="Bulletlist1"/>
      </w:pPr>
      <w:r w:rsidRPr="00B52D8B">
        <w:t>Subnet 8 should contain R1 and R3</w:t>
      </w:r>
      <w:r w:rsidR="00622BD2">
        <w:t>.</w:t>
      </w:r>
    </w:p>
    <w:p w14:paraId="12944AAF" w14:textId="77777777" w:rsidR="000A2798" w:rsidRPr="000A2798" w:rsidRDefault="000A2798" w:rsidP="000A2798"/>
    <w:tbl>
      <w:tblPr>
        <w:tblStyle w:val="GridTable4-Accent5"/>
        <w:tblW w:w="10225" w:type="dxa"/>
        <w:tblLook w:val="04A0" w:firstRow="1" w:lastRow="0" w:firstColumn="1" w:lastColumn="0" w:noHBand="0" w:noVBand="1"/>
      </w:tblPr>
      <w:tblGrid>
        <w:gridCol w:w="2045"/>
        <w:gridCol w:w="2045"/>
        <w:gridCol w:w="2045"/>
        <w:gridCol w:w="2045"/>
        <w:gridCol w:w="2045"/>
      </w:tblGrid>
      <w:tr w:rsidR="00EC1C0E" w:rsidRPr="008E47B7" w14:paraId="5FE7EF28" w14:textId="77777777" w:rsidTr="00A323B3">
        <w:trPr>
          <w:cnfStyle w:val="100000000000" w:firstRow="1" w:lastRow="0" w:firstColumn="0" w:lastColumn="0" w:oddVBand="0" w:evenVBand="0" w:oddHBand="0"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hideMark/>
          </w:tcPr>
          <w:p w14:paraId="4AE3ADB0" w14:textId="77777777" w:rsidR="00EC1C0E" w:rsidRPr="00B52D8B" w:rsidRDefault="00EC1C0E" w:rsidP="00A323B3">
            <w:pPr>
              <w:spacing w:before="0" w:line="240" w:lineRule="auto"/>
              <w:contextualSpacing/>
              <w:rPr>
                <w:rFonts w:ascii="Figtree" w:hAnsi="Figtree"/>
                <w:b w:val="0"/>
                <w:bCs w:val="0"/>
              </w:rPr>
            </w:pPr>
            <w:r w:rsidRPr="00B52D8B">
              <w:rPr>
                <w:rFonts w:ascii="Figtree" w:hAnsi="Figtree"/>
              </w:rPr>
              <w:t>Subnet</w:t>
            </w:r>
          </w:p>
          <w:p w14:paraId="1B8B1B8C" w14:textId="77777777" w:rsidR="00EC1C0E" w:rsidRPr="00B52D8B" w:rsidRDefault="00EC1C0E" w:rsidP="00A323B3">
            <w:pPr>
              <w:spacing w:before="0" w:line="240" w:lineRule="auto"/>
              <w:contextualSpacing/>
              <w:rPr>
                <w:rFonts w:ascii="Figtree" w:hAnsi="Figtree"/>
                <w:b w:val="0"/>
                <w:bCs w:val="0"/>
              </w:rPr>
            </w:pPr>
            <w:r>
              <w:rPr>
                <w:rFonts w:ascii="Figtree" w:hAnsi="Figtree"/>
              </w:rPr>
              <w:t>n</w:t>
            </w:r>
            <w:r w:rsidRPr="00B52D8B">
              <w:rPr>
                <w:rFonts w:ascii="Figtree" w:hAnsi="Figtree"/>
              </w:rPr>
              <w:t xml:space="preserve">umber </w:t>
            </w:r>
          </w:p>
        </w:tc>
        <w:tc>
          <w:tcPr>
            <w:tcW w:w="2045" w:type="dxa"/>
            <w:hideMark/>
          </w:tcPr>
          <w:p w14:paraId="42AC7ED5" w14:textId="77777777" w:rsidR="00EC1C0E" w:rsidRPr="00B52D8B" w:rsidRDefault="00EC1C0E"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rPr>
                <w:rFonts w:ascii="Figtree" w:hAnsi="Figtree"/>
                <w:b w:val="0"/>
                <w:bCs w:val="0"/>
              </w:rPr>
            </w:pPr>
            <w:r w:rsidRPr="00B52D8B">
              <w:rPr>
                <w:rFonts w:ascii="Figtree" w:hAnsi="Figtree"/>
              </w:rPr>
              <w:t>Subnet address</w:t>
            </w:r>
          </w:p>
        </w:tc>
        <w:tc>
          <w:tcPr>
            <w:tcW w:w="2045" w:type="dxa"/>
            <w:hideMark/>
          </w:tcPr>
          <w:p w14:paraId="6E8A9B53" w14:textId="77777777" w:rsidR="00EC1C0E" w:rsidRPr="00B52D8B" w:rsidRDefault="00EC1C0E"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rPr>
                <w:rFonts w:ascii="Figtree" w:hAnsi="Figtree"/>
                <w:b w:val="0"/>
                <w:bCs w:val="0"/>
              </w:rPr>
            </w:pPr>
            <w:r w:rsidRPr="00B52D8B">
              <w:rPr>
                <w:rFonts w:ascii="Figtree" w:hAnsi="Figtree"/>
              </w:rPr>
              <w:t>First usable host address</w:t>
            </w:r>
          </w:p>
        </w:tc>
        <w:tc>
          <w:tcPr>
            <w:tcW w:w="2045" w:type="dxa"/>
            <w:hideMark/>
          </w:tcPr>
          <w:p w14:paraId="5675B936" w14:textId="77777777" w:rsidR="00EC1C0E" w:rsidRPr="00B52D8B" w:rsidRDefault="00EC1C0E"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rPr>
                <w:rFonts w:ascii="Figtree" w:hAnsi="Figtree"/>
                <w:b w:val="0"/>
                <w:bCs w:val="0"/>
              </w:rPr>
            </w:pPr>
            <w:r w:rsidRPr="00B52D8B">
              <w:rPr>
                <w:rFonts w:ascii="Figtree" w:hAnsi="Figtree"/>
              </w:rPr>
              <w:t>Last usable host address</w:t>
            </w:r>
          </w:p>
        </w:tc>
        <w:tc>
          <w:tcPr>
            <w:tcW w:w="2045" w:type="dxa"/>
            <w:hideMark/>
          </w:tcPr>
          <w:p w14:paraId="7D4F2268" w14:textId="77777777" w:rsidR="00EC1C0E" w:rsidRPr="00B52D8B" w:rsidRDefault="00EC1C0E"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rPr>
                <w:rFonts w:ascii="Figtree" w:hAnsi="Figtree"/>
                <w:b w:val="0"/>
                <w:bCs w:val="0"/>
              </w:rPr>
            </w:pPr>
            <w:r w:rsidRPr="00B52D8B">
              <w:rPr>
                <w:rFonts w:ascii="Figtree" w:hAnsi="Figtree"/>
              </w:rPr>
              <w:t>Broadcast address</w:t>
            </w:r>
          </w:p>
        </w:tc>
      </w:tr>
      <w:tr w:rsidR="000A2798" w:rsidRPr="008E47B7" w14:paraId="307DF628" w14:textId="77777777" w:rsidTr="008E305F">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vAlign w:val="center"/>
          </w:tcPr>
          <w:p w14:paraId="5FCEC9A4" w14:textId="7B7B12EA" w:rsidR="000A2798" w:rsidRPr="008E47B7" w:rsidRDefault="000A2798" w:rsidP="000A2798">
            <w:pPr>
              <w:spacing w:before="0" w:line="240" w:lineRule="auto"/>
              <w:contextualSpacing/>
            </w:pPr>
            <w:r w:rsidRPr="00B52D8B">
              <w:t xml:space="preserve">0 </w:t>
            </w:r>
          </w:p>
        </w:tc>
        <w:tc>
          <w:tcPr>
            <w:tcW w:w="2045" w:type="dxa"/>
          </w:tcPr>
          <w:p w14:paraId="1B1A78F0" w14:textId="77777777" w:rsidR="000A2798" w:rsidRPr="008E47B7" w:rsidRDefault="000A2798" w:rsidP="000A2798">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619E594A" w14:textId="77777777" w:rsidR="000A2798" w:rsidRPr="008E47B7" w:rsidRDefault="000A2798" w:rsidP="000A2798">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12D45E60" w14:textId="77777777" w:rsidR="000A2798" w:rsidRPr="008E47B7" w:rsidRDefault="000A2798" w:rsidP="000A2798">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78355154" w14:textId="77777777" w:rsidR="000A2798" w:rsidRPr="008E47B7" w:rsidRDefault="000A2798" w:rsidP="000A2798">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0A2798" w:rsidRPr="008E47B7" w14:paraId="6B7DEF37" w14:textId="77777777" w:rsidTr="008E305F">
        <w:trPr>
          <w:trHeight w:val="717"/>
        </w:trPr>
        <w:tc>
          <w:tcPr>
            <w:cnfStyle w:val="001000000000" w:firstRow="0" w:lastRow="0" w:firstColumn="1" w:lastColumn="0" w:oddVBand="0" w:evenVBand="0" w:oddHBand="0" w:evenHBand="0" w:firstRowFirstColumn="0" w:firstRowLastColumn="0" w:lastRowFirstColumn="0" w:lastRowLastColumn="0"/>
            <w:tcW w:w="2045" w:type="dxa"/>
            <w:vAlign w:val="center"/>
          </w:tcPr>
          <w:p w14:paraId="6B593312" w14:textId="3B91A819" w:rsidR="000A2798" w:rsidRPr="008E47B7" w:rsidRDefault="000A2798" w:rsidP="000A2798">
            <w:pPr>
              <w:spacing w:before="0" w:line="240" w:lineRule="auto"/>
              <w:contextualSpacing/>
            </w:pPr>
            <w:r w:rsidRPr="00B52D8B">
              <w:t xml:space="preserve">1 </w:t>
            </w:r>
          </w:p>
        </w:tc>
        <w:tc>
          <w:tcPr>
            <w:tcW w:w="2045" w:type="dxa"/>
          </w:tcPr>
          <w:p w14:paraId="580931DF" w14:textId="77777777" w:rsidR="000A2798" w:rsidRPr="008E47B7" w:rsidRDefault="000A2798" w:rsidP="000A2798">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73CB2D6C" w14:textId="77777777" w:rsidR="000A2798" w:rsidRPr="008E47B7" w:rsidRDefault="000A2798" w:rsidP="000A2798">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549A7A46" w14:textId="77777777" w:rsidR="000A2798" w:rsidRPr="008E47B7" w:rsidRDefault="000A2798" w:rsidP="000A2798">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4551BAF4" w14:textId="77777777" w:rsidR="000A2798" w:rsidRPr="008E47B7" w:rsidRDefault="000A2798" w:rsidP="000A2798">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0A2798" w:rsidRPr="008E47B7" w14:paraId="25767C29" w14:textId="77777777" w:rsidTr="008E305F">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vAlign w:val="center"/>
          </w:tcPr>
          <w:p w14:paraId="594F033F" w14:textId="5DEAA21E" w:rsidR="000A2798" w:rsidRPr="008E47B7" w:rsidRDefault="000A2798" w:rsidP="000A2798">
            <w:pPr>
              <w:spacing w:before="0" w:line="240" w:lineRule="auto"/>
              <w:contextualSpacing/>
            </w:pPr>
            <w:r w:rsidRPr="00B52D8B">
              <w:t xml:space="preserve">2 </w:t>
            </w:r>
          </w:p>
        </w:tc>
        <w:tc>
          <w:tcPr>
            <w:tcW w:w="2045" w:type="dxa"/>
          </w:tcPr>
          <w:p w14:paraId="473C61E0" w14:textId="77777777" w:rsidR="000A2798" w:rsidRPr="008E47B7" w:rsidRDefault="000A2798" w:rsidP="000A2798">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7283ADFB" w14:textId="77777777" w:rsidR="000A2798" w:rsidRPr="008E47B7" w:rsidRDefault="000A2798" w:rsidP="000A2798">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40B66DB2" w14:textId="77777777" w:rsidR="000A2798" w:rsidRPr="008E47B7" w:rsidRDefault="000A2798" w:rsidP="000A2798">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319B14B7" w14:textId="77777777" w:rsidR="000A2798" w:rsidRPr="008E47B7" w:rsidRDefault="000A2798" w:rsidP="000A2798">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0A2798" w:rsidRPr="008E47B7" w14:paraId="7B114D0F" w14:textId="77777777" w:rsidTr="008E305F">
        <w:trPr>
          <w:trHeight w:val="717"/>
        </w:trPr>
        <w:tc>
          <w:tcPr>
            <w:cnfStyle w:val="001000000000" w:firstRow="0" w:lastRow="0" w:firstColumn="1" w:lastColumn="0" w:oddVBand="0" w:evenVBand="0" w:oddHBand="0" w:evenHBand="0" w:firstRowFirstColumn="0" w:firstRowLastColumn="0" w:lastRowFirstColumn="0" w:lastRowLastColumn="0"/>
            <w:tcW w:w="2045" w:type="dxa"/>
            <w:vAlign w:val="center"/>
          </w:tcPr>
          <w:p w14:paraId="4D85F5E7" w14:textId="0D5A4D57" w:rsidR="000A2798" w:rsidRPr="008E47B7" w:rsidRDefault="000A2798" w:rsidP="000A2798">
            <w:pPr>
              <w:spacing w:before="0" w:line="240" w:lineRule="auto"/>
              <w:contextualSpacing/>
            </w:pPr>
            <w:r w:rsidRPr="00B52D8B">
              <w:t xml:space="preserve">3 </w:t>
            </w:r>
          </w:p>
        </w:tc>
        <w:tc>
          <w:tcPr>
            <w:tcW w:w="2045" w:type="dxa"/>
          </w:tcPr>
          <w:p w14:paraId="273783EC" w14:textId="77777777" w:rsidR="000A2798" w:rsidRPr="008E47B7" w:rsidRDefault="000A2798" w:rsidP="000A2798">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17CCC8E2" w14:textId="77777777" w:rsidR="000A2798" w:rsidRPr="008E47B7" w:rsidRDefault="000A2798" w:rsidP="000A2798">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264338E8" w14:textId="77777777" w:rsidR="000A2798" w:rsidRPr="008E47B7" w:rsidRDefault="000A2798" w:rsidP="000A2798">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7BEAD599" w14:textId="77777777" w:rsidR="000A2798" w:rsidRPr="008E47B7" w:rsidRDefault="000A2798" w:rsidP="000A2798">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0A2798" w:rsidRPr="008E47B7" w14:paraId="52B79DB1" w14:textId="77777777" w:rsidTr="008E305F">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vAlign w:val="center"/>
          </w:tcPr>
          <w:p w14:paraId="61C629AA" w14:textId="5C55C06B" w:rsidR="000A2798" w:rsidRPr="008E47B7" w:rsidRDefault="000A2798" w:rsidP="000A2798">
            <w:pPr>
              <w:spacing w:before="0" w:line="240" w:lineRule="auto"/>
              <w:contextualSpacing/>
            </w:pPr>
            <w:r w:rsidRPr="00B52D8B">
              <w:t xml:space="preserve">4 </w:t>
            </w:r>
          </w:p>
        </w:tc>
        <w:tc>
          <w:tcPr>
            <w:tcW w:w="2045" w:type="dxa"/>
          </w:tcPr>
          <w:p w14:paraId="0A394A49" w14:textId="77777777" w:rsidR="000A2798" w:rsidRPr="008E47B7" w:rsidRDefault="000A2798" w:rsidP="000A2798">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52E378BB" w14:textId="77777777" w:rsidR="000A2798" w:rsidRPr="008E47B7" w:rsidRDefault="000A2798" w:rsidP="000A2798">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7B9B9032" w14:textId="77777777" w:rsidR="000A2798" w:rsidRPr="008E47B7" w:rsidRDefault="000A2798" w:rsidP="000A2798">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tcPr>
          <w:p w14:paraId="19F7CE72" w14:textId="77777777" w:rsidR="000A2798" w:rsidRPr="008E47B7" w:rsidRDefault="000A2798" w:rsidP="000A2798">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0A2798" w:rsidRPr="008E47B7" w14:paraId="7C02CA09" w14:textId="77777777" w:rsidTr="008E305F">
        <w:trPr>
          <w:trHeight w:val="717"/>
        </w:trPr>
        <w:tc>
          <w:tcPr>
            <w:cnfStyle w:val="001000000000" w:firstRow="0" w:lastRow="0" w:firstColumn="1" w:lastColumn="0" w:oddVBand="0" w:evenVBand="0" w:oddHBand="0" w:evenHBand="0" w:firstRowFirstColumn="0" w:firstRowLastColumn="0" w:lastRowFirstColumn="0" w:lastRowLastColumn="0"/>
            <w:tcW w:w="2045" w:type="dxa"/>
            <w:vAlign w:val="center"/>
          </w:tcPr>
          <w:p w14:paraId="69296491" w14:textId="60C3C374" w:rsidR="000A2798" w:rsidRPr="008E47B7" w:rsidRDefault="000A2798" w:rsidP="000A2798">
            <w:pPr>
              <w:spacing w:before="0" w:line="240" w:lineRule="auto"/>
              <w:contextualSpacing/>
            </w:pPr>
            <w:r w:rsidRPr="00B52D8B">
              <w:t xml:space="preserve">5 </w:t>
            </w:r>
          </w:p>
        </w:tc>
        <w:tc>
          <w:tcPr>
            <w:tcW w:w="2045" w:type="dxa"/>
          </w:tcPr>
          <w:p w14:paraId="740403A3" w14:textId="77777777" w:rsidR="000A2798" w:rsidRPr="008E47B7" w:rsidRDefault="000A2798" w:rsidP="000A2798">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590C72CF" w14:textId="77777777" w:rsidR="000A2798" w:rsidRPr="008E47B7" w:rsidRDefault="000A2798" w:rsidP="000A2798">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4D9D4CEF" w14:textId="77777777" w:rsidR="000A2798" w:rsidRPr="008E47B7" w:rsidRDefault="000A2798" w:rsidP="000A2798">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tcPr>
          <w:p w14:paraId="269D4F95" w14:textId="77777777" w:rsidR="000A2798" w:rsidRPr="008E47B7" w:rsidRDefault="000A2798" w:rsidP="000A2798">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0A2798" w:rsidRPr="008E47B7" w14:paraId="00EED134" w14:textId="77777777" w:rsidTr="008E305F">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vAlign w:val="center"/>
            <w:hideMark/>
          </w:tcPr>
          <w:p w14:paraId="120DC358" w14:textId="512E1946" w:rsidR="000A2798" w:rsidRPr="008E47B7" w:rsidRDefault="000A2798" w:rsidP="000A2798">
            <w:pPr>
              <w:spacing w:before="0" w:line="240" w:lineRule="auto"/>
              <w:contextualSpacing/>
            </w:pPr>
            <w:r w:rsidRPr="00B52D8B">
              <w:t xml:space="preserve">6 </w:t>
            </w:r>
          </w:p>
        </w:tc>
        <w:tc>
          <w:tcPr>
            <w:tcW w:w="2045" w:type="dxa"/>
            <w:hideMark/>
          </w:tcPr>
          <w:p w14:paraId="350BB50D" w14:textId="77777777" w:rsidR="000A2798" w:rsidRPr="008E47B7" w:rsidRDefault="000A2798" w:rsidP="000A2798">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1D2D8266" w14:textId="77777777" w:rsidR="000A2798" w:rsidRPr="008E47B7" w:rsidRDefault="000A2798" w:rsidP="000A2798">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75F05240" w14:textId="77777777" w:rsidR="000A2798" w:rsidRPr="008E47B7" w:rsidRDefault="000A2798" w:rsidP="000A2798">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1F90613B" w14:textId="77777777" w:rsidR="000A2798" w:rsidRPr="008E47B7" w:rsidRDefault="000A2798" w:rsidP="000A2798">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0A2798" w:rsidRPr="008E47B7" w14:paraId="528E4A11" w14:textId="77777777" w:rsidTr="008E305F">
        <w:trPr>
          <w:trHeight w:val="717"/>
        </w:trPr>
        <w:tc>
          <w:tcPr>
            <w:cnfStyle w:val="001000000000" w:firstRow="0" w:lastRow="0" w:firstColumn="1" w:lastColumn="0" w:oddVBand="0" w:evenVBand="0" w:oddHBand="0" w:evenHBand="0" w:firstRowFirstColumn="0" w:firstRowLastColumn="0" w:lastRowFirstColumn="0" w:lastRowLastColumn="0"/>
            <w:tcW w:w="2045" w:type="dxa"/>
            <w:vAlign w:val="center"/>
            <w:hideMark/>
          </w:tcPr>
          <w:p w14:paraId="64DC7747" w14:textId="708C6DFD" w:rsidR="000A2798" w:rsidRPr="008E47B7" w:rsidRDefault="000A2798" w:rsidP="000A2798">
            <w:pPr>
              <w:spacing w:before="0" w:line="240" w:lineRule="auto"/>
              <w:contextualSpacing/>
            </w:pPr>
            <w:r w:rsidRPr="00B52D8B">
              <w:t xml:space="preserve">7 </w:t>
            </w:r>
          </w:p>
        </w:tc>
        <w:tc>
          <w:tcPr>
            <w:tcW w:w="2045" w:type="dxa"/>
            <w:hideMark/>
          </w:tcPr>
          <w:p w14:paraId="78D8D241" w14:textId="77777777" w:rsidR="000A2798" w:rsidRPr="008E47B7" w:rsidRDefault="000A2798" w:rsidP="000A2798">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31070FC2" w14:textId="77777777" w:rsidR="000A2798" w:rsidRPr="008E47B7" w:rsidRDefault="000A2798" w:rsidP="000A2798">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76F460F6" w14:textId="77777777" w:rsidR="000A2798" w:rsidRPr="008E47B7" w:rsidRDefault="000A2798" w:rsidP="000A2798">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045" w:type="dxa"/>
            <w:hideMark/>
          </w:tcPr>
          <w:p w14:paraId="1838B541" w14:textId="77777777" w:rsidR="000A2798" w:rsidRPr="008E47B7" w:rsidRDefault="000A2798" w:rsidP="000A2798">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0A2798" w:rsidRPr="008E47B7" w14:paraId="784BCE11" w14:textId="77777777" w:rsidTr="008E305F">
        <w:trPr>
          <w:cnfStyle w:val="000000100000" w:firstRow="0" w:lastRow="0" w:firstColumn="0" w:lastColumn="0" w:oddVBand="0" w:evenVBand="0" w:oddHBand="1" w:evenHBand="0" w:firstRowFirstColumn="0" w:firstRowLastColumn="0" w:lastRowFirstColumn="0" w:lastRowLastColumn="0"/>
          <w:trHeight w:val="717"/>
        </w:trPr>
        <w:tc>
          <w:tcPr>
            <w:cnfStyle w:val="001000000000" w:firstRow="0" w:lastRow="0" w:firstColumn="1" w:lastColumn="0" w:oddVBand="0" w:evenVBand="0" w:oddHBand="0" w:evenHBand="0" w:firstRowFirstColumn="0" w:firstRowLastColumn="0" w:lastRowFirstColumn="0" w:lastRowLastColumn="0"/>
            <w:tcW w:w="2045" w:type="dxa"/>
            <w:vAlign w:val="center"/>
            <w:hideMark/>
          </w:tcPr>
          <w:p w14:paraId="37BC44A5" w14:textId="566481C3" w:rsidR="000A2798" w:rsidRPr="008E47B7" w:rsidRDefault="000A2798" w:rsidP="000A2798">
            <w:pPr>
              <w:spacing w:before="0" w:line="240" w:lineRule="auto"/>
              <w:contextualSpacing/>
            </w:pPr>
            <w:r w:rsidRPr="00B52D8B">
              <w:t xml:space="preserve">8 </w:t>
            </w:r>
          </w:p>
        </w:tc>
        <w:tc>
          <w:tcPr>
            <w:tcW w:w="2045" w:type="dxa"/>
            <w:hideMark/>
          </w:tcPr>
          <w:p w14:paraId="4CA238F2" w14:textId="77777777" w:rsidR="000A2798" w:rsidRPr="008E47B7" w:rsidRDefault="000A2798" w:rsidP="000A2798">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066F6EF0" w14:textId="77777777" w:rsidR="000A2798" w:rsidRPr="008E47B7" w:rsidRDefault="000A2798" w:rsidP="000A2798">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7BFFAA8D" w14:textId="77777777" w:rsidR="000A2798" w:rsidRPr="008E47B7" w:rsidRDefault="000A2798" w:rsidP="000A2798">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045" w:type="dxa"/>
            <w:hideMark/>
          </w:tcPr>
          <w:p w14:paraId="1A3EDA5C" w14:textId="77777777" w:rsidR="000A2798" w:rsidRPr="008E47B7" w:rsidRDefault="000A2798" w:rsidP="000A2798">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bl>
    <w:p w14:paraId="354C8FF0" w14:textId="77777777" w:rsidR="00EC1C0E" w:rsidRDefault="00EC1C0E" w:rsidP="00B52D8B">
      <w:pPr>
        <w:rPr>
          <w:b/>
          <w:bCs/>
        </w:rPr>
      </w:pPr>
    </w:p>
    <w:p w14:paraId="5BF5DBF2" w14:textId="77777777" w:rsidR="00B52D8B" w:rsidRPr="00B52D8B" w:rsidRDefault="00B52D8B" w:rsidP="00B52D8B">
      <w:pPr>
        <w:rPr>
          <w:b/>
          <w:bCs/>
        </w:rPr>
      </w:pPr>
    </w:p>
    <w:p w14:paraId="2DFE915E" w14:textId="77777777" w:rsidR="004929EA" w:rsidRDefault="004929EA">
      <w:pPr>
        <w:spacing w:before="0" w:after="160" w:line="259" w:lineRule="auto"/>
        <w:rPr>
          <w:b/>
          <w:bCs/>
          <w:sz w:val="28"/>
          <w:szCs w:val="28"/>
        </w:rPr>
      </w:pPr>
      <w:r>
        <w:br w:type="page"/>
      </w:r>
    </w:p>
    <w:p w14:paraId="106F6FE3" w14:textId="42D7AFE4" w:rsidR="00B52D8B" w:rsidRPr="00B52D8B" w:rsidRDefault="00B52D8B" w:rsidP="004929EA">
      <w:pPr>
        <w:pStyle w:val="Heading3"/>
      </w:pPr>
      <w:r w:rsidRPr="00B52D8B">
        <w:lastRenderedPageBreak/>
        <w:t>Step 3: Assign addresses to network devices in the subnets</w:t>
      </w:r>
    </w:p>
    <w:p w14:paraId="6A25F5CE" w14:textId="14CA51FB" w:rsidR="00B52D8B" w:rsidRDefault="00B52D8B" w:rsidP="00B52D8B">
      <w:pPr>
        <w:rPr>
          <w:b/>
          <w:bCs/>
        </w:rPr>
      </w:pPr>
      <w:r w:rsidRPr="00B52D8B">
        <w:t>Fill in the following table with IP addresses and subnet masks for the router interfaces:</w:t>
      </w:r>
      <w:r w:rsidRPr="00B52D8B">
        <w:rPr>
          <w:b/>
          <w:bCs/>
        </w:rPr>
        <w:t xml:space="preserve"> </w:t>
      </w:r>
    </w:p>
    <w:tbl>
      <w:tblPr>
        <w:tblStyle w:val="GridTable4-Accent1"/>
        <w:tblW w:w="10176" w:type="dxa"/>
        <w:tblLook w:val="04A0" w:firstRow="1" w:lastRow="0" w:firstColumn="1" w:lastColumn="0" w:noHBand="0" w:noVBand="1"/>
      </w:tblPr>
      <w:tblGrid>
        <w:gridCol w:w="2543"/>
        <w:gridCol w:w="2545"/>
        <w:gridCol w:w="2543"/>
        <w:gridCol w:w="2545"/>
      </w:tblGrid>
      <w:tr w:rsidR="000A2798" w:rsidRPr="008E47B7" w14:paraId="3B34BB38" w14:textId="77777777" w:rsidTr="00A323B3">
        <w:trPr>
          <w:cnfStyle w:val="100000000000" w:firstRow="1" w:lastRow="0" w:firstColumn="0" w:lastColumn="0" w:oddVBand="0" w:evenVBand="0" w:oddHBand="0"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2543" w:type="dxa"/>
            <w:vAlign w:val="center"/>
            <w:hideMark/>
          </w:tcPr>
          <w:p w14:paraId="1871CC08" w14:textId="77777777" w:rsidR="000A2798" w:rsidRPr="008E47B7" w:rsidRDefault="000A2798" w:rsidP="00A323B3">
            <w:pPr>
              <w:spacing w:before="0" w:line="240" w:lineRule="auto"/>
              <w:contextualSpacing/>
            </w:pPr>
            <w:r w:rsidRPr="008E47B7">
              <w:t xml:space="preserve">Device </w:t>
            </w:r>
          </w:p>
        </w:tc>
        <w:tc>
          <w:tcPr>
            <w:tcW w:w="2545" w:type="dxa"/>
            <w:vAlign w:val="center"/>
            <w:hideMark/>
          </w:tcPr>
          <w:p w14:paraId="60AD157D" w14:textId="77777777" w:rsidR="000A2798" w:rsidRPr="008E47B7" w:rsidRDefault="000A2798"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pPr>
            <w:r w:rsidRPr="008E47B7">
              <w:t xml:space="preserve">Interface </w:t>
            </w:r>
          </w:p>
        </w:tc>
        <w:tc>
          <w:tcPr>
            <w:tcW w:w="2543" w:type="dxa"/>
            <w:vAlign w:val="center"/>
            <w:hideMark/>
          </w:tcPr>
          <w:p w14:paraId="6B1E3A4B" w14:textId="77777777" w:rsidR="000A2798" w:rsidRPr="008E47B7" w:rsidRDefault="000A2798"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pPr>
            <w:r w:rsidRPr="008E47B7">
              <w:t xml:space="preserve">IP </w:t>
            </w:r>
            <w:r>
              <w:t>a</w:t>
            </w:r>
            <w:r w:rsidRPr="008E47B7">
              <w:t xml:space="preserve">ddress </w:t>
            </w:r>
          </w:p>
        </w:tc>
        <w:tc>
          <w:tcPr>
            <w:tcW w:w="2545" w:type="dxa"/>
            <w:vAlign w:val="center"/>
            <w:hideMark/>
          </w:tcPr>
          <w:p w14:paraId="01AF3FF1" w14:textId="77777777" w:rsidR="000A2798" w:rsidRPr="008E47B7" w:rsidRDefault="000A2798" w:rsidP="00A323B3">
            <w:pPr>
              <w:spacing w:before="0" w:line="240" w:lineRule="auto"/>
              <w:contextualSpacing/>
              <w:cnfStyle w:val="100000000000" w:firstRow="1" w:lastRow="0" w:firstColumn="0" w:lastColumn="0" w:oddVBand="0" w:evenVBand="0" w:oddHBand="0" w:evenHBand="0" w:firstRowFirstColumn="0" w:firstRowLastColumn="0" w:lastRowFirstColumn="0" w:lastRowLastColumn="0"/>
            </w:pPr>
            <w:r w:rsidRPr="008E47B7">
              <w:t xml:space="preserve">Subnet </w:t>
            </w:r>
            <w:r>
              <w:t>m</w:t>
            </w:r>
            <w:r w:rsidRPr="008E47B7">
              <w:t>ask</w:t>
            </w:r>
          </w:p>
        </w:tc>
      </w:tr>
      <w:tr w:rsidR="00EA37C5" w:rsidRPr="008E47B7" w14:paraId="1FFB08C1" w14:textId="77777777" w:rsidTr="000C6F8A">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543" w:type="dxa"/>
            <w:hideMark/>
          </w:tcPr>
          <w:p w14:paraId="70FF35CD" w14:textId="77777777" w:rsidR="00EA37C5" w:rsidRPr="008E47B7" w:rsidRDefault="00EA37C5" w:rsidP="00EA37C5">
            <w:pPr>
              <w:spacing w:before="0" w:line="240" w:lineRule="auto"/>
              <w:contextualSpacing/>
            </w:pPr>
            <w:r w:rsidRPr="008E47B7">
              <w:t xml:space="preserve">R1 </w:t>
            </w:r>
          </w:p>
        </w:tc>
        <w:tc>
          <w:tcPr>
            <w:tcW w:w="2545" w:type="dxa"/>
            <w:vAlign w:val="center"/>
            <w:hideMark/>
          </w:tcPr>
          <w:p w14:paraId="09BFDDE1" w14:textId="6A0BE6D1" w:rsidR="00EA37C5" w:rsidRPr="008E47B7" w:rsidRDefault="00EA37C5" w:rsidP="00EA37C5">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B52D8B">
              <w:t xml:space="preserve">Gi0/0 </w:t>
            </w:r>
          </w:p>
        </w:tc>
        <w:tc>
          <w:tcPr>
            <w:tcW w:w="2543" w:type="dxa"/>
          </w:tcPr>
          <w:p w14:paraId="20AFC380" w14:textId="77777777" w:rsidR="00EA37C5" w:rsidRPr="008E47B7" w:rsidRDefault="00EA37C5" w:rsidP="00EA37C5">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545" w:type="dxa"/>
          </w:tcPr>
          <w:p w14:paraId="11EBD946" w14:textId="77777777" w:rsidR="00EA37C5" w:rsidRPr="008E47B7" w:rsidRDefault="00EA37C5" w:rsidP="00EA37C5">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EA37C5" w:rsidRPr="008E47B7" w14:paraId="6A3B251E" w14:textId="77777777" w:rsidTr="000C6F8A">
        <w:trPr>
          <w:trHeight w:val="419"/>
        </w:trPr>
        <w:tc>
          <w:tcPr>
            <w:cnfStyle w:val="001000000000" w:firstRow="0" w:lastRow="0" w:firstColumn="1" w:lastColumn="0" w:oddVBand="0" w:evenVBand="0" w:oddHBand="0" w:evenHBand="0" w:firstRowFirstColumn="0" w:firstRowLastColumn="0" w:lastRowFirstColumn="0" w:lastRowLastColumn="0"/>
            <w:tcW w:w="2543" w:type="dxa"/>
            <w:hideMark/>
          </w:tcPr>
          <w:p w14:paraId="7C8BA209" w14:textId="77777777" w:rsidR="00EA37C5" w:rsidRPr="008E47B7" w:rsidRDefault="00EA37C5" w:rsidP="00EA37C5">
            <w:pPr>
              <w:spacing w:before="0" w:line="240" w:lineRule="auto"/>
              <w:contextualSpacing/>
            </w:pPr>
          </w:p>
        </w:tc>
        <w:tc>
          <w:tcPr>
            <w:tcW w:w="2545" w:type="dxa"/>
            <w:vAlign w:val="center"/>
            <w:hideMark/>
          </w:tcPr>
          <w:p w14:paraId="13D42FE1" w14:textId="34E1BF22" w:rsidR="00EA37C5" w:rsidRPr="008E47B7" w:rsidRDefault="00EA37C5" w:rsidP="00EA37C5">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B52D8B">
              <w:t>Gi0/1</w:t>
            </w:r>
          </w:p>
        </w:tc>
        <w:tc>
          <w:tcPr>
            <w:tcW w:w="2543" w:type="dxa"/>
          </w:tcPr>
          <w:p w14:paraId="4E3D80E9" w14:textId="77777777" w:rsidR="00EA37C5" w:rsidRPr="008E47B7" w:rsidRDefault="00EA37C5" w:rsidP="00EA37C5">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545" w:type="dxa"/>
          </w:tcPr>
          <w:p w14:paraId="28875100" w14:textId="77777777" w:rsidR="00EA37C5" w:rsidRPr="008E47B7" w:rsidRDefault="00EA37C5" w:rsidP="00EA37C5">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EA37C5" w:rsidRPr="008E47B7" w14:paraId="25FAF7F0" w14:textId="77777777" w:rsidTr="000C6F8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543" w:type="dxa"/>
          </w:tcPr>
          <w:p w14:paraId="587EC323" w14:textId="77777777" w:rsidR="00EA37C5" w:rsidRPr="008E47B7" w:rsidRDefault="00EA37C5" w:rsidP="00EA37C5">
            <w:pPr>
              <w:spacing w:before="0" w:line="240" w:lineRule="auto"/>
              <w:contextualSpacing/>
            </w:pPr>
          </w:p>
        </w:tc>
        <w:tc>
          <w:tcPr>
            <w:tcW w:w="2545" w:type="dxa"/>
            <w:vAlign w:val="center"/>
          </w:tcPr>
          <w:p w14:paraId="12110D38" w14:textId="536E5DF5" w:rsidR="00EA37C5" w:rsidRPr="008E47B7" w:rsidRDefault="00EA37C5" w:rsidP="00EA37C5">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B52D8B">
              <w:t>S0/0/0</w:t>
            </w:r>
          </w:p>
        </w:tc>
        <w:tc>
          <w:tcPr>
            <w:tcW w:w="2543" w:type="dxa"/>
          </w:tcPr>
          <w:p w14:paraId="3334DD09" w14:textId="77777777" w:rsidR="00EA37C5" w:rsidRPr="008E47B7" w:rsidRDefault="00EA37C5" w:rsidP="00EA37C5">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545" w:type="dxa"/>
          </w:tcPr>
          <w:p w14:paraId="0E1064E2" w14:textId="77777777" w:rsidR="00EA37C5" w:rsidRPr="008E47B7" w:rsidRDefault="00EA37C5" w:rsidP="00EA37C5">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EA37C5" w:rsidRPr="008E47B7" w14:paraId="25E93C0B" w14:textId="77777777" w:rsidTr="00A323B3">
        <w:trPr>
          <w:trHeight w:val="412"/>
        </w:trPr>
        <w:tc>
          <w:tcPr>
            <w:cnfStyle w:val="001000000000" w:firstRow="0" w:lastRow="0" w:firstColumn="1" w:lastColumn="0" w:oddVBand="0" w:evenVBand="0" w:oddHBand="0" w:evenHBand="0" w:firstRowFirstColumn="0" w:firstRowLastColumn="0" w:lastRowFirstColumn="0" w:lastRowLastColumn="0"/>
            <w:tcW w:w="2543" w:type="dxa"/>
            <w:hideMark/>
          </w:tcPr>
          <w:p w14:paraId="7A0BF1F9" w14:textId="77777777" w:rsidR="00EA37C5" w:rsidRPr="008E47B7" w:rsidRDefault="00EA37C5" w:rsidP="00EA37C5">
            <w:pPr>
              <w:spacing w:before="0" w:line="240" w:lineRule="auto"/>
              <w:contextualSpacing/>
            </w:pPr>
          </w:p>
        </w:tc>
        <w:tc>
          <w:tcPr>
            <w:tcW w:w="2545" w:type="dxa"/>
            <w:hideMark/>
          </w:tcPr>
          <w:p w14:paraId="374EC3E3" w14:textId="3718028E" w:rsidR="00EA37C5" w:rsidRPr="008E47B7" w:rsidRDefault="00EA37C5" w:rsidP="00EA37C5">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B52D8B">
              <w:t>S0/0/1</w:t>
            </w:r>
          </w:p>
        </w:tc>
        <w:tc>
          <w:tcPr>
            <w:tcW w:w="2543" w:type="dxa"/>
          </w:tcPr>
          <w:p w14:paraId="63BD9AA1" w14:textId="77777777" w:rsidR="00EA37C5" w:rsidRPr="008E47B7" w:rsidRDefault="00EA37C5" w:rsidP="00EA37C5">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545" w:type="dxa"/>
          </w:tcPr>
          <w:p w14:paraId="7BE1F10B" w14:textId="77777777" w:rsidR="00EA37C5" w:rsidRPr="008E47B7" w:rsidRDefault="00EA37C5" w:rsidP="00EA37C5">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EA37C5" w:rsidRPr="008E47B7" w14:paraId="5D477D8C" w14:textId="77777777" w:rsidTr="000C6F8A">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543" w:type="dxa"/>
            <w:hideMark/>
          </w:tcPr>
          <w:p w14:paraId="7FB12E03" w14:textId="77777777" w:rsidR="00EA37C5" w:rsidRPr="008E47B7" w:rsidRDefault="00EA37C5" w:rsidP="00EA37C5">
            <w:pPr>
              <w:spacing w:before="0" w:line="240" w:lineRule="auto"/>
              <w:contextualSpacing/>
            </w:pPr>
            <w:r w:rsidRPr="008E47B7">
              <w:t xml:space="preserve">R2 </w:t>
            </w:r>
          </w:p>
        </w:tc>
        <w:tc>
          <w:tcPr>
            <w:tcW w:w="2545" w:type="dxa"/>
            <w:vAlign w:val="center"/>
            <w:hideMark/>
          </w:tcPr>
          <w:p w14:paraId="4B3F15E3" w14:textId="7FD100DF" w:rsidR="00EA37C5" w:rsidRPr="008E47B7" w:rsidRDefault="00EA37C5" w:rsidP="00EA37C5">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B52D8B">
              <w:t xml:space="preserve">Gi0/0 </w:t>
            </w:r>
          </w:p>
        </w:tc>
        <w:tc>
          <w:tcPr>
            <w:tcW w:w="2543" w:type="dxa"/>
          </w:tcPr>
          <w:p w14:paraId="4E37756A" w14:textId="77777777" w:rsidR="00EA37C5" w:rsidRPr="008E47B7" w:rsidRDefault="00EA37C5" w:rsidP="00EA37C5">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545" w:type="dxa"/>
          </w:tcPr>
          <w:p w14:paraId="40A03614" w14:textId="77777777" w:rsidR="00EA37C5" w:rsidRPr="008E47B7" w:rsidRDefault="00EA37C5" w:rsidP="00EA37C5">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EA37C5" w:rsidRPr="008E47B7" w14:paraId="55B186F4" w14:textId="77777777" w:rsidTr="000C6F8A">
        <w:trPr>
          <w:trHeight w:val="417"/>
        </w:trPr>
        <w:tc>
          <w:tcPr>
            <w:cnfStyle w:val="001000000000" w:firstRow="0" w:lastRow="0" w:firstColumn="1" w:lastColumn="0" w:oddVBand="0" w:evenVBand="0" w:oddHBand="0" w:evenHBand="0" w:firstRowFirstColumn="0" w:firstRowLastColumn="0" w:lastRowFirstColumn="0" w:lastRowLastColumn="0"/>
            <w:tcW w:w="2543" w:type="dxa"/>
            <w:hideMark/>
          </w:tcPr>
          <w:p w14:paraId="1AA84D5C" w14:textId="77777777" w:rsidR="00EA37C5" w:rsidRPr="008E47B7" w:rsidRDefault="00EA37C5" w:rsidP="00EA37C5">
            <w:pPr>
              <w:spacing w:before="0" w:line="240" w:lineRule="auto"/>
              <w:contextualSpacing/>
            </w:pPr>
          </w:p>
        </w:tc>
        <w:tc>
          <w:tcPr>
            <w:tcW w:w="2545" w:type="dxa"/>
            <w:vAlign w:val="center"/>
            <w:hideMark/>
          </w:tcPr>
          <w:p w14:paraId="45AC92AC" w14:textId="05C1FC2E" w:rsidR="00EA37C5" w:rsidRPr="008E47B7" w:rsidRDefault="00EA37C5" w:rsidP="00EA37C5">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B52D8B">
              <w:t>Gi0/1</w:t>
            </w:r>
          </w:p>
        </w:tc>
        <w:tc>
          <w:tcPr>
            <w:tcW w:w="2543" w:type="dxa"/>
          </w:tcPr>
          <w:p w14:paraId="08839892" w14:textId="77777777" w:rsidR="00EA37C5" w:rsidRPr="008E47B7" w:rsidRDefault="00EA37C5" w:rsidP="00EA37C5">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545" w:type="dxa"/>
          </w:tcPr>
          <w:p w14:paraId="3B80C27A" w14:textId="77777777" w:rsidR="00EA37C5" w:rsidRPr="008E47B7" w:rsidRDefault="00EA37C5" w:rsidP="00EA37C5">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EA37C5" w:rsidRPr="008E47B7" w14:paraId="03A6FE6C" w14:textId="77777777" w:rsidTr="000C6F8A">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2543" w:type="dxa"/>
          </w:tcPr>
          <w:p w14:paraId="2FB13719" w14:textId="77777777" w:rsidR="00EA37C5" w:rsidRPr="008E47B7" w:rsidRDefault="00EA37C5" w:rsidP="00EA37C5">
            <w:pPr>
              <w:spacing w:before="0" w:line="240" w:lineRule="auto"/>
              <w:contextualSpacing/>
            </w:pPr>
          </w:p>
        </w:tc>
        <w:tc>
          <w:tcPr>
            <w:tcW w:w="2545" w:type="dxa"/>
            <w:vAlign w:val="center"/>
          </w:tcPr>
          <w:p w14:paraId="3C9B998B" w14:textId="7DF4314C" w:rsidR="00EA37C5" w:rsidRPr="008E47B7" w:rsidRDefault="00EA37C5" w:rsidP="00EA37C5">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B52D8B">
              <w:t>S0/0/0</w:t>
            </w:r>
          </w:p>
        </w:tc>
        <w:tc>
          <w:tcPr>
            <w:tcW w:w="2543" w:type="dxa"/>
          </w:tcPr>
          <w:p w14:paraId="385E2CB5" w14:textId="77777777" w:rsidR="00EA37C5" w:rsidRPr="008E47B7" w:rsidRDefault="00EA37C5" w:rsidP="00EA37C5">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545" w:type="dxa"/>
          </w:tcPr>
          <w:p w14:paraId="0FE5F2F9" w14:textId="77777777" w:rsidR="00EA37C5" w:rsidRPr="008E47B7" w:rsidRDefault="00EA37C5" w:rsidP="00EA37C5">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EA37C5" w:rsidRPr="008E47B7" w14:paraId="2549AC71" w14:textId="77777777" w:rsidTr="000C6F8A">
        <w:trPr>
          <w:trHeight w:val="415"/>
        </w:trPr>
        <w:tc>
          <w:tcPr>
            <w:cnfStyle w:val="001000000000" w:firstRow="0" w:lastRow="0" w:firstColumn="1" w:lastColumn="0" w:oddVBand="0" w:evenVBand="0" w:oddHBand="0" w:evenHBand="0" w:firstRowFirstColumn="0" w:firstRowLastColumn="0" w:lastRowFirstColumn="0" w:lastRowLastColumn="0"/>
            <w:tcW w:w="2543" w:type="dxa"/>
            <w:hideMark/>
          </w:tcPr>
          <w:p w14:paraId="1693272B" w14:textId="77777777" w:rsidR="00EA37C5" w:rsidRPr="008E47B7" w:rsidRDefault="00EA37C5" w:rsidP="00EA37C5">
            <w:pPr>
              <w:spacing w:before="0" w:line="240" w:lineRule="auto"/>
              <w:contextualSpacing/>
            </w:pPr>
          </w:p>
        </w:tc>
        <w:tc>
          <w:tcPr>
            <w:tcW w:w="2545" w:type="dxa"/>
            <w:vAlign w:val="center"/>
            <w:hideMark/>
          </w:tcPr>
          <w:p w14:paraId="26525F02" w14:textId="4B2EC980" w:rsidR="00EA37C5" w:rsidRPr="008E47B7" w:rsidRDefault="00EA37C5" w:rsidP="00EA37C5">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B52D8B">
              <w:t>S0/0/1</w:t>
            </w:r>
          </w:p>
        </w:tc>
        <w:tc>
          <w:tcPr>
            <w:tcW w:w="2543" w:type="dxa"/>
          </w:tcPr>
          <w:p w14:paraId="4113A705" w14:textId="77777777" w:rsidR="00EA37C5" w:rsidRPr="008E47B7" w:rsidRDefault="00EA37C5" w:rsidP="00EA37C5">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545" w:type="dxa"/>
          </w:tcPr>
          <w:p w14:paraId="29FB35BF" w14:textId="77777777" w:rsidR="00EA37C5" w:rsidRPr="008E47B7" w:rsidRDefault="00EA37C5" w:rsidP="00EA37C5">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EA37C5" w:rsidRPr="008E47B7" w14:paraId="4B4BDDEA" w14:textId="77777777" w:rsidTr="000C6F8A">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2543" w:type="dxa"/>
            <w:hideMark/>
          </w:tcPr>
          <w:p w14:paraId="16692C8A" w14:textId="77777777" w:rsidR="00EA37C5" w:rsidRPr="008E47B7" w:rsidRDefault="00EA37C5" w:rsidP="00EA37C5">
            <w:pPr>
              <w:spacing w:before="0" w:line="240" w:lineRule="auto"/>
              <w:contextualSpacing/>
            </w:pPr>
            <w:r w:rsidRPr="008E47B7">
              <w:t xml:space="preserve">R3 </w:t>
            </w:r>
          </w:p>
        </w:tc>
        <w:tc>
          <w:tcPr>
            <w:tcW w:w="2545" w:type="dxa"/>
            <w:vAlign w:val="center"/>
            <w:hideMark/>
          </w:tcPr>
          <w:p w14:paraId="5BDE7A88" w14:textId="436ECD5A" w:rsidR="00EA37C5" w:rsidRPr="008E47B7" w:rsidRDefault="00EA37C5" w:rsidP="00EA37C5">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B52D8B">
              <w:t xml:space="preserve">Gi0/0 </w:t>
            </w:r>
          </w:p>
        </w:tc>
        <w:tc>
          <w:tcPr>
            <w:tcW w:w="2543" w:type="dxa"/>
          </w:tcPr>
          <w:p w14:paraId="010F896E" w14:textId="77777777" w:rsidR="00EA37C5" w:rsidRPr="008E47B7" w:rsidRDefault="00EA37C5" w:rsidP="00EA37C5">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545" w:type="dxa"/>
          </w:tcPr>
          <w:p w14:paraId="4C17E227" w14:textId="77777777" w:rsidR="00EA37C5" w:rsidRPr="008E47B7" w:rsidRDefault="00EA37C5" w:rsidP="00EA37C5">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EA37C5" w:rsidRPr="008E47B7" w14:paraId="754E78F3" w14:textId="77777777" w:rsidTr="000C6F8A">
        <w:trPr>
          <w:trHeight w:val="443"/>
        </w:trPr>
        <w:tc>
          <w:tcPr>
            <w:cnfStyle w:val="001000000000" w:firstRow="0" w:lastRow="0" w:firstColumn="1" w:lastColumn="0" w:oddVBand="0" w:evenVBand="0" w:oddHBand="0" w:evenHBand="0" w:firstRowFirstColumn="0" w:firstRowLastColumn="0" w:lastRowFirstColumn="0" w:lastRowLastColumn="0"/>
            <w:tcW w:w="2543" w:type="dxa"/>
            <w:hideMark/>
          </w:tcPr>
          <w:p w14:paraId="388D46F4" w14:textId="77777777" w:rsidR="00EA37C5" w:rsidRPr="008E47B7" w:rsidRDefault="00EA37C5" w:rsidP="00EA37C5">
            <w:pPr>
              <w:spacing w:before="0" w:line="240" w:lineRule="auto"/>
              <w:contextualSpacing/>
            </w:pPr>
          </w:p>
        </w:tc>
        <w:tc>
          <w:tcPr>
            <w:tcW w:w="2545" w:type="dxa"/>
            <w:vAlign w:val="center"/>
            <w:hideMark/>
          </w:tcPr>
          <w:p w14:paraId="1EE7DC87" w14:textId="0CD1C356" w:rsidR="00EA37C5" w:rsidRPr="008E47B7" w:rsidRDefault="00EA37C5" w:rsidP="00EA37C5">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B52D8B">
              <w:t>Gi0/1</w:t>
            </w:r>
          </w:p>
        </w:tc>
        <w:tc>
          <w:tcPr>
            <w:tcW w:w="2543" w:type="dxa"/>
          </w:tcPr>
          <w:p w14:paraId="4003F15F" w14:textId="77777777" w:rsidR="00EA37C5" w:rsidRPr="008E47B7" w:rsidRDefault="00EA37C5" w:rsidP="00EA37C5">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545" w:type="dxa"/>
          </w:tcPr>
          <w:p w14:paraId="724FAA8B" w14:textId="77777777" w:rsidR="00EA37C5" w:rsidRPr="008E47B7" w:rsidRDefault="00EA37C5" w:rsidP="00EA37C5">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r w:rsidR="00EA37C5" w:rsidRPr="008E47B7" w14:paraId="2B7FADFD" w14:textId="77777777" w:rsidTr="000C6F8A">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2543" w:type="dxa"/>
          </w:tcPr>
          <w:p w14:paraId="74F53EC1" w14:textId="77777777" w:rsidR="00EA37C5" w:rsidRPr="008E47B7" w:rsidRDefault="00EA37C5" w:rsidP="00EA37C5">
            <w:pPr>
              <w:spacing w:before="0" w:line="240" w:lineRule="auto"/>
              <w:contextualSpacing/>
            </w:pPr>
          </w:p>
        </w:tc>
        <w:tc>
          <w:tcPr>
            <w:tcW w:w="2545" w:type="dxa"/>
            <w:vAlign w:val="center"/>
          </w:tcPr>
          <w:p w14:paraId="7F75766F" w14:textId="663F6DCA" w:rsidR="00EA37C5" w:rsidRPr="008E47B7" w:rsidRDefault="00EA37C5" w:rsidP="00EA37C5">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B52D8B">
              <w:t>S0/0/0</w:t>
            </w:r>
          </w:p>
        </w:tc>
        <w:tc>
          <w:tcPr>
            <w:tcW w:w="2543" w:type="dxa"/>
          </w:tcPr>
          <w:p w14:paraId="584D7822" w14:textId="77777777" w:rsidR="00EA37C5" w:rsidRPr="008E47B7" w:rsidRDefault="00EA37C5" w:rsidP="00EA37C5">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c>
          <w:tcPr>
            <w:tcW w:w="2545" w:type="dxa"/>
          </w:tcPr>
          <w:p w14:paraId="2F069B47" w14:textId="77777777" w:rsidR="00EA37C5" w:rsidRPr="008E47B7" w:rsidRDefault="00EA37C5" w:rsidP="00EA37C5">
            <w:pPr>
              <w:spacing w:before="0" w:line="240" w:lineRule="auto"/>
              <w:contextualSpacing/>
              <w:cnfStyle w:val="000000100000" w:firstRow="0" w:lastRow="0" w:firstColumn="0" w:lastColumn="0" w:oddVBand="0" w:evenVBand="0" w:oddHBand="1" w:evenHBand="0" w:firstRowFirstColumn="0" w:firstRowLastColumn="0" w:lastRowFirstColumn="0" w:lastRowLastColumn="0"/>
            </w:pPr>
          </w:p>
        </w:tc>
      </w:tr>
      <w:tr w:rsidR="00EA37C5" w:rsidRPr="008E47B7" w14:paraId="586B29CD" w14:textId="77777777" w:rsidTr="000C6F8A">
        <w:trPr>
          <w:trHeight w:val="421"/>
        </w:trPr>
        <w:tc>
          <w:tcPr>
            <w:cnfStyle w:val="001000000000" w:firstRow="0" w:lastRow="0" w:firstColumn="1" w:lastColumn="0" w:oddVBand="0" w:evenVBand="0" w:oddHBand="0" w:evenHBand="0" w:firstRowFirstColumn="0" w:firstRowLastColumn="0" w:lastRowFirstColumn="0" w:lastRowLastColumn="0"/>
            <w:tcW w:w="2543" w:type="dxa"/>
            <w:hideMark/>
          </w:tcPr>
          <w:p w14:paraId="5E82F631" w14:textId="77777777" w:rsidR="00EA37C5" w:rsidRPr="008E47B7" w:rsidRDefault="00EA37C5" w:rsidP="00EA37C5">
            <w:pPr>
              <w:spacing w:before="0" w:line="240" w:lineRule="auto"/>
              <w:contextualSpacing/>
            </w:pPr>
          </w:p>
        </w:tc>
        <w:tc>
          <w:tcPr>
            <w:tcW w:w="2545" w:type="dxa"/>
            <w:vAlign w:val="center"/>
            <w:hideMark/>
          </w:tcPr>
          <w:p w14:paraId="612B8FA3" w14:textId="5430F43B" w:rsidR="00EA37C5" w:rsidRPr="008E47B7" w:rsidRDefault="00EA37C5" w:rsidP="00EA37C5">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B52D8B">
              <w:t>S0/0/1</w:t>
            </w:r>
          </w:p>
        </w:tc>
        <w:tc>
          <w:tcPr>
            <w:tcW w:w="2543" w:type="dxa"/>
          </w:tcPr>
          <w:p w14:paraId="5F325840" w14:textId="77777777" w:rsidR="00EA37C5" w:rsidRPr="008E47B7" w:rsidRDefault="00EA37C5" w:rsidP="00EA37C5">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c>
          <w:tcPr>
            <w:tcW w:w="2545" w:type="dxa"/>
          </w:tcPr>
          <w:p w14:paraId="297068A4" w14:textId="77777777" w:rsidR="00EA37C5" w:rsidRPr="008E47B7" w:rsidRDefault="00EA37C5" w:rsidP="00EA37C5">
            <w:pPr>
              <w:spacing w:before="0" w:line="240" w:lineRule="auto"/>
              <w:contextualSpacing/>
              <w:cnfStyle w:val="000000000000" w:firstRow="0" w:lastRow="0" w:firstColumn="0" w:lastColumn="0" w:oddVBand="0" w:evenVBand="0" w:oddHBand="0" w:evenHBand="0" w:firstRowFirstColumn="0" w:firstRowLastColumn="0" w:lastRowFirstColumn="0" w:lastRowLastColumn="0"/>
            </w:pPr>
          </w:p>
        </w:tc>
      </w:tr>
    </w:tbl>
    <w:p w14:paraId="0C3ABBCF" w14:textId="77777777" w:rsidR="00E56718" w:rsidRDefault="00E56718" w:rsidP="00B52D8B">
      <w:pPr>
        <w:rPr>
          <w:b/>
          <w:bCs/>
        </w:rPr>
      </w:pPr>
    </w:p>
    <w:p w14:paraId="1C2381EC" w14:textId="4F7CFBCD" w:rsidR="00B52D8B" w:rsidRPr="00B52D8B" w:rsidRDefault="004929EA" w:rsidP="00B52D8B">
      <w:r>
        <w:t>Complete the following statement</w:t>
      </w:r>
      <w:r w:rsidR="00E56718">
        <w:t>s</w:t>
      </w:r>
      <w:r>
        <w:t xml:space="preserve"> by filling in the </w:t>
      </w:r>
      <w:r w:rsidR="00E56718">
        <w:t>blanks</w:t>
      </w:r>
      <w:r>
        <w:t xml:space="preserve"> with the correct information</w:t>
      </w:r>
      <w:r w:rsidR="00B52D8B" w:rsidRPr="00B52D8B">
        <w:t>:</w:t>
      </w:r>
    </w:p>
    <w:p w14:paraId="6F7A71C2" w14:textId="55E9D5C6" w:rsidR="00860FDC" w:rsidRPr="00860FDC" w:rsidRDefault="00B50489" w:rsidP="00622BD2">
      <w:pPr>
        <w:pStyle w:val="Bulletlist1"/>
      </w:pPr>
      <w:r>
        <w:rPr>
          <w:noProof/>
        </w:rPr>
        <mc:AlternateContent>
          <mc:Choice Requires="wps">
            <w:drawing>
              <wp:anchor distT="0" distB="0" distL="114300" distR="114300" simplePos="0" relativeHeight="251719680" behindDoc="0" locked="0" layoutInCell="1" allowOverlap="1" wp14:anchorId="34265B61" wp14:editId="3DC5706A">
                <wp:simplePos x="0" y="0"/>
                <wp:positionH relativeFrom="margin">
                  <wp:posOffset>5957141</wp:posOffset>
                </wp:positionH>
                <wp:positionV relativeFrom="paragraph">
                  <wp:posOffset>243840</wp:posOffset>
                </wp:positionV>
                <wp:extent cx="457200" cy="185420"/>
                <wp:effectExtent l="0" t="0" r="19050" b="24130"/>
                <wp:wrapNone/>
                <wp:docPr id="2025617264" name="Text Box 1"/>
                <wp:cNvGraphicFramePr/>
                <a:graphic xmlns:a="http://schemas.openxmlformats.org/drawingml/2006/main">
                  <a:graphicData uri="http://schemas.microsoft.com/office/word/2010/wordprocessingShape">
                    <wps:wsp>
                      <wps:cNvSpPr txBox="1"/>
                      <wps:spPr>
                        <a:xfrm>
                          <a:off x="0" y="0"/>
                          <a:ext cx="457200" cy="185420"/>
                        </a:xfrm>
                        <a:prstGeom prst="rect">
                          <a:avLst/>
                        </a:prstGeom>
                        <a:solidFill>
                          <a:schemeClr val="lt1"/>
                        </a:solidFill>
                        <a:ln w="9525">
                          <a:solidFill>
                            <a:schemeClr val="tx1"/>
                          </a:solidFill>
                        </a:ln>
                      </wps:spPr>
                      <wps:txbx>
                        <w:txbxContent>
                          <w:p w14:paraId="13EAD8A5" w14:textId="77777777" w:rsidR="00B50489" w:rsidRDefault="00B50489" w:rsidP="00B50489">
                            <w:pPr>
                              <w:pStyle w:val="Bulletlist1"/>
                              <w:numPr>
                                <w:ilvl w:val="0"/>
                                <w:numId w:val="0"/>
                              </w:numPr>
                              <w:ind w:left="284" w:hanging="284"/>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65B61" id="Text Box 1" o:spid="_x0000_s1082" type="#_x0000_t202" style="position:absolute;left:0;text-align:left;margin-left:469.05pt;margin-top:19.2pt;width:36pt;height:14.6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" fillcolor="white [3201]" strokecolor="#0d0d0d [3213]">
                <v:textbox inset="0,0,0,0">
                  <w:txbxContent>
                    <w:p w14:paraId="13EAD8A5" w14:textId="77777777" w:rsidR="00B50489" w:rsidRDefault="00B50489" w:rsidP="00B50489">
                      <w:pPr>
                        <w:pStyle w:val="Bulletlist1"/>
                        <w:numPr>
                          <w:ilvl w:val="0"/>
                          <w:numId w:val="0"/>
                        </w:numPr>
                        <w:ind w:left="284" w:hanging="284"/>
                      </w:pPr>
                    </w:p>
                  </w:txbxContent>
                </v:textbox>
                <w10:wrap anchorx="margin"/>
              </v:shape>
            </w:pict>
          </mc:Fallback>
        </mc:AlternateContent>
      </w:r>
      <w:r w:rsidR="00860FDC">
        <w:rPr>
          <w:noProof/>
        </w:rPr>
        <mc:AlternateContent>
          <mc:Choice Requires="wps">
            <w:drawing>
              <wp:anchor distT="0" distB="0" distL="114300" distR="114300" simplePos="0" relativeHeight="251715584" behindDoc="0" locked="0" layoutInCell="1" allowOverlap="1" wp14:anchorId="2AEA1AF5" wp14:editId="128220F1">
                <wp:simplePos x="0" y="0"/>
                <wp:positionH relativeFrom="column">
                  <wp:posOffset>5553684</wp:posOffset>
                </wp:positionH>
                <wp:positionV relativeFrom="paragraph">
                  <wp:posOffset>8105</wp:posOffset>
                </wp:positionV>
                <wp:extent cx="457200" cy="185420"/>
                <wp:effectExtent l="0" t="0" r="19050" b="24130"/>
                <wp:wrapNone/>
                <wp:docPr id="1792915652" name="Text Box 1"/>
                <wp:cNvGraphicFramePr/>
                <a:graphic xmlns:a="http://schemas.openxmlformats.org/drawingml/2006/main">
                  <a:graphicData uri="http://schemas.microsoft.com/office/word/2010/wordprocessingShape">
                    <wps:wsp>
                      <wps:cNvSpPr txBox="1"/>
                      <wps:spPr>
                        <a:xfrm>
                          <a:off x="0" y="0"/>
                          <a:ext cx="457200" cy="185420"/>
                        </a:xfrm>
                        <a:prstGeom prst="rect">
                          <a:avLst/>
                        </a:prstGeom>
                        <a:solidFill>
                          <a:schemeClr val="lt1"/>
                        </a:solidFill>
                        <a:ln w="9525">
                          <a:solidFill>
                            <a:schemeClr val="tx1"/>
                          </a:solidFill>
                        </a:ln>
                      </wps:spPr>
                      <wps:txbx>
                        <w:txbxContent>
                          <w:p w14:paraId="42A3BD5E" w14:textId="77777777" w:rsidR="00860FDC" w:rsidRDefault="00860FDC" w:rsidP="00860FDC">
                            <w:pPr>
                              <w:pStyle w:val="Bulletlist1"/>
                              <w:numPr>
                                <w:ilvl w:val="0"/>
                                <w:numId w:val="0"/>
                              </w:numPr>
                              <w:ind w:left="284" w:hanging="284"/>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A1AF5" id="_x0000_s1083" type="#_x0000_t202" style="position:absolute;left:0;text-align:left;margin-left:437.3pt;margin-top:.65pt;width:36pt;height:14.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" fillcolor="white [3201]" strokecolor="#0d0d0d [3213]">
                <v:textbox inset="0,0,0,0">
                  <w:txbxContent>
                    <w:p w14:paraId="42A3BD5E" w14:textId="77777777" w:rsidR="00860FDC" w:rsidRDefault="00860FDC" w:rsidP="00860FDC">
                      <w:pPr>
                        <w:pStyle w:val="Bulletlist1"/>
                        <w:numPr>
                          <w:ilvl w:val="0"/>
                          <w:numId w:val="0"/>
                        </w:numPr>
                        <w:ind w:left="284" w:hanging="284"/>
                      </w:pPr>
                    </w:p>
                  </w:txbxContent>
                </v:textbox>
              </v:shape>
            </w:pict>
          </mc:Fallback>
        </mc:AlternateContent>
      </w:r>
      <w:r w:rsidR="00860FDC">
        <w:rPr>
          <w:noProof/>
        </w:rPr>
        <mc:AlternateContent>
          <mc:Choice Requires="wps">
            <w:drawing>
              <wp:anchor distT="0" distB="0" distL="114300" distR="114300" simplePos="0" relativeHeight="251713536" behindDoc="0" locked="0" layoutInCell="1" allowOverlap="1" wp14:anchorId="5A73A5FD" wp14:editId="370569B4">
                <wp:simplePos x="0" y="0"/>
                <wp:positionH relativeFrom="column">
                  <wp:posOffset>3476097</wp:posOffset>
                </wp:positionH>
                <wp:positionV relativeFrom="paragraph">
                  <wp:posOffset>8310</wp:posOffset>
                </wp:positionV>
                <wp:extent cx="457200" cy="185420"/>
                <wp:effectExtent l="0" t="0" r="19050" b="24130"/>
                <wp:wrapNone/>
                <wp:docPr id="749236956" name="Text Box 1"/>
                <wp:cNvGraphicFramePr/>
                <a:graphic xmlns:a="http://schemas.openxmlformats.org/drawingml/2006/main">
                  <a:graphicData uri="http://schemas.microsoft.com/office/word/2010/wordprocessingShape">
                    <wps:wsp>
                      <wps:cNvSpPr txBox="1"/>
                      <wps:spPr>
                        <a:xfrm>
                          <a:off x="0" y="0"/>
                          <a:ext cx="457200" cy="185420"/>
                        </a:xfrm>
                        <a:prstGeom prst="rect">
                          <a:avLst/>
                        </a:prstGeom>
                        <a:solidFill>
                          <a:schemeClr val="lt1"/>
                        </a:solidFill>
                        <a:ln w="9525">
                          <a:solidFill>
                            <a:schemeClr val="tx1"/>
                          </a:solidFill>
                        </a:ln>
                      </wps:spPr>
                      <wps:txbx>
                        <w:txbxContent>
                          <w:p w14:paraId="7FBCE9AD" w14:textId="77777777" w:rsidR="00860FDC" w:rsidRDefault="00860FDC" w:rsidP="00860FDC">
                            <w:pPr>
                              <w:pStyle w:val="Bulletlist1"/>
                              <w:numPr>
                                <w:ilvl w:val="0"/>
                                <w:numId w:val="0"/>
                              </w:numPr>
                              <w:ind w:left="284" w:hanging="284"/>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73A5FD" id="_x0000_s1084" type="#_x0000_t202" style="position:absolute;left:0;text-align:left;margin-left:273.7pt;margin-top:.65pt;width:36pt;height:14.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" fillcolor="white [3201]" strokecolor="#0d0d0d [3213]">
                <v:textbox inset="0,0,0,0">
                  <w:txbxContent>
                    <w:p w14:paraId="7FBCE9AD" w14:textId="77777777" w:rsidR="00860FDC" w:rsidRDefault="00860FDC" w:rsidP="00860FDC">
                      <w:pPr>
                        <w:pStyle w:val="Bulletlist1"/>
                        <w:numPr>
                          <w:ilvl w:val="0"/>
                          <w:numId w:val="0"/>
                        </w:numPr>
                        <w:ind w:left="284" w:hanging="284"/>
                      </w:pPr>
                    </w:p>
                  </w:txbxContent>
                </v:textbox>
              </v:shape>
            </w:pict>
          </mc:Fallback>
        </mc:AlternateContent>
      </w:r>
      <w:r w:rsidR="00B52D8B" w:rsidRPr="00B52D8B">
        <w:t>A network containing 2000 hosts requires</w:t>
      </w:r>
      <w:r w:rsidR="00B34022">
        <w:t xml:space="preserve"> </w:t>
      </w:r>
      <w:r w:rsidR="00860FDC">
        <w:tab/>
        <w:t xml:space="preserve">          </w:t>
      </w:r>
      <w:r w:rsidR="00B52D8B" w:rsidRPr="00B52D8B">
        <w:t xml:space="preserve">hosts bits. </w:t>
      </w:r>
      <w:proofErr w:type="gramStart"/>
      <w:r w:rsidR="00B52D8B" w:rsidRPr="00B52D8B">
        <w:t>This leaves</w:t>
      </w:r>
      <w:proofErr w:type="gramEnd"/>
      <w:r w:rsidR="00B52D8B" w:rsidRPr="00B52D8B">
        <w:rPr>
          <w:b/>
          <w:bCs/>
        </w:rPr>
        <w:t xml:space="preserve"> </w:t>
      </w:r>
    </w:p>
    <w:p w14:paraId="193BFFE5" w14:textId="3026A738" w:rsidR="00B52D8B" w:rsidRPr="00B52D8B" w:rsidRDefault="00B50489" w:rsidP="00860FDC">
      <w:pPr>
        <w:pStyle w:val="Bulletlist1"/>
        <w:numPr>
          <w:ilvl w:val="0"/>
          <w:numId w:val="0"/>
        </w:numPr>
        <w:ind w:left="851"/>
      </w:pPr>
      <w:r>
        <w:rPr>
          <w:noProof/>
        </w:rPr>
        <mc:AlternateContent>
          <mc:Choice Requires="wps">
            <w:drawing>
              <wp:anchor distT="0" distB="0" distL="114300" distR="114300" simplePos="0" relativeHeight="251721728" behindDoc="0" locked="0" layoutInCell="1" allowOverlap="1" wp14:anchorId="5281CF95" wp14:editId="2FB30D16">
                <wp:simplePos x="0" y="0"/>
                <wp:positionH relativeFrom="column">
                  <wp:posOffset>5719203</wp:posOffset>
                </wp:positionH>
                <wp:positionV relativeFrom="paragraph">
                  <wp:posOffset>258247</wp:posOffset>
                </wp:positionV>
                <wp:extent cx="457200" cy="185420"/>
                <wp:effectExtent l="0" t="0" r="19050" b="24130"/>
                <wp:wrapNone/>
                <wp:docPr id="1794129400" name="Text Box 1"/>
                <wp:cNvGraphicFramePr/>
                <a:graphic xmlns:a="http://schemas.openxmlformats.org/drawingml/2006/main">
                  <a:graphicData uri="http://schemas.microsoft.com/office/word/2010/wordprocessingShape">
                    <wps:wsp>
                      <wps:cNvSpPr txBox="1"/>
                      <wps:spPr>
                        <a:xfrm>
                          <a:off x="0" y="0"/>
                          <a:ext cx="457200" cy="185420"/>
                        </a:xfrm>
                        <a:prstGeom prst="rect">
                          <a:avLst/>
                        </a:prstGeom>
                        <a:solidFill>
                          <a:schemeClr val="lt1"/>
                        </a:solidFill>
                        <a:ln w="9525">
                          <a:solidFill>
                            <a:schemeClr val="tx1"/>
                          </a:solidFill>
                        </a:ln>
                      </wps:spPr>
                      <wps:txbx>
                        <w:txbxContent>
                          <w:p w14:paraId="15A88A5E" w14:textId="77777777" w:rsidR="00B50489" w:rsidRDefault="00B50489" w:rsidP="00B50489">
                            <w:pPr>
                              <w:pStyle w:val="Bulletlist1"/>
                              <w:numPr>
                                <w:ilvl w:val="0"/>
                                <w:numId w:val="0"/>
                              </w:numPr>
                              <w:ind w:left="284" w:hanging="284"/>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1CF95" id="_x0000_s1085" type="#_x0000_t202" style="position:absolute;left:0;text-align:left;margin-left:450.35pt;margin-top:20.35pt;width:36pt;height:14.6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" fillcolor="white [3201]" strokecolor="#0d0d0d [3213]">
                <v:textbox inset="0,0,0,0">
                  <w:txbxContent>
                    <w:p w14:paraId="15A88A5E" w14:textId="77777777" w:rsidR="00B50489" w:rsidRDefault="00B50489" w:rsidP="00B50489">
                      <w:pPr>
                        <w:pStyle w:val="Bulletlist1"/>
                        <w:numPr>
                          <w:ilvl w:val="0"/>
                          <w:numId w:val="0"/>
                        </w:numPr>
                        <w:ind w:left="284" w:hanging="284"/>
                      </w:pPr>
                    </w:p>
                  </w:txbxContent>
                </v:textbox>
              </v:shape>
            </w:pict>
          </mc:Fallback>
        </mc:AlternateContent>
      </w:r>
      <w:r>
        <w:rPr>
          <w:noProof/>
        </w:rPr>
        <mc:AlternateContent>
          <mc:Choice Requires="wps">
            <w:drawing>
              <wp:anchor distT="0" distB="0" distL="114300" distR="114300" simplePos="0" relativeHeight="251717632" behindDoc="0" locked="0" layoutInCell="1" allowOverlap="1" wp14:anchorId="3E5F6729" wp14:editId="6E46C616">
                <wp:simplePos x="0" y="0"/>
                <wp:positionH relativeFrom="column">
                  <wp:posOffset>4011871</wp:posOffset>
                </wp:positionH>
                <wp:positionV relativeFrom="paragraph">
                  <wp:posOffset>3916</wp:posOffset>
                </wp:positionV>
                <wp:extent cx="524933" cy="185420"/>
                <wp:effectExtent l="0" t="0" r="27940" b="24130"/>
                <wp:wrapNone/>
                <wp:docPr id="1059277725" name="Text Box 1"/>
                <wp:cNvGraphicFramePr/>
                <a:graphic xmlns:a="http://schemas.openxmlformats.org/drawingml/2006/main">
                  <a:graphicData uri="http://schemas.microsoft.com/office/word/2010/wordprocessingShape">
                    <wps:wsp>
                      <wps:cNvSpPr txBox="1"/>
                      <wps:spPr>
                        <a:xfrm>
                          <a:off x="0" y="0"/>
                          <a:ext cx="524933" cy="185420"/>
                        </a:xfrm>
                        <a:prstGeom prst="rect">
                          <a:avLst/>
                        </a:prstGeom>
                        <a:solidFill>
                          <a:schemeClr val="lt1"/>
                        </a:solidFill>
                        <a:ln w="9525">
                          <a:solidFill>
                            <a:schemeClr val="tx1"/>
                          </a:solidFill>
                        </a:ln>
                      </wps:spPr>
                      <wps:txbx>
                        <w:txbxContent>
                          <w:p w14:paraId="19B7B9CB" w14:textId="3340C23F" w:rsidR="00B50489" w:rsidRDefault="00B50489" w:rsidP="00B50489">
                            <w:pPr>
                              <w:pStyle w:val="Bulletlist1"/>
                              <w:numPr>
                                <w:ilvl w:val="0"/>
                                <w:numId w:val="0"/>
                              </w:numPr>
                              <w:ind w:left="284" w:hanging="284"/>
                            </w:pPr>
                            <w:r>
                              <w:t xml:space="preserve"> /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5F6729" id="_x0000_s1086" type="#_x0000_t202" style="position:absolute;left:0;text-align:left;margin-left:315.9pt;margin-top:.3pt;width:41.35pt;height:14.6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" fillcolor="white [3201]" strokecolor="#0d0d0d [3213]">
                <v:textbox inset="0,0,0,0">
                  <w:txbxContent>
                    <w:p w14:paraId="19B7B9CB" w14:textId="3340C23F" w:rsidR="00B50489" w:rsidRDefault="00B50489" w:rsidP="00B50489">
                      <w:pPr>
                        <w:pStyle w:val="Bulletlist1"/>
                        <w:numPr>
                          <w:ilvl w:val="0"/>
                          <w:numId w:val="0"/>
                        </w:numPr>
                        <w:ind w:left="284" w:hanging="284"/>
                      </w:pPr>
                      <w:r>
                        <w:t xml:space="preserve"> /   </w:t>
                      </w:r>
                    </w:p>
                  </w:txbxContent>
                </v:textbox>
              </v:shape>
            </w:pict>
          </mc:Fallback>
        </mc:AlternateContent>
      </w:r>
      <w:r w:rsidR="00B52D8B" w:rsidRPr="00B52D8B">
        <w:t>network bits remaining, expressed as prefix-length</w:t>
      </w:r>
      <w:r w:rsidR="00B52D8B" w:rsidRPr="00B52D8B">
        <w:rPr>
          <w:b/>
          <w:bCs/>
        </w:rPr>
        <w:t xml:space="preserve"> </w:t>
      </w:r>
      <w:r>
        <w:rPr>
          <w:b/>
          <w:bCs/>
        </w:rPr>
        <w:t xml:space="preserve">                </w:t>
      </w:r>
      <w:r w:rsidR="00B52D8B" w:rsidRPr="00B52D8B">
        <w:t xml:space="preserve">or a subnet mask of </w:t>
      </w:r>
      <w:r w:rsidR="00E56718" w:rsidRPr="00E56718">
        <w:t>[blank]</w:t>
      </w:r>
      <w:r w:rsidR="00B52D8B" w:rsidRPr="00E56718">
        <w:t>.</w:t>
      </w:r>
      <w:r w:rsidR="00B52D8B" w:rsidRPr="00B52D8B">
        <w:t xml:space="preserve"> This formula requires the IP value in the third octet to increment in values </w:t>
      </w:r>
      <w:r w:rsidR="00B52D8B" w:rsidRPr="003E49EE">
        <w:t>of</w:t>
      </w:r>
      <w:r w:rsidR="003E49EE" w:rsidRPr="003E49EE">
        <w:t xml:space="preserve"> [blank]</w:t>
      </w:r>
      <w:r w:rsidR="00B52D8B" w:rsidRPr="003E49EE">
        <w:t>.</w:t>
      </w:r>
    </w:p>
    <w:p w14:paraId="7BF9DC5E" w14:textId="21D23D1F" w:rsidR="00E56718" w:rsidRDefault="00E56718" w:rsidP="00E56718">
      <w:pPr>
        <w:pStyle w:val="Bulletlist1"/>
        <w:numPr>
          <w:ilvl w:val="0"/>
          <w:numId w:val="0"/>
        </w:numPr>
        <w:ind w:left="851"/>
      </w:pPr>
    </w:p>
    <w:p w14:paraId="2DD4C0C5" w14:textId="240E7188" w:rsidR="00B52D8B" w:rsidRPr="00B52D8B" w:rsidRDefault="007C701F" w:rsidP="00622BD2">
      <w:pPr>
        <w:pStyle w:val="Bulletlist1"/>
      </w:pPr>
      <w:r>
        <w:rPr>
          <w:noProof/>
        </w:rPr>
        <mc:AlternateContent>
          <mc:Choice Requires="wps">
            <w:drawing>
              <wp:anchor distT="0" distB="0" distL="114300" distR="114300" simplePos="0" relativeHeight="251678720" behindDoc="0" locked="0" layoutInCell="1" allowOverlap="1" wp14:anchorId="228532D3" wp14:editId="19499D02">
                <wp:simplePos x="0" y="0"/>
                <wp:positionH relativeFrom="column">
                  <wp:posOffset>5733416</wp:posOffset>
                </wp:positionH>
                <wp:positionV relativeFrom="paragraph">
                  <wp:posOffset>514562</wp:posOffset>
                </wp:positionV>
                <wp:extent cx="444500" cy="185420"/>
                <wp:effectExtent l="0" t="0" r="12700" b="24130"/>
                <wp:wrapNone/>
                <wp:docPr id="1358654555" name="Text Box 1"/>
                <wp:cNvGraphicFramePr/>
                <a:graphic xmlns:a="http://schemas.openxmlformats.org/drawingml/2006/main">
                  <a:graphicData uri="http://schemas.microsoft.com/office/word/2010/wordprocessingShape">
                    <wps:wsp>
                      <wps:cNvSpPr txBox="1"/>
                      <wps:spPr>
                        <a:xfrm>
                          <a:off x="0" y="0"/>
                          <a:ext cx="444500" cy="185420"/>
                        </a:xfrm>
                        <a:prstGeom prst="rect">
                          <a:avLst/>
                        </a:prstGeom>
                        <a:solidFill>
                          <a:schemeClr val="lt1"/>
                        </a:solidFill>
                        <a:ln w="9525">
                          <a:solidFill>
                            <a:schemeClr val="tx1"/>
                          </a:solidFill>
                        </a:ln>
                      </wps:spPr>
                      <wps:txbx>
                        <w:txbxContent>
                          <w:p w14:paraId="09592AA7" w14:textId="77777777" w:rsidR="007C701F" w:rsidRDefault="007C701F" w:rsidP="007C701F">
                            <w:pPr>
                              <w:pStyle w:val="Bulletlist1"/>
                              <w:numPr>
                                <w:ilvl w:val="0"/>
                                <w:numId w:val="0"/>
                              </w:numPr>
                              <w:ind w:left="284" w:hanging="284"/>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532D3" id="_x0000_s1087" type="#_x0000_t202" style="position:absolute;left:0;text-align:left;margin-left:451.45pt;margin-top:40.5pt;width:35pt;height:14.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" fillcolor="white [3201]" strokecolor="#0d0d0d [3213]">
                <v:textbox inset="0,0,0,0">
                  <w:txbxContent>
                    <w:p w14:paraId="09592AA7" w14:textId="77777777" w:rsidR="007C701F" w:rsidRDefault="007C701F" w:rsidP="007C701F">
                      <w:pPr>
                        <w:pStyle w:val="Bulletlist1"/>
                        <w:numPr>
                          <w:ilvl w:val="0"/>
                          <w:numId w:val="0"/>
                        </w:numPr>
                        <w:ind w:left="284" w:hanging="284"/>
                      </w:pPr>
                    </w:p>
                  </w:txbxContent>
                </v:textbox>
              </v:shape>
            </w:pict>
          </mc:Fallback>
        </mc:AlternateContent>
      </w:r>
      <w:r>
        <w:rPr>
          <w:noProof/>
        </w:rPr>
        <mc:AlternateContent>
          <mc:Choice Requires="wps">
            <w:drawing>
              <wp:anchor distT="0" distB="0" distL="114300" distR="114300" simplePos="0" relativeHeight="251680768" behindDoc="0" locked="0" layoutInCell="1" allowOverlap="1" wp14:anchorId="5B9C9969" wp14:editId="6D51CED1">
                <wp:simplePos x="0" y="0"/>
                <wp:positionH relativeFrom="column">
                  <wp:posOffset>5945082</wp:posOffset>
                </wp:positionH>
                <wp:positionV relativeFrom="paragraph">
                  <wp:posOffset>256328</wp:posOffset>
                </wp:positionV>
                <wp:extent cx="440266" cy="185420"/>
                <wp:effectExtent l="0" t="0" r="17145" b="24130"/>
                <wp:wrapNone/>
                <wp:docPr id="1353311341" name="Text Box 1"/>
                <wp:cNvGraphicFramePr/>
                <a:graphic xmlns:a="http://schemas.openxmlformats.org/drawingml/2006/main">
                  <a:graphicData uri="http://schemas.microsoft.com/office/word/2010/wordprocessingShape">
                    <wps:wsp>
                      <wps:cNvSpPr txBox="1"/>
                      <wps:spPr>
                        <a:xfrm>
                          <a:off x="0" y="0"/>
                          <a:ext cx="440266" cy="185420"/>
                        </a:xfrm>
                        <a:prstGeom prst="rect">
                          <a:avLst/>
                        </a:prstGeom>
                        <a:solidFill>
                          <a:schemeClr val="lt1"/>
                        </a:solidFill>
                        <a:ln w="9525">
                          <a:solidFill>
                            <a:schemeClr val="tx1"/>
                          </a:solidFill>
                        </a:ln>
                      </wps:spPr>
                      <wps:txbx>
                        <w:txbxContent>
                          <w:p w14:paraId="1FEA78FA" w14:textId="77777777" w:rsidR="007C701F" w:rsidRDefault="007C701F" w:rsidP="007C701F">
                            <w:pPr>
                              <w:pStyle w:val="Bulletlist1"/>
                              <w:numPr>
                                <w:ilvl w:val="0"/>
                                <w:numId w:val="0"/>
                              </w:numPr>
                              <w:ind w:left="284" w:hanging="284"/>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C9969" id="_x0000_s1088" type="#_x0000_t202" style="position:absolute;left:0;text-align:left;margin-left:468.1pt;margin-top:20.2pt;width:34.65pt;height:14.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" fillcolor="white [3201]" strokecolor="#0d0d0d [3213]">
                <v:textbox inset="0,0,0,0">
                  <w:txbxContent>
                    <w:p w14:paraId="1FEA78FA" w14:textId="77777777" w:rsidR="007C701F" w:rsidRDefault="007C701F" w:rsidP="007C701F">
                      <w:pPr>
                        <w:pStyle w:val="Bulletlist1"/>
                        <w:numPr>
                          <w:ilvl w:val="0"/>
                          <w:numId w:val="0"/>
                        </w:numPr>
                        <w:ind w:left="284" w:hanging="284"/>
                      </w:pPr>
                    </w:p>
                  </w:txbxContent>
                </v:textbox>
              </v:shape>
            </w:pict>
          </mc:Fallback>
        </mc:AlternateContent>
      </w:r>
      <w:r>
        <w:rPr>
          <w:noProof/>
        </w:rPr>
        <mc:AlternateContent>
          <mc:Choice Requires="wps">
            <w:drawing>
              <wp:anchor distT="0" distB="0" distL="114300" distR="114300" simplePos="0" relativeHeight="251674624" behindDoc="0" locked="0" layoutInCell="1" allowOverlap="1" wp14:anchorId="15E77D6F" wp14:editId="072761A8">
                <wp:simplePos x="0" y="0"/>
                <wp:positionH relativeFrom="column">
                  <wp:posOffset>4023148</wp:posOffset>
                </wp:positionH>
                <wp:positionV relativeFrom="paragraph">
                  <wp:posOffset>243417</wp:posOffset>
                </wp:positionV>
                <wp:extent cx="524933" cy="185420"/>
                <wp:effectExtent l="0" t="0" r="27940" b="24130"/>
                <wp:wrapNone/>
                <wp:docPr id="556284898" name="Text Box 1"/>
                <wp:cNvGraphicFramePr/>
                <a:graphic xmlns:a="http://schemas.openxmlformats.org/drawingml/2006/main">
                  <a:graphicData uri="http://schemas.microsoft.com/office/word/2010/wordprocessingShape">
                    <wps:wsp>
                      <wps:cNvSpPr txBox="1"/>
                      <wps:spPr>
                        <a:xfrm>
                          <a:off x="0" y="0"/>
                          <a:ext cx="524933" cy="185420"/>
                        </a:xfrm>
                        <a:prstGeom prst="rect">
                          <a:avLst/>
                        </a:prstGeom>
                        <a:solidFill>
                          <a:schemeClr val="lt1"/>
                        </a:solidFill>
                        <a:ln w="9525">
                          <a:solidFill>
                            <a:schemeClr val="tx1"/>
                          </a:solidFill>
                        </a:ln>
                      </wps:spPr>
                      <wps:txbx>
                        <w:txbxContent>
                          <w:p w14:paraId="6A6E9C22" w14:textId="6862C95E" w:rsidR="007C701F" w:rsidRDefault="007C701F" w:rsidP="007C701F">
                            <w:pPr>
                              <w:pStyle w:val="Bulletlist1"/>
                              <w:numPr>
                                <w:ilvl w:val="0"/>
                                <w:numId w:val="0"/>
                              </w:numPr>
                              <w:ind w:left="284" w:hanging="284"/>
                            </w:pP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E77D6F" id="_x0000_s1089" type="#_x0000_t202" style="position:absolute;left:0;text-align:left;margin-left:316.8pt;margin-top:19.15pt;width:41.35pt;height:14.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" fillcolor="white [3201]" strokecolor="#0d0d0d [3213]">
                <v:textbox inset="0,0,0,0">
                  <w:txbxContent>
                    <w:p w14:paraId="6A6E9C22" w14:textId="6862C95E" w:rsidR="007C701F" w:rsidRDefault="007C701F" w:rsidP="007C701F">
                      <w:pPr>
                        <w:pStyle w:val="Bulletlist1"/>
                        <w:numPr>
                          <w:ilvl w:val="0"/>
                          <w:numId w:val="0"/>
                        </w:numPr>
                        <w:ind w:left="284" w:hanging="284"/>
                      </w:pPr>
                      <w:r>
                        <w:t xml:space="preserve"> /</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572F671F" wp14:editId="23AB9177">
                <wp:simplePos x="0" y="0"/>
                <wp:positionH relativeFrom="column">
                  <wp:posOffset>5436659</wp:posOffset>
                </wp:positionH>
                <wp:positionV relativeFrom="paragraph">
                  <wp:posOffset>1905</wp:posOffset>
                </wp:positionV>
                <wp:extent cx="469900" cy="185420"/>
                <wp:effectExtent l="0" t="0" r="25400" b="24130"/>
                <wp:wrapNone/>
                <wp:docPr id="1855169529" name="Text Box 1"/>
                <wp:cNvGraphicFramePr/>
                <a:graphic xmlns:a="http://schemas.openxmlformats.org/drawingml/2006/main">
                  <a:graphicData uri="http://schemas.microsoft.com/office/word/2010/wordprocessingShape">
                    <wps:wsp>
                      <wps:cNvSpPr txBox="1"/>
                      <wps:spPr>
                        <a:xfrm>
                          <a:off x="0" y="0"/>
                          <a:ext cx="469900" cy="185420"/>
                        </a:xfrm>
                        <a:prstGeom prst="rect">
                          <a:avLst/>
                        </a:prstGeom>
                        <a:solidFill>
                          <a:schemeClr val="lt1"/>
                        </a:solidFill>
                        <a:ln w="9525">
                          <a:solidFill>
                            <a:schemeClr val="tx1"/>
                          </a:solidFill>
                        </a:ln>
                      </wps:spPr>
                      <wps:txbx>
                        <w:txbxContent>
                          <w:p w14:paraId="6A6CA705" w14:textId="77777777" w:rsidR="007C701F" w:rsidRDefault="007C701F" w:rsidP="007C701F">
                            <w:pPr>
                              <w:pStyle w:val="Bulletlist1"/>
                              <w:numPr>
                                <w:ilvl w:val="0"/>
                                <w:numId w:val="0"/>
                              </w:numPr>
                              <w:ind w:left="284" w:hanging="284"/>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F671F" id="_x0000_s1090" type="#_x0000_t202" style="position:absolute;left:0;text-align:left;margin-left:428.1pt;margin-top:.15pt;width:37pt;height:14.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" fillcolor="white [3201]" strokecolor="#0d0d0d [3213]">
                <v:textbox inset="0,0,0,0">
                  <w:txbxContent>
                    <w:p w14:paraId="6A6CA705" w14:textId="77777777" w:rsidR="007C701F" w:rsidRDefault="007C701F" w:rsidP="007C701F">
                      <w:pPr>
                        <w:pStyle w:val="Bulletlist1"/>
                        <w:numPr>
                          <w:ilvl w:val="0"/>
                          <w:numId w:val="0"/>
                        </w:numPr>
                        <w:ind w:left="284" w:hanging="284"/>
                      </w:pP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36224CBF" wp14:editId="2E681807">
                <wp:simplePos x="0" y="0"/>
                <wp:positionH relativeFrom="column">
                  <wp:posOffset>3413549</wp:posOffset>
                </wp:positionH>
                <wp:positionV relativeFrom="paragraph">
                  <wp:posOffset>2328</wp:posOffset>
                </wp:positionV>
                <wp:extent cx="469900" cy="185420"/>
                <wp:effectExtent l="0" t="0" r="25400" b="24130"/>
                <wp:wrapNone/>
                <wp:docPr id="1196903144" name="Text Box 1"/>
                <wp:cNvGraphicFramePr/>
                <a:graphic xmlns:a="http://schemas.openxmlformats.org/drawingml/2006/main">
                  <a:graphicData uri="http://schemas.microsoft.com/office/word/2010/wordprocessingShape">
                    <wps:wsp>
                      <wps:cNvSpPr txBox="1"/>
                      <wps:spPr>
                        <a:xfrm>
                          <a:off x="0" y="0"/>
                          <a:ext cx="469900" cy="185420"/>
                        </a:xfrm>
                        <a:prstGeom prst="rect">
                          <a:avLst/>
                        </a:prstGeom>
                        <a:solidFill>
                          <a:schemeClr val="lt1"/>
                        </a:solidFill>
                        <a:ln w="9525">
                          <a:solidFill>
                            <a:schemeClr val="tx1"/>
                          </a:solidFill>
                        </a:ln>
                      </wps:spPr>
                      <wps:txbx>
                        <w:txbxContent>
                          <w:p w14:paraId="499349B8" w14:textId="77777777" w:rsidR="007C701F" w:rsidRDefault="007C701F" w:rsidP="007C701F">
                            <w:pPr>
                              <w:pStyle w:val="Bulletlist1"/>
                              <w:numPr>
                                <w:ilvl w:val="0"/>
                                <w:numId w:val="0"/>
                              </w:numPr>
                              <w:ind w:left="284" w:hanging="284"/>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24CBF" id="_x0000_s1091" type="#_x0000_t202" style="position:absolute;left:0;text-align:left;margin-left:268.8pt;margin-top:.2pt;width:37pt;height:14.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" fillcolor="white [3201]" strokecolor="#0d0d0d [3213]">
                <v:textbox inset="0,0,0,0">
                  <w:txbxContent>
                    <w:p w14:paraId="499349B8" w14:textId="77777777" w:rsidR="007C701F" w:rsidRDefault="007C701F" w:rsidP="007C701F">
                      <w:pPr>
                        <w:pStyle w:val="Bulletlist1"/>
                        <w:numPr>
                          <w:ilvl w:val="0"/>
                          <w:numId w:val="0"/>
                        </w:numPr>
                        <w:ind w:left="284" w:hanging="284"/>
                      </w:pPr>
                    </w:p>
                  </w:txbxContent>
                </v:textbox>
              </v:shape>
            </w:pict>
          </mc:Fallback>
        </mc:AlternateContent>
      </w:r>
      <w:r w:rsidR="00B52D8B" w:rsidRPr="00B52D8B">
        <w:t>A network containing 1500 hosts requires</w:t>
      </w:r>
      <w:r w:rsidR="003E49EE">
        <w:t xml:space="preserve"> </w:t>
      </w:r>
      <w:r w:rsidR="003E49EE" w:rsidRPr="00E56718">
        <w:t>[blank]</w:t>
      </w:r>
      <w:r w:rsidR="00B52D8B" w:rsidRPr="00B52D8B">
        <w:rPr>
          <w:b/>
          <w:bCs/>
        </w:rPr>
        <w:t xml:space="preserve"> </w:t>
      </w:r>
      <w:r w:rsidR="00B52D8B" w:rsidRPr="00B52D8B">
        <w:t>hosts bits. This leaves</w:t>
      </w:r>
      <w:r w:rsidR="003E49EE">
        <w:t xml:space="preserve"> </w:t>
      </w:r>
      <w:r w:rsidR="003E49EE" w:rsidRPr="00E56718">
        <w:t>[</w:t>
      </w:r>
      <w:proofErr w:type="gramStart"/>
      <w:r w:rsidR="003E49EE" w:rsidRPr="00E56718">
        <w:t>blank]</w:t>
      </w:r>
      <w:r w:rsidR="003E49EE">
        <w:t xml:space="preserve"> </w:t>
      </w:r>
      <w:r>
        <w:t xml:space="preserve"> </w:t>
      </w:r>
      <w:r w:rsidR="00B52D8B" w:rsidRPr="00B52D8B">
        <w:t>network</w:t>
      </w:r>
      <w:proofErr w:type="gramEnd"/>
      <w:r w:rsidR="00B52D8B" w:rsidRPr="00B52D8B">
        <w:t xml:space="preserve"> bits remaining, expressed as prefix-length </w:t>
      </w:r>
      <w:r w:rsidR="00B52D8B" w:rsidRPr="003E49EE">
        <w:t>/</w:t>
      </w:r>
      <w:r w:rsidR="003E49EE" w:rsidRPr="00E56718">
        <w:t>[blank]</w:t>
      </w:r>
      <w:r w:rsidR="00B52D8B" w:rsidRPr="00B52D8B">
        <w:rPr>
          <w:b/>
          <w:bCs/>
        </w:rPr>
        <w:t xml:space="preserve"> </w:t>
      </w:r>
      <w:r w:rsidR="00B52D8B" w:rsidRPr="00B52D8B">
        <w:t>or a subnet mask of</w:t>
      </w:r>
      <w:r>
        <w:t xml:space="preserve"> </w:t>
      </w:r>
      <w:r w:rsidR="003E49EE" w:rsidRPr="00E56718">
        <w:t>[blank]</w:t>
      </w:r>
      <w:r w:rsidR="00B52D8B" w:rsidRPr="00B52D8B">
        <w:t>. This formula requires the IP value in the third octet to increment in values of</w:t>
      </w:r>
      <w:r w:rsidR="003E49EE">
        <w:t xml:space="preserve"> </w:t>
      </w:r>
      <w:r w:rsidR="003E49EE" w:rsidRPr="00E56718">
        <w:t>[blank]</w:t>
      </w:r>
      <w:r w:rsidR="00B52D8B" w:rsidRPr="00B52D8B">
        <w:t>.</w:t>
      </w:r>
    </w:p>
    <w:p w14:paraId="748F14C0" w14:textId="1060A8BF" w:rsidR="00E56718" w:rsidRDefault="00580657" w:rsidP="00E56718">
      <w:pPr>
        <w:pStyle w:val="Bulletlist1"/>
        <w:numPr>
          <w:ilvl w:val="0"/>
          <w:numId w:val="0"/>
        </w:numPr>
        <w:ind w:left="851"/>
      </w:pPr>
      <w:r>
        <w:rPr>
          <w:noProof/>
        </w:rPr>
        <mc:AlternateContent>
          <mc:Choice Requires="wps">
            <w:drawing>
              <wp:anchor distT="0" distB="0" distL="114300" distR="114300" simplePos="0" relativeHeight="251682816" behindDoc="0" locked="0" layoutInCell="1" allowOverlap="1" wp14:anchorId="4C17410E" wp14:editId="2C1798A6">
                <wp:simplePos x="0" y="0"/>
                <wp:positionH relativeFrom="column">
                  <wp:posOffset>3350048</wp:posOffset>
                </wp:positionH>
                <wp:positionV relativeFrom="paragraph">
                  <wp:posOffset>254212</wp:posOffset>
                </wp:positionV>
                <wp:extent cx="457200" cy="185420"/>
                <wp:effectExtent l="0" t="0" r="19050" b="24130"/>
                <wp:wrapNone/>
                <wp:docPr id="701203200" name="Text Box 1"/>
                <wp:cNvGraphicFramePr/>
                <a:graphic xmlns:a="http://schemas.openxmlformats.org/drawingml/2006/main">
                  <a:graphicData uri="http://schemas.microsoft.com/office/word/2010/wordprocessingShape">
                    <wps:wsp>
                      <wps:cNvSpPr txBox="1"/>
                      <wps:spPr>
                        <a:xfrm>
                          <a:off x="0" y="0"/>
                          <a:ext cx="457200" cy="185420"/>
                        </a:xfrm>
                        <a:prstGeom prst="rect">
                          <a:avLst/>
                        </a:prstGeom>
                        <a:solidFill>
                          <a:schemeClr val="lt1"/>
                        </a:solidFill>
                        <a:ln w="9525">
                          <a:solidFill>
                            <a:schemeClr val="tx1"/>
                          </a:solidFill>
                        </a:ln>
                      </wps:spPr>
                      <wps:txbx>
                        <w:txbxContent>
                          <w:p w14:paraId="211B8396" w14:textId="77777777" w:rsidR="00580657" w:rsidRDefault="00580657" w:rsidP="00580657">
                            <w:pPr>
                              <w:pStyle w:val="Bulletlist1"/>
                              <w:numPr>
                                <w:ilvl w:val="0"/>
                                <w:numId w:val="0"/>
                              </w:numPr>
                              <w:ind w:left="284" w:hanging="284"/>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7410E" id="_x0000_s1092" type="#_x0000_t202" style="position:absolute;left:0;text-align:left;margin-left:263.8pt;margin-top:20pt;width:36pt;height:14.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" fillcolor="white [3201]" strokecolor="#0d0d0d [3213]">
                <v:textbox inset="0,0,0,0">
                  <w:txbxContent>
                    <w:p w14:paraId="211B8396" w14:textId="77777777" w:rsidR="00580657" w:rsidRDefault="00580657" w:rsidP="00580657">
                      <w:pPr>
                        <w:pStyle w:val="Bulletlist1"/>
                        <w:numPr>
                          <w:ilvl w:val="0"/>
                          <w:numId w:val="0"/>
                        </w:numPr>
                        <w:ind w:left="284" w:hanging="284"/>
                      </w:pPr>
                    </w:p>
                  </w:txbxContent>
                </v:textbox>
              </v:shape>
            </w:pict>
          </mc:Fallback>
        </mc:AlternateContent>
      </w:r>
    </w:p>
    <w:p w14:paraId="55F41178" w14:textId="2F6805E6" w:rsidR="00B52D8B" w:rsidRPr="00B52D8B" w:rsidRDefault="00580657" w:rsidP="00622BD2">
      <w:pPr>
        <w:pStyle w:val="Bulletlist1"/>
      </w:pPr>
      <w:r>
        <w:rPr>
          <w:noProof/>
        </w:rPr>
        <mc:AlternateContent>
          <mc:Choice Requires="wps">
            <w:drawing>
              <wp:anchor distT="0" distB="0" distL="114300" distR="114300" simplePos="0" relativeHeight="251691008" behindDoc="0" locked="0" layoutInCell="1" allowOverlap="1" wp14:anchorId="4583650D" wp14:editId="0BE00C38">
                <wp:simplePos x="0" y="0"/>
                <wp:positionH relativeFrom="column">
                  <wp:posOffset>5432848</wp:posOffset>
                </wp:positionH>
                <wp:positionV relativeFrom="paragraph">
                  <wp:posOffset>501226</wp:posOffset>
                </wp:positionV>
                <wp:extent cx="457200" cy="185420"/>
                <wp:effectExtent l="0" t="0" r="19050" b="24130"/>
                <wp:wrapNone/>
                <wp:docPr id="1619478385" name="Text Box 1"/>
                <wp:cNvGraphicFramePr/>
                <a:graphic xmlns:a="http://schemas.openxmlformats.org/drawingml/2006/main">
                  <a:graphicData uri="http://schemas.microsoft.com/office/word/2010/wordprocessingShape">
                    <wps:wsp>
                      <wps:cNvSpPr txBox="1"/>
                      <wps:spPr>
                        <a:xfrm>
                          <a:off x="0" y="0"/>
                          <a:ext cx="457200" cy="185420"/>
                        </a:xfrm>
                        <a:prstGeom prst="rect">
                          <a:avLst/>
                        </a:prstGeom>
                        <a:solidFill>
                          <a:schemeClr val="lt1"/>
                        </a:solidFill>
                        <a:ln w="9525">
                          <a:solidFill>
                            <a:schemeClr val="tx1"/>
                          </a:solidFill>
                        </a:ln>
                      </wps:spPr>
                      <wps:txbx>
                        <w:txbxContent>
                          <w:p w14:paraId="7DC9B236" w14:textId="77777777" w:rsidR="00580657" w:rsidRDefault="00580657" w:rsidP="00580657">
                            <w:pPr>
                              <w:pStyle w:val="Bulletlist1"/>
                              <w:numPr>
                                <w:ilvl w:val="0"/>
                                <w:numId w:val="0"/>
                              </w:numPr>
                              <w:ind w:left="284" w:hanging="284"/>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83650D" id="_x0000_s1093" type="#_x0000_t202" style="position:absolute;left:0;text-align:left;margin-left:427.8pt;margin-top:39.45pt;width:36pt;height:14.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" fillcolor="white [3201]" strokecolor="#0d0d0d [3213]">
                <v:textbox inset="0,0,0,0">
                  <w:txbxContent>
                    <w:p w14:paraId="7DC9B236" w14:textId="77777777" w:rsidR="00580657" w:rsidRDefault="00580657" w:rsidP="00580657">
                      <w:pPr>
                        <w:pStyle w:val="Bulletlist1"/>
                        <w:numPr>
                          <w:ilvl w:val="0"/>
                          <w:numId w:val="0"/>
                        </w:numPr>
                        <w:ind w:left="284" w:hanging="284"/>
                      </w:pP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273FD2E5" wp14:editId="6F698E95">
                <wp:simplePos x="0" y="0"/>
                <wp:positionH relativeFrom="column">
                  <wp:posOffset>3420957</wp:posOffset>
                </wp:positionH>
                <wp:positionV relativeFrom="paragraph">
                  <wp:posOffset>247650</wp:posOffset>
                </wp:positionV>
                <wp:extent cx="524933" cy="185420"/>
                <wp:effectExtent l="0" t="0" r="27940" b="24130"/>
                <wp:wrapNone/>
                <wp:docPr id="239856590" name="Text Box 1"/>
                <wp:cNvGraphicFramePr/>
                <a:graphic xmlns:a="http://schemas.openxmlformats.org/drawingml/2006/main">
                  <a:graphicData uri="http://schemas.microsoft.com/office/word/2010/wordprocessingShape">
                    <wps:wsp>
                      <wps:cNvSpPr txBox="1"/>
                      <wps:spPr>
                        <a:xfrm>
                          <a:off x="0" y="0"/>
                          <a:ext cx="524933" cy="185420"/>
                        </a:xfrm>
                        <a:prstGeom prst="rect">
                          <a:avLst/>
                        </a:prstGeom>
                        <a:solidFill>
                          <a:schemeClr val="lt1"/>
                        </a:solidFill>
                        <a:ln w="9525">
                          <a:solidFill>
                            <a:schemeClr val="tx1"/>
                          </a:solidFill>
                        </a:ln>
                      </wps:spPr>
                      <wps:txbx>
                        <w:txbxContent>
                          <w:p w14:paraId="2E80EF09" w14:textId="77777777" w:rsidR="00580657" w:rsidRDefault="00580657" w:rsidP="00580657">
                            <w:pPr>
                              <w:pStyle w:val="Bulletlist1"/>
                              <w:numPr>
                                <w:ilvl w:val="0"/>
                                <w:numId w:val="0"/>
                              </w:numPr>
                              <w:ind w:left="284" w:hanging="284"/>
                            </w:pP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FD2E5" id="_x0000_s1094" type="#_x0000_t202" style="position:absolute;left:0;text-align:left;margin-left:269.35pt;margin-top:19.5pt;width:41.35pt;height:14.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" fillcolor="white [3201]" strokecolor="#0d0d0d [3213]">
                <v:textbox inset="0,0,0,0">
                  <w:txbxContent>
                    <w:p w14:paraId="2E80EF09" w14:textId="77777777" w:rsidR="00580657" w:rsidRDefault="00580657" w:rsidP="00580657">
                      <w:pPr>
                        <w:pStyle w:val="Bulletlist1"/>
                        <w:numPr>
                          <w:ilvl w:val="0"/>
                          <w:numId w:val="0"/>
                        </w:numPr>
                        <w:ind w:left="284" w:hanging="284"/>
                      </w:pPr>
                      <w:r>
                        <w:t xml:space="preserve"> /</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06D14AF9" wp14:editId="7F802E57">
                <wp:simplePos x="0" y="0"/>
                <wp:positionH relativeFrom="column">
                  <wp:posOffset>5338868</wp:posOffset>
                </wp:positionH>
                <wp:positionV relativeFrom="paragraph">
                  <wp:posOffset>247650</wp:posOffset>
                </wp:positionV>
                <wp:extent cx="457200" cy="185420"/>
                <wp:effectExtent l="0" t="0" r="19050" b="24130"/>
                <wp:wrapNone/>
                <wp:docPr id="1223051651" name="Text Box 1"/>
                <wp:cNvGraphicFramePr/>
                <a:graphic xmlns:a="http://schemas.openxmlformats.org/drawingml/2006/main">
                  <a:graphicData uri="http://schemas.microsoft.com/office/word/2010/wordprocessingShape">
                    <wps:wsp>
                      <wps:cNvSpPr txBox="1"/>
                      <wps:spPr>
                        <a:xfrm>
                          <a:off x="0" y="0"/>
                          <a:ext cx="457200" cy="185420"/>
                        </a:xfrm>
                        <a:prstGeom prst="rect">
                          <a:avLst/>
                        </a:prstGeom>
                        <a:solidFill>
                          <a:schemeClr val="lt1"/>
                        </a:solidFill>
                        <a:ln w="9525">
                          <a:solidFill>
                            <a:schemeClr val="tx1"/>
                          </a:solidFill>
                        </a:ln>
                      </wps:spPr>
                      <wps:txbx>
                        <w:txbxContent>
                          <w:p w14:paraId="0288FEA7" w14:textId="77777777" w:rsidR="00580657" w:rsidRDefault="00580657" w:rsidP="00580657">
                            <w:pPr>
                              <w:pStyle w:val="Bulletlist1"/>
                              <w:numPr>
                                <w:ilvl w:val="0"/>
                                <w:numId w:val="0"/>
                              </w:numPr>
                              <w:ind w:left="284" w:hanging="284"/>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D14AF9" id="_x0000_s1095" type="#_x0000_t202" style="position:absolute;left:0;text-align:left;margin-left:420.4pt;margin-top:19.5pt;width:36pt;height:14.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" fillcolor="white [3201]" strokecolor="#0d0d0d [3213]">
                <v:textbox inset="0,0,0,0">
                  <w:txbxContent>
                    <w:p w14:paraId="0288FEA7" w14:textId="77777777" w:rsidR="00580657" w:rsidRDefault="00580657" w:rsidP="00580657">
                      <w:pPr>
                        <w:pStyle w:val="Bulletlist1"/>
                        <w:numPr>
                          <w:ilvl w:val="0"/>
                          <w:numId w:val="0"/>
                        </w:numPr>
                        <w:ind w:left="284" w:hanging="284"/>
                      </w:pP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294C84B5" wp14:editId="570D2FF9">
                <wp:simplePos x="0" y="0"/>
                <wp:positionH relativeFrom="column">
                  <wp:posOffset>5356225</wp:posOffset>
                </wp:positionH>
                <wp:positionV relativeFrom="paragraph">
                  <wp:posOffset>2328</wp:posOffset>
                </wp:positionV>
                <wp:extent cx="457200" cy="185420"/>
                <wp:effectExtent l="0" t="0" r="19050" b="24130"/>
                <wp:wrapNone/>
                <wp:docPr id="1934703654" name="Text Box 1"/>
                <wp:cNvGraphicFramePr/>
                <a:graphic xmlns:a="http://schemas.openxmlformats.org/drawingml/2006/main">
                  <a:graphicData uri="http://schemas.microsoft.com/office/word/2010/wordprocessingShape">
                    <wps:wsp>
                      <wps:cNvSpPr txBox="1"/>
                      <wps:spPr>
                        <a:xfrm>
                          <a:off x="0" y="0"/>
                          <a:ext cx="457200" cy="185420"/>
                        </a:xfrm>
                        <a:prstGeom prst="rect">
                          <a:avLst/>
                        </a:prstGeom>
                        <a:solidFill>
                          <a:schemeClr val="lt1"/>
                        </a:solidFill>
                        <a:ln w="9525">
                          <a:solidFill>
                            <a:schemeClr val="tx1"/>
                          </a:solidFill>
                        </a:ln>
                      </wps:spPr>
                      <wps:txbx>
                        <w:txbxContent>
                          <w:p w14:paraId="3982FB92" w14:textId="77777777" w:rsidR="00580657" w:rsidRDefault="00580657" w:rsidP="00580657">
                            <w:pPr>
                              <w:pStyle w:val="Bulletlist1"/>
                              <w:numPr>
                                <w:ilvl w:val="0"/>
                                <w:numId w:val="0"/>
                              </w:numPr>
                              <w:ind w:left="284" w:hanging="284"/>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C84B5" id="_x0000_s1096" type="#_x0000_t202" style="position:absolute;left:0;text-align:left;margin-left:421.75pt;margin-top:.2pt;width:36pt;height:14.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" fillcolor="white [3201]" strokecolor="#0d0d0d [3213]">
                <v:textbox inset="0,0,0,0">
                  <w:txbxContent>
                    <w:p w14:paraId="3982FB92" w14:textId="77777777" w:rsidR="00580657" w:rsidRDefault="00580657" w:rsidP="00580657">
                      <w:pPr>
                        <w:pStyle w:val="Bulletlist1"/>
                        <w:numPr>
                          <w:ilvl w:val="0"/>
                          <w:numId w:val="0"/>
                        </w:numPr>
                        <w:ind w:left="284" w:hanging="284"/>
                      </w:pPr>
                    </w:p>
                  </w:txbxContent>
                </v:textbox>
              </v:shape>
            </w:pict>
          </mc:Fallback>
        </mc:AlternateContent>
      </w:r>
      <w:r w:rsidR="00B52D8B" w:rsidRPr="00B52D8B">
        <w:t xml:space="preserve">A network containing 300 hosts requires </w:t>
      </w:r>
      <w:r w:rsidR="003E49EE" w:rsidRPr="00E56718">
        <w:t>[blank]</w:t>
      </w:r>
      <w:r w:rsidR="003E49EE">
        <w:t xml:space="preserve"> </w:t>
      </w:r>
      <w:r w:rsidR="00B52D8B" w:rsidRPr="00B52D8B">
        <w:t xml:space="preserve">hosts bits. This leaves </w:t>
      </w:r>
      <w:r w:rsidR="003E49EE" w:rsidRPr="00E56718">
        <w:t>[blank]</w:t>
      </w:r>
      <w:r w:rsidR="00B52D8B" w:rsidRPr="00B52D8B">
        <w:t xml:space="preserve"> network bits remaining, expressed as prefix-length </w:t>
      </w:r>
      <w:r w:rsidR="00B52D8B" w:rsidRPr="003E49EE">
        <w:t>/</w:t>
      </w:r>
      <w:r w:rsidR="003E49EE" w:rsidRPr="00E56718">
        <w:t>[blank]</w:t>
      </w:r>
      <w:r w:rsidR="00B52D8B" w:rsidRPr="00B52D8B">
        <w:t xml:space="preserve"> or a subnet mask of </w:t>
      </w:r>
      <w:r w:rsidR="003E49EE" w:rsidRPr="00E56718">
        <w:t>[blank]</w:t>
      </w:r>
      <w:r w:rsidR="00B52D8B" w:rsidRPr="00B52D8B">
        <w:t>. This formula requires the IP value in the third octet to increment in values of</w:t>
      </w:r>
      <w:r w:rsidR="003E49EE">
        <w:rPr>
          <w:b/>
          <w:bCs/>
        </w:rPr>
        <w:t xml:space="preserve"> </w:t>
      </w:r>
      <w:r w:rsidR="003E49EE" w:rsidRPr="00E56718">
        <w:t>[blank</w:t>
      </w:r>
      <w:proofErr w:type="gramStart"/>
      <w:r w:rsidR="003E49EE" w:rsidRPr="00E56718">
        <w:t>]</w:t>
      </w:r>
      <w:r>
        <w:t xml:space="preserve"> </w:t>
      </w:r>
      <w:r w:rsidR="00B52D8B" w:rsidRPr="00B52D8B">
        <w:t>.</w:t>
      </w:r>
      <w:proofErr w:type="gramEnd"/>
    </w:p>
    <w:p w14:paraId="3FE199F0" w14:textId="1A705E37" w:rsidR="00E56718" w:rsidRDefault="00E56718" w:rsidP="00E56718">
      <w:pPr>
        <w:pStyle w:val="Bulletlist1"/>
        <w:numPr>
          <w:ilvl w:val="0"/>
          <w:numId w:val="0"/>
        </w:numPr>
        <w:ind w:left="851"/>
      </w:pPr>
    </w:p>
    <w:p w14:paraId="0F4F0283" w14:textId="4DC5E3C4" w:rsidR="00B52D8B" w:rsidRPr="00B52D8B" w:rsidRDefault="00860FDC" w:rsidP="00622BD2">
      <w:pPr>
        <w:pStyle w:val="Bulletlist1"/>
      </w:pPr>
      <w:r>
        <w:rPr>
          <w:noProof/>
        </w:rPr>
        <mc:AlternateContent>
          <mc:Choice Requires="wps">
            <w:drawing>
              <wp:anchor distT="0" distB="0" distL="114300" distR="114300" simplePos="0" relativeHeight="251709440" behindDoc="0" locked="0" layoutInCell="1" allowOverlap="1" wp14:anchorId="10479487" wp14:editId="495D98F2">
                <wp:simplePos x="0" y="0"/>
                <wp:positionH relativeFrom="column">
                  <wp:posOffset>3425825</wp:posOffset>
                </wp:positionH>
                <wp:positionV relativeFrom="paragraph">
                  <wp:posOffset>257175</wp:posOffset>
                </wp:positionV>
                <wp:extent cx="524933" cy="185420"/>
                <wp:effectExtent l="0" t="0" r="27940" b="24130"/>
                <wp:wrapNone/>
                <wp:docPr id="991396050" name="Text Box 1"/>
                <wp:cNvGraphicFramePr/>
                <a:graphic xmlns:a="http://schemas.openxmlformats.org/drawingml/2006/main">
                  <a:graphicData uri="http://schemas.microsoft.com/office/word/2010/wordprocessingShape">
                    <wps:wsp>
                      <wps:cNvSpPr txBox="1"/>
                      <wps:spPr>
                        <a:xfrm>
                          <a:off x="0" y="0"/>
                          <a:ext cx="524933" cy="185420"/>
                        </a:xfrm>
                        <a:prstGeom prst="rect">
                          <a:avLst/>
                        </a:prstGeom>
                        <a:solidFill>
                          <a:schemeClr val="lt1"/>
                        </a:solidFill>
                        <a:ln w="9525">
                          <a:solidFill>
                            <a:schemeClr val="tx1"/>
                          </a:solidFill>
                        </a:ln>
                      </wps:spPr>
                      <wps:txbx>
                        <w:txbxContent>
                          <w:p w14:paraId="326FEAC3" w14:textId="77777777" w:rsidR="00860FDC" w:rsidRDefault="00860FDC" w:rsidP="00860FDC">
                            <w:pPr>
                              <w:pStyle w:val="Bulletlist1"/>
                              <w:numPr>
                                <w:ilvl w:val="0"/>
                                <w:numId w:val="0"/>
                              </w:numPr>
                              <w:ind w:left="284" w:hanging="284"/>
                            </w:pP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79487" id="_x0000_s1097" type="#_x0000_t202" style="position:absolute;left:0;text-align:left;margin-left:269.75pt;margin-top:20.25pt;width:41.35pt;height:14.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" fillcolor="white [3201]" strokecolor="#0d0d0d [3213]">
                <v:textbox inset="0,0,0,0">
                  <w:txbxContent>
                    <w:p w14:paraId="326FEAC3" w14:textId="77777777" w:rsidR="00860FDC" w:rsidRDefault="00860FDC" w:rsidP="00860FDC">
                      <w:pPr>
                        <w:pStyle w:val="Bulletlist1"/>
                        <w:numPr>
                          <w:ilvl w:val="0"/>
                          <w:numId w:val="0"/>
                        </w:numPr>
                        <w:ind w:left="284" w:hanging="284"/>
                      </w:pPr>
                      <w:r>
                        <w:t xml:space="preserve"> /</w:t>
                      </w:r>
                    </w:p>
                  </w:txbxContent>
                </v:textbox>
              </v:shape>
            </w:pict>
          </mc:Fallback>
        </mc:AlternateContent>
      </w:r>
      <w:r>
        <w:rPr>
          <w:noProof/>
        </w:rPr>
        <mc:AlternateContent>
          <mc:Choice Requires="wps">
            <w:drawing>
              <wp:anchor distT="0" distB="0" distL="114300" distR="114300" simplePos="0" relativeHeight="251703296" behindDoc="0" locked="0" layoutInCell="1" allowOverlap="1" wp14:anchorId="43062160" wp14:editId="249E0804">
                <wp:simplePos x="0" y="0"/>
                <wp:positionH relativeFrom="column">
                  <wp:posOffset>5515399</wp:posOffset>
                </wp:positionH>
                <wp:positionV relativeFrom="paragraph">
                  <wp:posOffset>507365</wp:posOffset>
                </wp:positionV>
                <wp:extent cx="457200" cy="185420"/>
                <wp:effectExtent l="0" t="0" r="19050" b="24130"/>
                <wp:wrapNone/>
                <wp:docPr id="37227001" name="Text Box 1"/>
                <wp:cNvGraphicFramePr/>
                <a:graphic xmlns:a="http://schemas.openxmlformats.org/drawingml/2006/main">
                  <a:graphicData uri="http://schemas.microsoft.com/office/word/2010/wordprocessingShape">
                    <wps:wsp>
                      <wps:cNvSpPr txBox="1"/>
                      <wps:spPr>
                        <a:xfrm>
                          <a:off x="0" y="0"/>
                          <a:ext cx="457200" cy="185420"/>
                        </a:xfrm>
                        <a:prstGeom prst="rect">
                          <a:avLst/>
                        </a:prstGeom>
                        <a:solidFill>
                          <a:schemeClr val="lt1"/>
                        </a:solidFill>
                        <a:ln w="9525">
                          <a:solidFill>
                            <a:schemeClr val="tx1"/>
                          </a:solidFill>
                        </a:ln>
                      </wps:spPr>
                      <wps:txbx>
                        <w:txbxContent>
                          <w:p w14:paraId="5FC7757A" w14:textId="77777777" w:rsidR="00860FDC" w:rsidRDefault="00860FDC" w:rsidP="00860FDC">
                            <w:pPr>
                              <w:pStyle w:val="Bulletlist1"/>
                              <w:numPr>
                                <w:ilvl w:val="0"/>
                                <w:numId w:val="0"/>
                              </w:numPr>
                              <w:ind w:left="284" w:hanging="284"/>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62160" id="_x0000_s1098" type="#_x0000_t202" style="position:absolute;left:0;text-align:left;margin-left:434.3pt;margin-top:39.95pt;width:36pt;height:14.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" fillcolor="white [3201]" strokecolor="#0d0d0d [3213]">
                <v:textbox inset="0,0,0,0">
                  <w:txbxContent>
                    <w:p w14:paraId="5FC7757A" w14:textId="77777777" w:rsidR="00860FDC" w:rsidRDefault="00860FDC" w:rsidP="00860FDC">
                      <w:pPr>
                        <w:pStyle w:val="Bulletlist1"/>
                        <w:numPr>
                          <w:ilvl w:val="0"/>
                          <w:numId w:val="0"/>
                        </w:numPr>
                        <w:ind w:left="284" w:hanging="284"/>
                      </w:pP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489E4491" wp14:editId="3FE4AC26">
                <wp:simplePos x="0" y="0"/>
                <wp:positionH relativeFrom="column">
                  <wp:posOffset>5339715</wp:posOffset>
                </wp:positionH>
                <wp:positionV relativeFrom="paragraph">
                  <wp:posOffset>252519</wp:posOffset>
                </wp:positionV>
                <wp:extent cx="457200" cy="185420"/>
                <wp:effectExtent l="0" t="0" r="19050" b="24130"/>
                <wp:wrapNone/>
                <wp:docPr id="64664099" name="Text Box 1"/>
                <wp:cNvGraphicFramePr/>
                <a:graphic xmlns:a="http://schemas.openxmlformats.org/drawingml/2006/main">
                  <a:graphicData uri="http://schemas.microsoft.com/office/word/2010/wordprocessingShape">
                    <wps:wsp>
                      <wps:cNvSpPr txBox="1"/>
                      <wps:spPr>
                        <a:xfrm>
                          <a:off x="0" y="0"/>
                          <a:ext cx="457200" cy="185420"/>
                        </a:xfrm>
                        <a:prstGeom prst="rect">
                          <a:avLst/>
                        </a:prstGeom>
                        <a:solidFill>
                          <a:schemeClr val="lt1"/>
                        </a:solidFill>
                        <a:ln w="9525">
                          <a:solidFill>
                            <a:schemeClr val="tx1"/>
                          </a:solidFill>
                        </a:ln>
                      </wps:spPr>
                      <wps:txbx>
                        <w:txbxContent>
                          <w:p w14:paraId="540482CA" w14:textId="77777777" w:rsidR="00860FDC" w:rsidRDefault="00860FDC" w:rsidP="00860FDC">
                            <w:pPr>
                              <w:pStyle w:val="Bulletlist1"/>
                              <w:numPr>
                                <w:ilvl w:val="0"/>
                                <w:numId w:val="0"/>
                              </w:numPr>
                              <w:ind w:left="284" w:hanging="284"/>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E4491" id="_x0000_s1099" type="#_x0000_t202" style="position:absolute;left:0;text-align:left;margin-left:420.45pt;margin-top:19.9pt;width:36pt;height:14.6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" fillcolor="white [3201]" strokecolor="#0d0d0d [3213]">
                <v:textbox inset="0,0,0,0">
                  <w:txbxContent>
                    <w:p w14:paraId="540482CA" w14:textId="77777777" w:rsidR="00860FDC" w:rsidRDefault="00860FDC" w:rsidP="00860FDC">
                      <w:pPr>
                        <w:pStyle w:val="Bulletlist1"/>
                        <w:numPr>
                          <w:ilvl w:val="0"/>
                          <w:numId w:val="0"/>
                        </w:numPr>
                        <w:ind w:left="284" w:hanging="284"/>
                      </w:pPr>
                    </w:p>
                  </w:txbxContent>
                </v:textbox>
              </v:shape>
            </w:pict>
          </mc:Fallback>
        </mc:AlternateContent>
      </w:r>
      <w:r>
        <w:rPr>
          <w:noProof/>
        </w:rPr>
        <mc:AlternateContent>
          <mc:Choice Requires="wps">
            <w:drawing>
              <wp:anchor distT="0" distB="0" distL="114300" distR="114300" simplePos="0" relativeHeight="251695104" behindDoc="0" locked="0" layoutInCell="1" allowOverlap="1" wp14:anchorId="3D580642" wp14:editId="69E36772">
                <wp:simplePos x="0" y="0"/>
                <wp:positionH relativeFrom="column">
                  <wp:posOffset>5263303</wp:posOffset>
                </wp:positionH>
                <wp:positionV relativeFrom="paragraph">
                  <wp:posOffset>3598</wp:posOffset>
                </wp:positionV>
                <wp:extent cx="457200" cy="185420"/>
                <wp:effectExtent l="0" t="0" r="19050" b="24130"/>
                <wp:wrapNone/>
                <wp:docPr id="721831434" name="Text Box 1"/>
                <wp:cNvGraphicFramePr/>
                <a:graphic xmlns:a="http://schemas.openxmlformats.org/drawingml/2006/main">
                  <a:graphicData uri="http://schemas.microsoft.com/office/word/2010/wordprocessingShape">
                    <wps:wsp>
                      <wps:cNvSpPr txBox="1"/>
                      <wps:spPr>
                        <a:xfrm>
                          <a:off x="0" y="0"/>
                          <a:ext cx="457200" cy="185420"/>
                        </a:xfrm>
                        <a:prstGeom prst="rect">
                          <a:avLst/>
                        </a:prstGeom>
                        <a:solidFill>
                          <a:schemeClr val="lt1"/>
                        </a:solidFill>
                        <a:ln w="9525">
                          <a:solidFill>
                            <a:schemeClr val="tx1"/>
                          </a:solidFill>
                        </a:ln>
                      </wps:spPr>
                      <wps:txbx>
                        <w:txbxContent>
                          <w:p w14:paraId="5475046F" w14:textId="77777777" w:rsidR="00860FDC" w:rsidRDefault="00860FDC" w:rsidP="00860FDC">
                            <w:pPr>
                              <w:pStyle w:val="Bulletlist1"/>
                              <w:numPr>
                                <w:ilvl w:val="0"/>
                                <w:numId w:val="0"/>
                              </w:numPr>
                              <w:ind w:left="284" w:hanging="284"/>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580642" id="_x0000_s1100" type="#_x0000_t202" style="position:absolute;left:0;text-align:left;margin-left:414.45pt;margin-top:.3pt;width:36pt;height:14.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" fillcolor="white [3201]" strokecolor="#0d0d0d [3213]">
                <v:textbox inset="0,0,0,0">
                  <w:txbxContent>
                    <w:p w14:paraId="5475046F" w14:textId="77777777" w:rsidR="00860FDC" w:rsidRDefault="00860FDC" w:rsidP="00860FDC">
                      <w:pPr>
                        <w:pStyle w:val="Bulletlist1"/>
                        <w:numPr>
                          <w:ilvl w:val="0"/>
                          <w:numId w:val="0"/>
                        </w:numPr>
                        <w:ind w:left="284" w:hanging="284"/>
                      </w:pPr>
                    </w:p>
                  </w:txbxContent>
                </v:textbox>
              </v:shape>
            </w:pict>
          </mc:Fallback>
        </mc:AlternateContent>
      </w:r>
      <w:r w:rsidR="00580657">
        <w:rPr>
          <w:noProof/>
        </w:rPr>
        <mc:AlternateContent>
          <mc:Choice Requires="wps">
            <w:drawing>
              <wp:anchor distT="0" distB="0" distL="114300" distR="114300" simplePos="0" relativeHeight="251693056" behindDoc="0" locked="0" layoutInCell="1" allowOverlap="1" wp14:anchorId="33002A80" wp14:editId="58C51A45">
                <wp:simplePos x="0" y="0"/>
                <wp:positionH relativeFrom="column">
                  <wp:posOffset>3263476</wp:posOffset>
                </wp:positionH>
                <wp:positionV relativeFrom="paragraph">
                  <wp:posOffset>-635</wp:posOffset>
                </wp:positionV>
                <wp:extent cx="457200" cy="185420"/>
                <wp:effectExtent l="0" t="0" r="19050" b="24130"/>
                <wp:wrapNone/>
                <wp:docPr id="453379599" name="Text Box 1"/>
                <wp:cNvGraphicFramePr/>
                <a:graphic xmlns:a="http://schemas.openxmlformats.org/drawingml/2006/main">
                  <a:graphicData uri="http://schemas.microsoft.com/office/word/2010/wordprocessingShape">
                    <wps:wsp>
                      <wps:cNvSpPr txBox="1"/>
                      <wps:spPr>
                        <a:xfrm>
                          <a:off x="0" y="0"/>
                          <a:ext cx="457200" cy="185420"/>
                        </a:xfrm>
                        <a:prstGeom prst="rect">
                          <a:avLst/>
                        </a:prstGeom>
                        <a:solidFill>
                          <a:schemeClr val="lt1"/>
                        </a:solidFill>
                        <a:ln w="9525">
                          <a:solidFill>
                            <a:schemeClr val="tx1"/>
                          </a:solidFill>
                        </a:ln>
                      </wps:spPr>
                      <wps:txbx>
                        <w:txbxContent>
                          <w:p w14:paraId="434378EA" w14:textId="77777777" w:rsidR="00580657" w:rsidRDefault="00580657" w:rsidP="00580657">
                            <w:pPr>
                              <w:pStyle w:val="Bulletlist1"/>
                              <w:numPr>
                                <w:ilvl w:val="0"/>
                                <w:numId w:val="0"/>
                              </w:numPr>
                              <w:ind w:left="284" w:hanging="284"/>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02A80" id="_x0000_s1101" type="#_x0000_t202" style="position:absolute;left:0;text-align:left;margin-left:256.95pt;margin-top:-.05pt;width:36pt;height:14.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" fillcolor="white [3201]" strokecolor="#0d0d0d [3213]">
                <v:textbox inset="0,0,0,0">
                  <w:txbxContent>
                    <w:p w14:paraId="434378EA" w14:textId="77777777" w:rsidR="00580657" w:rsidRDefault="00580657" w:rsidP="00580657">
                      <w:pPr>
                        <w:pStyle w:val="Bulletlist1"/>
                        <w:numPr>
                          <w:ilvl w:val="0"/>
                          <w:numId w:val="0"/>
                        </w:numPr>
                        <w:ind w:left="284" w:hanging="284"/>
                      </w:pPr>
                    </w:p>
                  </w:txbxContent>
                </v:textbox>
              </v:shape>
            </w:pict>
          </mc:Fallback>
        </mc:AlternateContent>
      </w:r>
      <w:r w:rsidR="00B52D8B" w:rsidRPr="00B52D8B">
        <w:t xml:space="preserve">A network containing 50 hosts requires </w:t>
      </w:r>
      <w:r w:rsidR="003E49EE" w:rsidRPr="00E56718">
        <w:t>[blank]</w:t>
      </w:r>
      <w:r w:rsidR="00B52D8B" w:rsidRPr="00B52D8B">
        <w:t xml:space="preserve"> hosts bits. This leaves </w:t>
      </w:r>
      <w:r w:rsidR="003E49EE" w:rsidRPr="00E56718">
        <w:t>[blank]</w:t>
      </w:r>
      <w:r w:rsidR="00B52D8B" w:rsidRPr="00B52D8B">
        <w:t xml:space="preserve"> network bits remaining, expressed as prefix-length </w:t>
      </w:r>
      <w:r w:rsidR="00B52D8B" w:rsidRPr="003E49EE">
        <w:t>/</w:t>
      </w:r>
      <w:r w:rsidR="003E49EE" w:rsidRPr="00E56718">
        <w:t>[blank]</w:t>
      </w:r>
      <w:r w:rsidR="00B52D8B" w:rsidRPr="00B52D8B">
        <w:t xml:space="preserve"> or a subnet mask of </w:t>
      </w:r>
      <w:r w:rsidR="003E49EE" w:rsidRPr="00E56718">
        <w:t>[blank]</w:t>
      </w:r>
      <w:r w:rsidR="00B52D8B" w:rsidRPr="00B52D8B">
        <w:t xml:space="preserve">. This formula requires the IP value in the fourth octet to increment in values of </w:t>
      </w:r>
      <w:r w:rsidR="003E49EE" w:rsidRPr="00E56718">
        <w:t>[blank]</w:t>
      </w:r>
      <w:r w:rsidR="00B52D8B" w:rsidRPr="00B52D8B">
        <w:t>.</w:t>
      </w:r>
    </w:p>
    <w:p w14:paraId="65200DDD" w14:textId="3BBFB67D" w:rsidR="00B52D8B" w:rsidRPr="00B52D8B" w:rsidRDefault="00860FDC" w:rsidP="00622BD2">
      <w:pPr>
        <w:pStyle w:val="Bulletlist1"/>
      </w:pPr>
      <w:r>
        <w:rPr>
          <w:noProof/>
        </w:rPr>
        <w:lastRenderedPageBreak/>
        <mc:AlternateContent>
          <mc:Choice Requires="wps">
            <w:drawing>
              <wp:anchor distT="0" distB="0" distL="114300" distR="114300" simplePos="0" relativeHeight="251711488" behindDoc="0" locked="0" layoutInCell="1" allowOverlap="1" wp14:anchorId="13F8F29A" wp14:editId="4A6EE237">
                <wp:simplePos x="0" y="0"/>
                <wp:positionH relativeFrom="column">
                  <wp:posOffset>4008966</wp:posOffset>
                </wp:positionH>
                <wp:positionV relativeFrom="paragraph">
                  <wp:posOffset>251883</wp:posOffset>
                </wp:positionV>
                <wp:extent cx="524933" cy="185420"/>
                <wp:effectExtent l="0" t="0" r="27940" b="24130"/>
                <wp:wrapNone/>
                <wp:docPr id="1022036088" name="Text Box 1"/>
                <wp:cNvGraphicFramePr/>
                <a:graphic xmlns:a="http://schemas.openxmlformats.org/drawingml/2006/main">
                  <a:graphicData uri="http://schemas.microsoft.com/office/word/2010/wordprocessingShape">
                    <wps:wsp>
                      <wps:cNvSpPr txBox="1"/>
                      <wps:spPr>
                        <a:xfrm>
                          <a:off x="0" y="0"/>
                          <a:ext cx="524933" cy="185420"/>
                        </a:xfrm>
                        <a:prstGeom prst="rect">
                          <a:avLst/>
                        </a:prstGeom>
                        <a:solidFill>
                          <a:schemeClr val="lt1"/>
                        </a:solidFill>
                        <a:ln w="9525">
                          <a:solidFill>
                            <a:schemeClr val="tx1"/>
                          </a:solidFill>
                        </a:ln>
                      </wps:spPr>
                      <wps:txbx>
                        <w:txbxContent>
                          <w:p w14:paraId="017776D2" w14:textId="77777777" w:rsidR="00860FDC" w:rsidRDefault="00860FDC" w:rsidP="00860FDC">
                            <w:pPr>
                              <w:pStyle w:val="Bulletlist1"/>
                              <w:numPr>
                                <w:ilvl w:val="0"/>
                                <w:numId w:val="0"/>
                              </w:numPr>
                              <w:ind w:left="284" w:hanging="284"/>
                            </w:pP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8F29A" id="_x0000_s1102" type="#_x0000_t202" style="position:absolute;left:0;text-align:left;margin-left:315.65pt;margin-top:19.85pt;width:41.35pt;height:14.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" fillcolor="white [3201]" strokecolor="#0d0d0d [3213]">
                <v:textbox inset="0,0,0,0">
                  <w:txbxContent>
                    <w:p w14:paraId="017776D2" w14:textId="77777777" w:rsidR="00860FDC" w:rsidRDefault="00860FDC" w:rsidP="00860FDC">
                      <w:pPr>
                        <w:pStyle w:val="Bulletlist1"/>
                        <w:numPr>
                          <w:ilvl w:val="0"/>
                          <w:numId w:val="0"/>
                        </w:numPr>
                        <w:ind w:left="284" w:hanging="284"/>
                      </w:pPr>
                      <w:r>
                        <w:t xml:space="preserve"> /</w:t>
                      </w:r>
                    </w:p>
                  </w:txbxContent>
                </v:textbox>
              </v:shape>
            </w:pict>
          </mc:Fallback>
        </mc:AlternateContent>
      </w:r>
      <w:r>
        <w:rPr>
          <w:noProof/>
        </w:rPr>
        <mc:AlternateContent>
          <mc:Choice Requires="wps">
            <w:drawing>
              <wp:anchor distT="0" distB="0" distL="114300" distR="114300" simplePos="0" relativeHeight="251707392" behindDoc="0" locked="0" layoutInCell="1" allowOverlap="1" wp14:anchorId="6BE98899" wp14:editId="5AC17E29">
                <wp:simplePos x="0" y="0"/>
                <wp:positionH relativeFrom="column">
                  <wp:posOffset>5825067</wp:posOffset>
                </wp:positionH>
                <wp:positionV relativeFrom="paragraph">
                  <wp:posOffset>501650</wp:posOffset>
                </wp:positionV>
                <wp:extent cx="457200" cy="185420"/>
                <wp:effectExtent l="0" t="0" r="19050" b="24130"/>
                <wp:wrapNone/>
                <wp:docPr id="304478829" name="Text Box 1"/>
                <wp:cNvGraphicFramePr/>
                <a:graphic xmlns:a="http://schemas.openxmlformats.org/drawingml/2006/main">
                  <a:graphicData uri="http://schemas.microsoft.com/office/word/2010/wordprocessingShape">
                    <wps:wsp>
                      <wps:cNvSpPr txBox="1"/>
                      <wps:spPr>
                        <a:xfrm>
                          <a:off x="0" y="0"/>
                          <a:ext cx="457200" cy="185420"/>
                        </a:xfrm>
                        <a:prstGeom prst="rect">
                          <a:avLst/>
                        </a:prstGeom>
                        <a:solidFill>
                          <a:schemeClr val="lt1"/>
                        </a:solidFill>
                        <a:ln w="9525">
                          <a:solidFill>
                            <a:schemeClr val="tx1"/>
                          </a:solidFill>
                        </a:ln>
                      </wps:spPr>
                      <wps:txbx>
                        <w:txbxContent>
                          <w:p w14:paraId="6AC65133" w14:textId="77777777" w:rsidR="00860FDC" w:rsidRDefault="00860FDC" w:rsidP="00860FDC">
                            <w:pPr>
                              <w:pStyle w:val="Bulletlist1"/>
                              <w:numPr>
                                <w:ilvl w:val="0"/>
                                <w:numId w:val="0"/>
                              </w:numPr>
                              <w:ind w:left="284" w:hanging="284"/>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98899" id="_x0000_s1103" type="#_x0000_t202" style="position:absolute;left:0;text-align:left;margin-left:458.65pt;margin-top:39.5pt;width:36pt;height:14.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" fillcolor="white [3201]" strokecolor="#0d0d0d [3213]">
                <v:textbox inset="0,0,0,0">
                  <w:txbxContent>
                    <w:p w14:paraId="6AC65133" w14:textId="77777777" w:rsidR="00860FDC" w:rsidRDefault="00860FDC" w:rsidP="00860FDC">
                      <w:pPr>
                        <w:pStyle w:val="Bulletlist1"/>
                        <w:numPr>
                          <w:ilvl w:val="0"/>
                          <w:numId w:val="0"/>
                        </w:numPr>
                        <w:ind w:left="284" w:hanging="284"/>
                      </w:pPr>
                    </w:p>
                  </w:txbxContent>
                </v:textbox>
              </v:shape>
            </w:pict>
          </mc:Fallback>
        </mc:AlternateContent>
      </w:r>
      <w:r>
        <w:rPr>
          <w:noProof/>
        </w:rPr>
        <mc:AlternateContent>
          <mc:Choice Requires="wps">
            <w:drawing>
              <wp:anchor distT="0" distB="0" distL="114300" distR="114300" simplePos="0" relativeHeight="251705344" behindDoc="0" locked="0" layoutInCell="1" allowOverlap="1" wp14:anchorId="29402771" wp14:editId="54FEEF28">
                <wp:simplePos x="0" y="0"/>
                <wp:positionH relativeFrom="column">
                  <wp:posOffset>5930900</wp:posOffset>
                </wp:positionH>
                <wp:positionV relativeFrom="paragraph">
                  <wp:posOffset>251883</wp:posOffset>
                </wp:positionV>
                <wp:extent cx="457200" cy="185420"/>
                <wp:effectExtent l="0" t="0" r="19050" b="24130"/>
                <wp:wrapNone/>
                <wp:docPr id="909712591" name="Text Box 1"/>
                <wp:cNvGraphicFramePr/>
                <a:graphic xmlns:a="http://schemas.openxmlformats.org/drawingml/2006/main">
                  <a:graphicData uri="http://schemas.microsoft.com/office/word/2010/wordprocessingShape">
                    <wps:wsp>
                      <wps:cNvSpPr txBox="1"/>
                      <wps:spPr>
                        <a:xfrm>
                          <a:off x="0" y="0"/>
                          <a:ext cx="457200" cy="185420"/>
                        </a:xfrm>
                        <a:prstGeom prst="rect">
                          <a:avLst/>
                        </a:prstGeom>
                        <a:solidFill>
                          <a:schemeClr val="lt1"/>
                        </a:solidFill>
                        <a:ln w="9525">
                          <a:solidFill>
                            <a:schemeClr val="tx1"/>
                          </a:solidFill>
                        </a:ln>
                      </wps:spPr>
                      <wps:txbx>
                        <w:txbxContent>
                          <w:p w14:paraId="470680BC" w14:textId="77777777" w:rsidR="00860FDC" w:rsidRDefault="00860FDC" w:rsidP="00860FDC">
                            <w:pPr>
                              <w:pStyle w:val="Bulletlist1"/>
                              <w:numPr>
                                <w:ilvl w:val="0"/>
                                <w:numId w:val="0"/>
                              </w:numPr>
                              <w:ind w:left="284" w:hanging="284"/>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02771" id="_x0000_s1104" type="#_x0000_t202" style="position:absolute;left:0;text-align:left;margin-left:467pt;margin-top:19.85pt;width:36pt;height:14.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" fillcolor="white [3201]" strokecolor="#0d0d0d [3213]">
                <v:textbox inset="0,0,0,0">
                  <w:txbxContent>
                    <w:p w14:paraId="470680BC" w14:textId="77777777" w:rsidR="00860FDC" w:rsidRDefault="00860FDC" w:rsidP="00860FDC">
                      <w:pPr>
                        <w:pStyle w:val="Bulletlist1"/>
                        <w:numPr>
                          <w:ilvl w:val="0"/>
                          <w:numId w:val="0"/>
                        </w:numPr>
                        <w:ind w:left="284" w:hanging="284"/>
                      </w:pPr>
                    </w:p>
                  </w:txbxContent>
                </v:textbox>
              </v:shape>
            </w:pict>
          </mc:Fallback>
        </mc:AlternateContent>
      </w:r>
      <w:r>
        <w:rPr>
          <w:noProof/>
        </w:rPr>
        <mc:AlternateContent>
          <mc:Choice Requires="wps">
            <w:drawing>
              <wp:anchor distT="0" distB="0" distL="114300" distR="114300" simplePos="0" relativeHeight="251701248" behindDoc="0" locked="0" layoutInCell="1" allowOverlap="1" wp14:anchorId="6653F6D3" wp14:editId="42916B20">
                <wp:simplePos x="0" y="0"/>
                <wp:positionH relativeFrom="column">
                  <wp:posOffset>5449570</wp:posOffset>
                </wp:positionH>
                <wp:positionV relativeFrom="paragraph">
                  <wp:posOffset>5715</wp:posOffset>
                </wp:positionV>
                <wp:extent cx="457200" cy="185420"/>
                <wp:effectExtent l="0" t="0" r="19050" b="24130"/>
                <wp:wrapNone/>
                <wp:docPr id="712167844" name="Text Box 1"/>
                <wp:cNvGraphicFramePr/>
                <a:graphic xmlns:a="http://schemas.openxmlformats.org/drawingml/2006/main">
                  <a:graphicData uri="http://schemas.microsoft.com/office/word/2010/wordprocessingShape">
                    <wps:wsp>
                      <wps:cNvSpPr txBox="1"/>
                      <wps:spPr>
                        <a:xfrm>
                          <a:off x="0" y="0"/>
                          <a:ext cx="457200" cy="185420"/>
                        </a:xfrm>
                        <a:prstGeom prst="rect">
                          <a:avLst/>
                        </a:prstGeom>
                        <a:solidFill>
                          <a:schemeClr val="lt1"/>
                        </a:solidFill>
                        <a:ln w="9525">
                          <a:solidFill>
                            <a:schemeClr val="tx1"/>
                          </a:solidFill>
                        </a:ln>
                      </wps:spPr>
                      <wps:txbx>
                        <w:txbxContent>
                          <w:p w14:paraId="6EBEF567" w14:textId="77777777" w:rsidR="00860FDC" w:rsidRDefault="00860FDC" w:rsidP="00860FDC">
                            <w:pPr>
                              <w:pStyle w:val="Bulletlist1"/>
                              <w:numPr>
                                <w:ilvl w:val="0"/>
                                <w:numId w:val="0"/>
                              </w:numPr>
                              <w:ind w:left="284" w:hanging="284"/>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3F6D3" id="_x0000_s1105" type="#_x0000_t202" style="position:absolute;left:0;text-align:left;margin-left:429.1pt;margin-top:.45pt;width:36pt;height:14.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" fillcolor="white [3201]" strokecolor="#0d0d0d [3213]">
                <v:textbox inset="0,0,0,0">
                  <w:txbxContent>
                    <w:p w14:paraId="6EBEF567" w14:textId="77777777" w:rsidR="00860FDC" w:rsidRDefault="00860FDC" w:rsidP="00860FDC">
                      <w:pPr>
                        <w:pStyle w:val="Bulletlist1"/>
                        <w:numPr>
                          <w:ilvl w:val="0"/>
                          <w:numId w:val="0"/>
                        </w:numPr>
                        <w:ind w:left="284" w:hanging="284"/>
                      </w:pPr>
                    </w:p>
                  </w:txbxContent>
                </v:textbox>
              </v:shape>
            </w:pict>
          </mc:Fallback>
        </mc:AlternateContent>
      </w:r>
      <w:r>
        <w:rPr>
          <w:noProof/>
        </w:rPr>
        <mc:AlternateContent>
          <mc:Choice Requires="wps">
            <w:drawing>
              <wp:anchor distT="0" distB="0" distL="114300" distR="114300" simplePos="0" relativeHeight="251699200" behindDoc="0" locked="0" layoutInCell="1" allowOverlap="1" wp14:anchorId="2F884D21" wp14:editId="287CAF12">
                <wp:simplePos x="0" y="0"/>
                <wp:positionH relativeFrom="column">
                  <wp:posOffset>3454400</wp:posOffset>
                </wp:positionH>
                <wp:positionV relativeFrom="paragraph">
                  <wp:posOffset>6350</wp:posOffset>
                </wp:positionV>
                <wp:extent cx="457200" cy="185420"/>
                <wp:effectExtent l="0" t="0" r="19050" b="24130"/>
                <wp:wrapNone/>
                <wp:docPr id="568907538" name="Text Box 1"/>
                <wp:cNvGraphicFramePr/>
                <a:graphic xmlns:a="http://schemas.openxmlformats.org/drawingml/2006/main">
                  <a:graphicData uri="http://schemas.microsoft.com/office/word/2010/wordprocessingShape">
                    <wps:wsp>
                      <wps:cNvSpPr txBox="1"/>
                      <wps:spPr>
                        <a:xfrm>
                          <a:off x="0" y="0"/>
                          <a:ext cx="457200" cy="185420"/>
                        </a:xfrm>
                        <a:prstGeom prst="rect">
                          <a:avLst/>
                        </a:prstGeom>
                        <a:solidFill>
                          <a:schemeClr val="lt1"/>
                        </a:solidFill>
                        <a:ln w="9525">
                          <a:solidFill>
                            <a:schemeClr val="tx1"/>
                          </a:solidFill>
                        </a:ln>
                      </wps:spPr>
                      <wps:txbx>
                        <w:txbxContent>
                          <w:p w14:paraId="53521C43" w14:textId="77777777" w:rsidR="00860FDC" w:rsidRDefault="00860FDC" w:rsidP="00860FDC">
                            <w:pPr>
                              <w:pStyle w:val="Bulletlist1"/>
                              <w:numPr>
                                <w:ilvl w:val="0"/>
                                <w:numId w:val="0"/>
                              </w:numPr>
                              <w:ind w:left="284" w:hanging="284"/>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84D21" id="_x0000_s1106" type="#_x0000_t202" style="position:absolute;left:0;text-align:left;margin-left:272pt;margin-top:.5pt;width:36pt;height:14.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" fillcolor="white [3201]" strokecolor="#0d0d0d [3213]">
                <v:textbox inset="0,0,0,0">
                  <w:txbxContent>
                    <w:p w14:paraId="53521C43" w14:textId="77777777" w:rsidR="00860FDC" w:rsidRDefault="00860FDC" w:rsidP="00860FDC">
                      <w:pPr>
                        <w:pStyle w:val="Bulletlist1"/>
                        <w:numPr>
                          <w:ilvl w:val="0"/>
                          <w:numId w:val="0"/>
                        </w:numPr>
                        <w:ind w:left="284" w:hanging="284"/>
                      </w:pPr>
                    </w:p>
                  </w:txbxContent>
                </v:textbox>
              </v:shape>
            </w:pict>
          </mc:Fallback>
        </mc:AlternateContent>
      </w:r>
      <w:r w:rsidR="00B52D8B" w:rsidRPr="00B52D8B">
        <w:t xml:space="preserve">A WAN link containing 2 hosts can require </w:t>
      </w:r>
      <w:r w:rsidR="003E49EE" w:rsidRPr="00E56718">
        <w:t>[blank]</w:t>
      </w:r>
      <w:r w:rsidR="00B52D8B" w:rsidRPr="00B52D8B">
        <w:t xml:space="preserve"> hosts bits. This leaves </w:t>
      </w:r>
      <w:r w:rsidR="003E49EE" w:rsidRPr="00E56718">
        <w:t>[blank]</w:t>
      </w:r>
      <w:r w:rsidR="00B52D8B" w:rsidRPr="00B52D8B">
        <w:t xml:space="preserve"> network bits remaining, expressed as prefix-length </w:t>
      </w:r>
      <w:r w:rsidR="00B52D8B" w:rsidRPr="00CA29FB">
        <w:t>/</w:t>
      </w:r>
      <w:r w:rsidR="00CA29FB" w:rsidRPr="00E56718">
        <w:t>[blank]</w:t>
      </w:r>
      <w:r w:rsidR="00B52D8B" w:rsidRPr="00B52D8B">
        <w:rPr>
          <w:b/>
          <w:bCs/>
        </w:rPr>
        <w:t xml:space="preserve"> </w:t>
      </w:r>
      <w:r w:rsidR="00B52D8B" w:rsidRPr="00B52D8B">
        <w:t xml:space="preserve">or a subnet mask of </w:t>
      </w:r>
      <w:r w:rsidR="00CA29FB" w:rsidRPr="00E56718">
        <w:t>[blank]</w:t>
      </w:r>
      <w:r w:rsidR="00B52D8B" w:rsidRPr="00B52D8B">
        <w:t xml:space="preserve">. This formula requires the IP value in the fourth octet to increment in values of </w:t>
      </w:r>
      <w:r w:rsidR="00CA29FB" w:rsidRPr="00E56718">
        <w:t>[blank]</w:t>
      </w:r>
      <w:r w:rsidR="00B52D8B" w:rsidRPr="00B52D8B">
        <w:t>.</w:t>
      </w:r>
    </w:p>
    <w:p w14:paraId="15684FF9" w14:textId="18EBCC47" w:rsidR="00B52D8B" w:rsidRPr="00B52D8B" w:rsidRDefault="00B52D8B" w:rsidP="00B52D8B">
      <w:r w:rsidRPr="009650D1">
        <w:rPr>
          <w:b/>
          <w:bCs/>
        </w:rPr>
        <w:t>Note:</w:t>
      </w:r>
      <w:r w:rsidRPr="00B52D8B">
        <w:t xml:space="preserve"> On a point-to-point WAN link, it is also possible to implement /31 as a broadcast address is not required. See the following link for more information: </w:t>
      </w:r>
      <w:hyperlink r:id="rId44" w:history="1">
        <w:r w:rsidR="00622BD2" w:rsidRPr="00AA40AE">
          <w:rPr>
            <w:rStyle w:val="Hyperlink"/>
          </w:rPr>
          <w:t>https://www.ietf.org/rfc/rfc3021.txt</w:t>
        </w:r>
      </w:hyperlink>
      <w:r w:rsidR="00622BD2">
        <w:t xml:space="preserve"> </w:t>
      </w:r>
    </w:p>
    <w:p w14:paraId="6DFD936C" w14:textId="698F614B" w:rsidR="004929EA" w:rsidRDefault="004929EA">
      <w:pPr>
        <w:spacing w:before="0" w:after="160" w:line="259" w:lineRule="auto"/>
        <w:rPr>
          <w:b/>
          <w:bCs/>
        </w:rPr>
      </w:pPr>
      <w:r>
        <w:rPr>
          <w:b/>
          <w:bCs/>
        </w:rPr>
        <w:br w:type="page"/>
      </w:r>
    </w:p>
    <w:p w14:paraId="3C94573C" w14:textId="6BADD1A4" w:rsidR="00BF20F2" w:rsidRDefault="004929EA" w:rsidP="00622BD2">
      <w:pPr>
        <w:pStyle w:val="Heading1"/>
      </w:pPr>
      <w:bookmarkStart w:id="69" w:name="_Toc215661063"/>
      <w:r>
        <w:lastRenderedPageBreak/>
        <w:t>Activity</w:t>
      </w:r>
      <w:r w:rsidR="00E61A5A">
        <w:t xml:space="preserve"> 16</w:t>
      </w:r>
      <w:r>
        <w:t xml:space="preserve">: </w:t>
      </w:r>
      <w:r w:rsidR="006008FE">
        <w:t>Configure DHCP</w:t>
      </w:r>
      <w:bookmarkEnd w:id="69"/>
      <w:r>
        <w:t xml:space="preserve"> </w:t>
      </w:r>
    </w:p>
    <w:p w14:paraId="5C467026" w14:textId="06A29B25" w:rsidR="004929EA" w:rsidRPr="004929EA" w:rsidRDefault="00C33089" w:rsidP="00622BD2">
      <w:pPr>
        <w:pStyle w:val="Heading2"/>
        <w:rPr>
          <w:lang w:val="en-US"/>
        </w:rPr>
      </w:pPr>
      <w:bookmarkStart w:id="70" w:name="_Toc215661064"/>
      <w:r>
        <w:rPr>
          <w:lang w:val="en-US"/>
        </w:rPr>
        <w:t>Scenario background</w:t>
      </w:r>
      <w:bookmarkEnd w:id="70"/>
    </w:p>
    <w:p w14:paraId="5EBE3CB5" w14:textId="3B491732" w:rsidR="006008FE" w:rsidRDefault="006008FE" w:rsidP="00374CE7">
      <w:pPr>
        <w:rPr>
          <w:b/>
          <w:bCs/>
        </w:rPr>
      </w:pPr>
      <w:proofErr w:type="spellStart"/>
      <w:r w:rsidRPr="006008FE">
        <w:t>TechCorp</w:t>
      </w:r>
      <w:proofErr w:type="spellEnd"/>
      <w:r w:rsidRPr="006008FE">
        <w:t xml:space="preserve"> Inc is a medium size organisation working within the retail sector. The organisation has around 200 employees across </w:t>
      </w:r>
      <w:r w:rsidR="00622BD2">
        <w:t>three</w:t>
      </w:r>
      <w:r w:rsidRPr="006008FE">
        <w:t xml:space="preserve"> centres: London, Oxford, and Manchester. The London office is where the Sales and HR departments are located</w:t>
      </w:r>
      <w:r w:rsidR="00622BD2">
        <w:t>,</w:t>
      </w:r>
      <w:r w:rsidRPr="006008FE">
        <w:t xml:space="preserve"> with 200 people in Sales and 25 working in HR. There is also a small IT presence consisting of 10 staff. You are part of the IT </w:t>
      </w:r>
      <w:r w:rsidR="00622BD2">
        <w:t>i</w:t>
      </w:r>
      <w:r w:rsidRPr="006008FE">
        <w:t>mplementation project team in London. A new project is underway to configure the London office with a DHCP server that will allocate automatic IP addresses to end devices.</w:t>
      </w:r>
    </w:p>
    <w:p w14:paraId="251F3D04" w14:textId="033E29F5" w:rsidR="006008FE" w:rsidRPr="006008FE" w:rsidRDefault="00C33089" w:rsidP="006008FE">
      <w:pPr>
        <w:pStyle w:val="Heading2"/>
        <w:rPr>
          <w:lang w:val="en-US"/>
        </w:rPr>
      </w:pPr>
      <w:bookmarkStart w:id="71" w:name="_Toc215661065"/>
      <w:r>
        <w:rPr>
          <w:lang w:val="en-US"/>
        </w:rPr>
        <w:t>Instructions</w:t>
      </w:r>
      <w:bookmarkEnd w:id="71"/>
    </w:p>
    <w:p w14:paraId="21727669" w14:textId="766F9D22" w:rsidR="006008FE" w:rsidRDefault="006008FE" w:rsidP="004929EA">
      <w:r w:rsidRPr="006008FE">
        <w:t xml:space="preserve">In this </w:t>
      </w:r>
      <w:r>
        <w:t>activity</w:t>
      </w:r>
      <w:r w:rsidRPr="006008FE">
        <w:t xml:space="preserve">, you will use packet tracer to configure a DHCP server on the 192.168.2.0 London office and then configure the clients in London office to obtain their IP addresses via the DHCP </w:t>
      </w:r>
      <w:r w:rsidR="00622BD2">
        <w:t>s</w:t>
      </w:r>
      <w:r w:rsidRPr="006008FE">
        <w:t>erver.</w:t>
      </w:r>
    </w:p>
    <w:p w14:paraId="064B14A1" w14:textId="77777777" w:rsidR="006008FE" w:rsidRPr="006008FE" w:rsidRDefault="006008FE" w:rsidP="00622BD2">
      <w:pPr>
        <w:pStyle w:val="Heading3"/>
      </w:pPr>
      <w:r w:rsidRPr="006008FE">
        <w:t>Step 1: Design the network</w:t>
      </w:r>
    </w:p>
    <w:p w14:paraId="0963205C" w14:textId="7C9F0BA9" w:rsidR="006008FE" w:rsidRPr="006008FE" w:rsidRDefault="000A0BBB" w:rsidP="0429E0BC">
      <w:pPr>
        <w:rPr>
          <w:b/>
          <w:bCs/>
        </w:rPr>
      </w:pPr>
      <w:r>
        <w:rPr>
          <w:b/>
          <w:bCs/>
        </w:rPr>
        <w:t xml:space="preserve">Note: </w:t>
      </w:r>
      <w:r w:rsidR="006008FE" w:rsidRPr="0429E0BC">
        <w:rPr>
          <w:b/>
          <w:bCs/>
        </w:rPr>
        <w:t>Create a similar network shown below using packet tracer</w:t>
      </w:r>
      <w:r w:rsidR="00622BD2" w:rsidRPr="0429E0BC">
        <w:rPr>
          <w:b/>
          <w:bCs/>
        </w:rPr>
        <w:t>:</w:t>
      </w:r>
    </w:p>
    <w:p w14:paraId="3ADD21EB" w14:textId="2F516B52" w:rsidR="006008FE" w:rsidRPr="006008FE" w:rsidRDefault="006008FE" w:rsidP="006008FE">
      <w:r w:rsidRPr="006008FE">
        <w:rPr>
          <w:noProof/>
        </w:rPr>
        <w:drawing>
          <wp:inline distT="0" distB="0" distL="0" distR="0" wp14:anchorId="267FB411" wp14:editId="477489F3">
            <wp:extent cx="6324600" cy="2171700"/>
            <wp:effectExtent l="0" t="0" r="0" b="0"/>
            <wp:docPr id="2067966029" name="Picture 130" descr="A diagram of the network topology for Activity 16. A description of the topology, devices, interfaces, and IP addresses is in the activity instruction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66029" name="Picture 130" descr="A diagram of the network topology for Activity 16. A description of the topology, devices, interfaces, and IP addresses is in the activity instructions.&#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324600" cy="2171700"/>
                    </a:xfrm>
                    <a:prstGeom prst="rect">
                      <a:avLst/>
                    </a:prstGeom>
                    <a:noFill/>
                    <a:ln>
                      <a:noFill/>
                    </a:ln>
                  </pic:spPr>
                </pic:pic>
              </a:graphicData>
            </a:graphic>
          </wp:inline>
        </w:drawing>
      </w:r>
    </w:p>
    <w:p w14:paraId="506B0C90" w14:textId="79CE4BF1" w:rsidR="006008FE" w:rsidRPr="006008FE" w:rsidRDefault="006008FE" w:rsidP="006008FE">
      <w:r w:rsidRPr="006008FE">
        <w:t>IP address scheme table</w:t>
      </w:r>
      <w:r>
        <w:t>:</w:t>
      </w:r>
    </w:p>
    <w:tbl>
      <w:tblPr>
        <w:tblStyle w:val="GridTable4-Accent1"/>
        <w:tblW w:w="0" w:type="auto"/>
        <w:tblLook w:val="04A0" w:firstRow="1" w:lastRow="0" w:firstColumn="1" w:lastColumn="0" w:noHBand="0" w:noVBand="1"/>
      </w:tblPr>
      <w:tblGrid>
        <w:gridCol w:w="2541"/>
        <w:gridCol w:w="2541"/>
        <w:gridCol w:w="2541"/>
        <w:gridCol w:w="2541"/>
      </w:tblGrid>
      <w:tr w:rsidR="006008FE" w:rsidRPr="006008FE" w14:paraId="14D2050F" w14:textId="77777777" w:rsidTr="003E51A9">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541" w:type="dxa"/>
            <w:hideMark/>
          </w:tcPr>
          <w:p w14:paraId="35CDC223" w14:textId="77777777" w:rsidR="006008FE" w:rsidRPr="006008FE" w:rsidRDefault="006008FE" w:rsidP="006008FE">
            <w:pPr>
              <w:spacing w:before="0" w:line="240" w:lineRule="auto"/>
              <w:contextualSpacing/>
            </w:pPr>
            <w:r w:rsidRPr="006008FE">
              <w:t xml:space="preserve">Device </w:t>
            </w:r>
          </w:p>
        </w:tc>
        <w:tc>
          <w:tcPr>
            <w:tcW w:w="2541" w:type="dxa"/>
            <w:hideMark/>
          </w:tcPr>
          <w:p w14:paraId="319D79AE" w14:textId="77777777" w:rsidR="006008FE" w:rsidRPr="006008FE" w:rsidRDefault="006008FE" w:rsidP="006008FE">
            <w:pPr>
              <w:spacing w:before="0" w:line="240" w:lineRule="auto"/>
              <w:contextualSpacing/>
              <w:cnfStyle w:val="100000000000" w:firstRow="1" w:lastRow="0" w:firstColumn="0" w:lastColumn="0" w:oddVBand="0" w:evenVBand="0" w:oddHBand="0" w:evenHBand="0" w:firstRowFirstColumn="0" w:firstRowLastColumn="0" w:lastRowFirstColumn="0" w:lastRowLastColumn="0"/>
            </w:pPr>
            <w:r w:rsidRPr="006008FE">
              <w:t>Interface</w:t>
            </w:r>
          </w:p>
        </w:tc>
        <w:tc>
          <w:tcPr>
            <w:tcW w:w="2541" w:type="dxa"/>
            <w:hideMark/>
          </w:tcPr>
          <w:p w14:paraId="0151CE33" w14:textId="77777777" w:rsidR="006008FE" w:rsidRPr="006008FE" w:rsidRDefault="006008FE" w:rsidP="006008FE">
            <w:pPr>
              <w:spacing w:before="0" w:line="240" w:lineRule="auto"/>
              <w:contextualSpacing/>
              <w:cnfStyle w:val="100000000000" w:firstRow="1" w:lastRow="0" w:firstColumn="0" w:lastColumn="0" w:oddVBand="0" w:evenVBand="0" w:oddHBand="0" w:evenHBand="0" w:firstRowFirstColumn="0" w:firstRowLastColumn="0" w:lastRowFirstColumn="0" w:lastRowLastColumn="0"/>
            </w:pPr>
            <w:r w:rsidRPr="006008FE">
              <w:t>IP address</w:t>
            </w:r>
          </w:p>
        </w:tc>
        <w:tc>
          <w:tcPr>
            <w:tcW w:w="2541" w:type="dxa"/>
            <w:hideMark/>
          </w:tcPr>
          <w:p w14:paraId="3A6020AB" w14:textId="32642011" w:rsidR="006008FE" w:rsidRPr="006008FE" w:rsidRDefault="006008FE" w:rsidP="006008FE">
            <w:pPr>
              <w:spacing w:before="0" w:line="240" w:lineRule="auto"/>
              <w:contextualSpacing/>
              <w:cnfStyle w:val="100000000000" w:firstRow="1" w:lastRow="0" w:firstColumn="0" w:lastColumn="0" w:oddVBand="0" w:evenVBand="0" w:oddHBand="0" w:evenHBand="0" w:firstRowFirstColumn="0" w:firstRowLastColumn="0" w:lastRowFirstColumn="0" w:lastRowLastColumn="0"/>
            </w:pPr>
            <w:r w:rsidRPr="006008FE">
              <w:t xml:space="preserve">Subnet </w:t>
            </w:r>
            <w:r w:rsidR="00622BD2">
              <w:t>m</w:t>
            </w:r>
            <w:r w:rsidRPr="006008FE">
              <w:t>ask</w:t>
            </w:r>
          </w:p>
        </w:tc>
      </w:tr>
      <w:tr w:rsidR="006008FE" w:rsidRPr="006008FE" w14:paraId="18D0724F" w14:textId="77777777" w:rsidTr="003E51A9">
        <w:trPr>
          <w:cnfStyle w:val="000000100000" w:firstRow="0" w:lastRow="0" w:firstColumn="0" w:lastColumn="0" w:oddVBand="0" w:evenVBand="0" w:oddHBand="1"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2541" w:type="dxa"/>
            <w:hideMark/>
          </w:tcPr>
          <w:p w14:paraId="5818D395" w14:textId="77777777" w:rsidR="006008FE" w:rsidRPr="006008FE" w:rsidRDefault="006008FE" w:rsidP="006008FE">
            <w:pPr>
              <w:spacing w:before="0" w:line="240" w:lineRule="auto"/>
              <w:contextualSpacing/>
            </w:pPr>
            <w:r w:rsidRPr="006008FE">
              <w:t>Router0</w:t>
            </w:r>
          </w:p>
        </w:tc>
        <w:tc>
          <w:tcPr>
            <w:tcW w:w="2541" w:type="dxa"/>
            <w:hideMark/>
          </w:tcPr>
          <w:p w14:paraId="4B79F1BD" w14:textId="77777777" w:rsidR="006008FE" w:rsidRPr="006008FE" w:rsidRDefault="006008FE" w:rsidP="006008FE">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6008FE">
              <w:t>Gig0/0/0</w:t>
            </w:r>
          </w:p>
        </w:tc>
        <w:tc>
          <w:tcPr>
            <w:tcW w:w="2541" w:type="dxa"/>
            <w:hideMark/>
          </w:tcPr>
          <w:p w14:paraId="203BCE1B" w14:textId="77777777" w:rsidR="006008FE" w:rsidRPr="006008FE" w:rsidRDefault="006008FE" w:rsidP="006008FE">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6008FE">
              <w:t>192.168.1.254</w:t>
            </w:r>
          </w:p>
        </w:tc>
        <w:tc>
          <w:tcPr>
            <w:tcW w:w="2541" w:type="dxa"/>
            <w:hideMark/>
          </w:tcPr>
          <w:p w14:paraId="315EB19C" w14:textId="77777777" w:rsidR="006008FE" w:rsidRPr="006008FE" w:rsidRDefault="006008FE" w:rsidP="006008FE">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6008FE">
              <w:t>255.255.255.0</w:t>
            </w:r>
          </w:p>
        </w:tc>
      </w:tr>
      <w:tr w:rsidR="006008FE" w:rsidRPr="006008FE" w14:paraId="4EEBA6C2" w14:textId="77777777" w:rsidTr="003E51A9">
        <w:trPr>
          <w:trHeight w:val="371"/>
        </w:trPr>
        <w:tc>
          <w:tcPr>
            <w:cnfStyle w:val="001000000000" w:firstRow="0" w:lastRow="0" w:firstColumn="1" w:lastColumn="0" w:oddVBand="0" w:evenVBand="0" w:oddHBand="0" w:evenHBand="0" w:firstRowFirstColumn="0" w:firstRowLastColumn="0" w:lastRowFirstColumn="0" w:lastRowLastColumn="0"/>
            <w:tcW w:w="2541" w:type="dxa"/>
            <w:hideMark/>
          </w:tcPr>
          <w:p w14:paraId="0FBE02DD" w14:textId="77777777" w:rsidR="006008FE" w:rsidRPr="006008FE" w:rsidRDefault="006008FE" w:rsidP="006008FE">
            <w:pPr>
              <w:spacing w:before="0" w:line="240" w:lineRule="auto"/>
              <w:contextualSpacing/>
            </w:pPr>
            <w:r w:rsidRPr="006008FE">
              <w:t>Router0</w:t>
            </w:r>
          </w:p>
        </w:tc>
        <w:tc>
          <w:tcPr>
            <w:tcW w:w="2541" w:type="dxa"/>
            <w:hideMark/>
          </w:tcPr>
          <w:p w14:paraId="07809AAD" w14:textId="77777777" w:rsidR="006008FE" w:rsidRPr="006008FE" w:rsidRDefault="006008FE" w:rsidP="006008FE">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6008FE">
              <w:t>Gig0/0/1</w:t>
            </w:r>
          </w:p>
        </w:tc>
        <w:tc>
          <w:tcPr>
            <w:tcW w:w="2541" w:type="dxa"/>
            <w:hideMark/>
          </w:tcPr>
          <w:p w14:paraId="6BBA8FC6" w14:textId="77777777" w:rsidR="006008FE" w:rsidRPr="006008FE" w:rsidRDefault="006008FE" w:rsidP="006008FE">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6008FE">
              <w:t>130.30.10.1</w:t>
            </w:r>
          </w:p>
        </w:tc>
        <w:tc>
          <w:tcPr>
            <w:tcW w:w="2541" w:type="dxa"/>
            <w:hideMark/>
          </w:tcPr>
          <w:p w14:paraId="6F2A9038" w14:textId="77777777" w:rsidR="006008FE" w:rsidRPr="006008FE" w:rsidRDefault="006008FE" w:rsidP="006008FE">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6008FE">
              <w:t>255.255.0.0</w:t>
            </w:r>
          </w:p>
        </w:tc>
      </w:tr>
      <w:tr w:rsidR="006008FE" w:rsidRPr="006008FE" w14:paraId="46748B25" w14:textId="77777777" w:rsidTr="003E51A9">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2541" w:type="dxa"/>
            <w:hideMark/>
          </w:tcPr>
          <w:p w14:paraId="41694867" w14:textId="77777777" w:rsidR="006008FE" w:rsidRPr="006008FE" w:rsidRDefault="006008FE" w:rsidP="006008FE">
            <w:pPr>
              <w:spacing w:before="0" w:line="240" w:lineRule="auto"/>
              <w:contextualSpacing/>
            </w:pPr>
            <w:r w:rsidRPr="006008FE">
              <w:t>Router1</w:t>
            </w:r>
          </w:p>
        </w:tc>
        <w:tc>
          <w:tcPr>
            <w:tcW w:w="2541" w:type="dxa"/>
            <w:hideMark/>
          </w:tcPr>
          <w:p w14:paraId="7F0B6EC8" w14:textId="77777777" w:rsidR="006008FE" w:rsidRPr="006008FE" w:rsidRDefault="006008FE" w:rsidP="006008FE">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6008FE">
              <w:t>Gig0/0/0</w:t>
            </w:r>
          </w:p>
        </w:tc>
        <w:tc>
          <w:tcPr>
            <w:tcW w:w="2541" w:type="dxa"/>
            <w:hideMark/>
          </w:tcPr>
          <w:p w14:paraId="74A5E6EA" w14:textId="77777777" w:rsidR="006008FE" w:rsidRPr="006008FE" w:rsidRDefault="006008FE" w:rsidP="006008FE">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6008FE">
              <w:t>192.168.2.254</w:t>
            </w:r>
          </w:p>
        </w:tc>
        <w:tc>
          <w:tcPr>
            <w:tcW w:w="2541" w:type="dxa"/>
            <w:hideMark/>
          </w:tcPr>
          <w:p w14:paraId="1B988D61" w14:textId="77777777" w:rsidR="006008FE" w:rsidRPr="006008FE" w:rsidRDefault="006008FE" w:rsidP="006008FE">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6008FE">
              <w:t>255.255.255.0</w:t>
            </w:r>
          </w:p>
        </w:tc>
      </w:tr>
      <w:tr w:rsidR="006008FE" w:rsidRPr="006008FE" w14:paraId="7B4B3B33" w14:textId="77777777" w:rsidTr="003E51A9">
        <w:trPr>
          <w:trHeight w:val="371"/>
        </w:trPr>
        <w:tc>
          <w:tcPr>
            <w:cnfStyle w:val="001000000000" w:firstRow="0" w:lastRow="0" w:firstColumn="1" w:lastColumn="0" w:oddVBand="0" w:evenVBand="0" w:oddHBand="0" w:evenHBand="0" w:firstRowFirstColumn="0" w:firstRowLastColumn="0" w:lastRowFirstColumn="0" w:lastRowLastColumn="0"/>
            <w:tcW w:w="2541" w:type="dxa"/>
            <w:hideMark/>
          </w:tcPr>
          <w:p w14:paraId="000ADA2B" w14:textId="77777777" w:rsidR="006008FE" w:rsidRPr="006008FE" w:rsidRDefault="006008FE" w:rsidP="006008FE">
            <w:pPr>
              <w:spacing w:before="0" w:line="240" w:lineRule="auto"/>
              <w:contextualSpacing/>
            </w:pPr>
            <w:r w:rsidRPr="006008FE">
              <w:t>Router1</w:t>
            </w:r>
          </w:p>
        </w:tc>
        <w:tc>
          <w:tcPr>
            <w:tcW w:w="2541" w:type="dxa"/>
            <w:hideMark/>
          </w:tcPr>
          <w:p w14:paraId="3B60614A" w14:textId="77777777" w:rsidR="006008FE" w:rsidRPr="006008FE" w:rsidRDefault="006008FE" w:rsidP="006008FE">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6008FE">
              <w:t>Gig0/0/1</w:t>
            </w:r>
          </w:p>
        </w:tc>
        <w:tc>
          <w:tcPr>
            <w:tcW w:w="2541" w:type="dxa"/>
            <w:hideMark/>
          </w:tcPr>
          <w:p w14:paraId="7B811A2A" w14:textId="77777777" w:rsidR="006008FE" w:rsidRPr="006008FE" w:rsidRDefault="006008FE" w:rsidP="006008FE">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6008FE">
              <w:t>130.30.10.2</w:t>
            </w:r>
          </w:p>
        </w:tc>
        <w:tc>
          <w:tcPr>
            <w:tcW w:w="2541" w:type="dxa"/>
            <w:hideMark/>
          </w:tcPr>
          <w:p w14:paraId="22D5B346" w14:textId="77777777" w:rsidR="006008FE" w:rsidRPr="006008FE" w:rsidRDefault="006008FE" w:rsidP="006008FE">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6008FE">
              <w:t>255.255.0.0</w:t>
            </w:r>
          </w:p>
        </w:tc>
      </w:tr>
    </w:tbl>
    <w:p w14:paraId="102B0B44" w14:textId="77777777" w:rsidR="006008FE" w:rsidRDefault="006008FE" w:rsidP="006008FE"/>
    <w:p w14:paraId="46BE5DD0" w14:textId="77777777" w:rsidR="006008FE" w:rsidRPr="006008FE" w:rsidRDefault="006008FE" w:rsidP="006008FE"/>
    <w:p w14:paraId="5E5BED5E" w14:textId="77777777" w:rsidR="006008FE" w:rsidRPr="006008FE" w:rsidRDefault="006008FE" w:rsidP="00622BD2">
      <w:pPr>
        <w:pStyle w:val="Heading3"/>
      </w:pPr>
      <w:r w:rsidRPr="006008FE">
        <w:lastRenderedPageBreak/>
        <w:t>Step 2: Configure IP address on Router0</w:t>
      </w:r>
    </w:p>
    <w:p w14:paraId="07AE1BCC" w14:textId="633D47FC" w:rsidR="006008FE" w:rsidRPr="006008FE" w:rsidRDefault="006008FE" w:rsidP="00A029D5">
      <w:pPr>
        <w:pStyle w:val="Numberlist"/>
        <w:numPr>
          <w:ilvl w:val="0"/>
          <w:numId w:val="48"/>
        </w:numPr>
      </w:pPr>
      <w:r>
        <w:t>Select</w:t>
      </w:r>
      <w:r w:rsidRPr="006008FE">
        <w:t xml:space="preserve"> Router0 to bring up the properties window</w:t>
      </w:r>
      <w:r w:rsidR="00622BD2">
        <w:t>.</w:t>
      </w:r>
    </w:p>
    <w:p w14:paraId="3D6D231F" w14:textId="3FD3F7CF" w:rsidR="006008FE" w:rsidRPr="006008FE" w:rsidRDefault="006008FE" w:rsidP="00A029D5">
      <w:pPr>
        <w:pStyle w:val="Numberlist"/>
        <w:numPr>
          <w:ilvl w:val="0"/>
          <w:numId w:val="48"/>
        </w:numPr>
      </w:pPr>
      <w:r>
        <w:t>Select</w:t>
      </w:r>
      <w:r w:rsidRPr="006008FE">
        <w:t xml:space="preserve"> the config tab</w:t>
      </w:r>
      <w:r w:rsidR="00622BD2">
        <w:t>.</w:t>
      </w:r>
    </w:p>
    <w:p w14:paraId="1EE93714" w14:textId="4985BDF4" w:rsidR="006008FE" w:rsidRPr="006008FE" w:rsidRDefault="006008FE" w:rsidP="00A029D5">
      <w:pPr>
        <w:pStyle w:val="Numberlist"/>
        <w:numPr>
          <w:ilvl w:val="0"/>
          <w:numId w:val="48"/>
        </w:numPr>
      </w:pPr>
      <w:r>
        <w:t>Select</w:t>
      </w:r>
      <w:r w:rsidRPr="006008FE">
        <w:t xml:space="preserve"> </w:t>
      </w:r>
      <w:proofErr w:type="spellStart"/>
      <w:r w:rsidRPr="006008FE">
        <w:t>GigabitEthernet</w:t>
      </w:r>
      <w:proofErr w:type="spellEnd"/>
      <w:r w:rsidRPr="006008FE">
        <w:t xml:space="preserve"> 0/0</w:t>
      </w:r>
      <w:r w:rsidR="00622BD2">
        <w:t>.</w:t>
      </w:r>
    </w:p>
    <w:p w14:paraId="494CE66D" w14:textId="77777777" w:rsidR="006008FE" w:rsidRDefault="006008FE" w:rsidP="00A029D5">
      <w:pPr>
        <w:pStyle w:val="Numberlist"/>
        <w:numPr>
          <w:ilvl w:val="0"/>
          <w:numId w:val="48"/>
        </w:numPr>
      </w:pPr>
      <w:r w:rsidRPr="006008FE">
        <w:t>Enter the following IP configurations:</w:t>
      </w:r>
      <w:r>
        <w:br/>
      </w:r>
      <w:r w:rsidRPr="006008FE">
        <w:t>IP Address: 192.168.1.254</w:t>
      </w:r>
      <w:r>
        <w:br/>
      </w:r>
      <w:r w:rsidRPr="006008FE">
        <w:t>Subnet Mask: 255.255.255.0</w:t>
      </w:r>
    </w:p>
    <w:p w14:paraId="47EE9F76" w14:textId="272174AC" w:rsidR="006008FE" w:rsidRPr="006008FE" w:rsidRDefault="006008FE" w:rsidP="00A029D5">
      <w:pPr>
        <w:pStyle w:val="Numberlist"/>
        <w:numPr>
          <w:ilvl w:val="0"/>
          <w:numId w:val="48"/>
        </w:numPr>
      </w:pPr>
      <w:r w:rsidRPr="006008FE">
        <w:t xml:space="preserve">Put a tick in the </w:t>
      </w:r>
      <w:r w:rsidRPr="00622BD2">
        <w:rPr>
          <w:b/>
          <w:bCs/>
        </w:rPr>
        <w:t>On</w:t>
      </w:r>
      <w:r w:rsidRPr="006008FE">
        <w:t xml:space="preserve"> box</w:t>
      </w:r>
      <w:r w:rsidR="00622BD2">
        <w:t>.</w:t>
      </w:r>
    </w:p>
    <w:p w14:paraId="28685CA4" w14:textId="31CA7AC0" w:rsidR="006008FE" w:rsidRPr="006008FE" w:rsidRDefault="006008FE" w:rsidP="00A029D5">
      <w:pPr>
        <w:pStyle w:val="Numberlist"/>
        <w:numPr>
          <w:ilvl w:val="0"/>
          <w:numId w:val="48"/>
        </w:numPr>
      </w:pPr>
      <w:r>
        <w:t>Select</w:t>
      </w:r>
      <w:r w:rsidRPr="006008FE">
        <w:t xml:space="preserve"> </w:t>
      </w:r>
      <w:proofErr w:type="spellStart"/>
      <w:r w:rsidRPr="006008FE">
        <w:t>GigabitEthernet</w:t>
      </w:r>
      <w:proofErr w:type="spellEnd"/>
      <w:r w:rsidRPr="006008FE">
        <w:t xml:space="preserve"> 0/1</w:t>
      </w:r>
      <w:r w:rsidR="00622BD2">
        <w:t>.</w:t>
      </w:r>
    </w:p>
    <w:p w14:paraId="4AA95CCA" w14:textId="77777777" w:rsidR="006008FE" w:rsidRDefault="006008FE" w:rsidP="00A029D5">
      <w:pPr>
        <w:pStyle w:val="Numberlist"/>
        <w:numPr>
          <w:ilvl w:val="0"/>
          <w:numId w:val="48"/>
        </w:numPr>
      </w:pPr>
      <w:r w:rsidRPr="006008FE">
        <w:t>Enter the following IP configurations:</w:t>
      </w:r>
      <w:r>
        <w:br/>
      </w:r>
      <w:r w:rsidRPr="006008FE">
        <w:t>IP Address: 130.30.10.1</w:t>
      </w:r>
      <w:r>
        <w:br/>
      </w:r>
      <w:r w:rsidRPr="006008FE">
        <w:t>Subnet Mask: 255.255.0.0</w:t>
      </w:r>
    </w:p>
    <w:p w14:paraId="370E1203" w14:textId="23D572CD" w:rsidR="006008FE" w:rsidRPr="006008FE" w:rsidRDefault="006008FE" w:rsidP="00A029D5">
      <w:pPr>
        <w:pStyle w:val="Numberlist"/>
        <w:numPr>
          <w:ilvl w:val="0"/>
          <w:numId w:val="48"/>
        </w:numPr>
      </w:pPr>
      <w:r w:rsidRPr="006008FE">
        <w:t xml:space="preserve">Put a tick in the </w:t>
      </w:r>
      <w:r w:rsidRPr="00622BD2">
        <w:rPr>
          <w:b/>
          <w:bCs/>
        </w:rPr>
        <w:t>On</w:t>
      </w:r>
      <w:r w:rsidRPr="006008FE">
        <w:t xml:space="preserve"> box</w:t>
      </w:r>
      <w:r w:rsidR="00622BD2">
        <w:t>.</w:t>
      </w:r>
    </w:p>
    <w:p w14:paraId="31D5C82B" w14:textId="4EA1D739" w:rsidR="006008FE" w:rsidRPr="006008FE" w:rsidRDefault="006008FE" w:rsidP="00A029D5">
      <w:pPr>
        <w:pStyle w:val="Numberlist"/>
        <w:numPr>
          <w:ilvl w:val="0"/>
          <w:numId w:val="48"/>
        </w:numPr>
      </w:pPr>
      <w:r>
        <w:t>C</w:t>
      </w:r>
      <w:r w:rsidRPr="006008FE">
        <w:t xml:space="preserve">lose </w:t>
      </w:r>
      <w:r>
        <w:t xml:space="preserve">the </w:t>
      </w:r>
      <w:r w:rsidRPr="006008FE">
        <w:t>Router0 properties window</w:t>
      </w:r>
      <w:r w:rsidR="00622BD2">
        <w:t>.</w:t>
      </w:r>
    </w:p>
    <w:p w14:paraId="716CF39B" w14:textId="29E4B9E0" w:rsidR="006008FE" w:rsidRPr="006008FE" w:rsidRDefault="006008FE" w:rsidP="00622BD2">
      <w:pPr>
        <w:pStyle w:val="Heading3"/>
      </w:pPr>
      <w:r w:rsidRPr="006008FE">
        <w:t>Step 3</w:t>
      </w:r>
      <w:r>
        <w:t xml:space="preserve">: </w:t>
      </w:r>
      <w:r w:rsidRPr="006008FE">
        <w:t>Configure Server0 with IP address and default gateway</w:t>
      </w:r>
    </w:p>
    <w:p w14:paraId="7BCA8747" w14:textId="2089C495" w:rsidR="006008FE" w:rsidRPr="006008FE" w:rsidRDefault="006008FE" w:rsidP="00A029D5">
      <w:pPr>
        <w:pStyle w:val="Numberlist"/>
        <w:numPr>
          <w:ilvl w:val="0"/>
          <w:numId w:val="49"/>
        </w:numPr>
      </w:pPr>
      <w:r>
        <w:t>Select</w:t>
      </w:r>
      <w:r w:rsidRPr="006008FE">
        <w:t xml:space="preserve"> Server0 to bring up the properties screen</w:t>
      </w:r>
      <w:r>
        <w:t>.</w:t>
      </w:r>
    </w:p>
    <w:p w14:paraId="23B4A64E" w14:textId="5048AD86" w:rsidR="006008FE" w:rsidRPr="006008FE" w:rsidRDefault="006008FE" w:rsidP="00A029D5">
      <w:pPr>
        <w:pStyle w:val="Numberlist"/>
        <w:numPr>
          <w:ilvl w:val="0"/>
          <w:numId w:val="49"/>
        </w:numPr>
      </w:pPr>
      <w:r>
        <w:t>Select</w:t>
      </w:r>
      <w:r w:rsidRPr="006008FE">
        <w:t xml:space="preserve"> the desktop tab</w:t>
      </w:r>
      <w:r>
        <w:t>.</w:t>
      </w:r>
    </w:p>
    <w:p w14:paraId="645CCD62" w14:textId="0F35DDC7" w:rsidR="006008FE" w:rsidRPr="006008FE" w:rsidRDefault="006008FE" w:rsidP="00A029D5">
      <w:pPr>
        <w:pStyle w:val="Numberlist"/>
        <w:numPr>
          <w:ilvl w:val="0"/>
          <w:numId w:val="49"/>
        </w:numPr>
      </w:pPr>
      <w:r>
        <w:t>Select</w:t>
      </w:r>
      <w:r w:rsidRPr="006008FE">
        <w:t xml:space="preserve"> IP configuration</w:t>
      </w:r>
      <w:r>
        <w:t>.</w:t>
      </w:r>
    </w:p>
    <w:p w14:paraId="04C1C14E" w14:textId="6FC27D9D" w:rsidR="006008FE" w:rsidRPr="006008FE" w:rsidRDefault="006008FE" w:rsidP="00A029D5">
      <w:pPr>
        <w:pStyle w:val="Numberlist"/>
        <w:numPr>
          <w:ilvl w:val="0"/>
          <w:numId w:val="49"/>
        </w:numPr>
      </w:pPr>
      <w:r w:rsidRPr="006008FE">
        <w:t>Enter the following IP configurations:</w:t>
      </w:r>
      <w:r>
        <w:br/>
      </w:r>
      <w:r w:rsidRPr="006008FE">
        <w:t>IP Address: 192.168.1.253</w:t>
      </w:r>
      <w:r>
        <w:br/>
      </w:r>
      <w:r w:rsidRPr="006008FE">
        <w:t>Subnet Mask: 255.255.255.0</w:t>
      </w:r>
      <w:r>
        <w:br/>
      </w:r>
      <w:r w:rsidRPr="006008FE">
        <w:t>Default gateway: 192.168.1.254</w:t>
      </w:r>
    </w:p>
    <w:p w14:paraId="18218024" w14:textId="52B0A457" w:rsidR="006008FE" w:rsidRPr="006008FE" w:rsidRDefault="006008FE" w:rsidP="00A029D5">
      <w:pPr>
        <w:pStyle w:val="Numberlist"/>
        <w:numPr>
          <w:ilvl w:val="0"/>
          <w:numId w:val="49"/>
        </w:numPr>
      </w:pPr>
      <w:r>
        <w:t>C</w:t>
      </w:r>
      <w:r w:rsidRPr="006008FE">
        <w:t>lose the IP configuration screen</w:t>
      </w:r>
      <w:r>
        <w:t>.</w:t>
      </w:r>
    </w:p>
    <w:p w14:paraId="583D9E66" w14:textId="7B9C0B69" w:rsidR="006008FE" w:rsidRPr="006008FE" w:rsidRDefault="006008FE" w:rsidP="006008FE">
      <w:pPr>
        <w:pStyle w:val="Heading3"/>
      </w:pPr>
      <w:r w:rsidRPr="006008FE">
        <w:t>Step 4</w:t>
      </w:r>
      <w:r>
        <w:t xml:space="preserve">: </w:t>
      </w:r>
      <w:r w:rsidRPr="006008FE">
        <w:t>Configure IP address on Router1</w:t>
      </w:r>
    </w:p>
    <w:p w14:paraId="4EF2872B" w14:textId="39FAC630" w:rsidR="006008FE" w:rsidRPr="006008FE" w:rsidRDefault="006008FE" w:rsidP="00A029D5">
      <w:pPr>
        <w:pStyle w:val="Numberlist"/>
        <w:numPr>
          <w:ilvl w:val="0"/>
          <w:numId w:val="50"/>
        </w:numPr>
      </w:pPr>
      <w:r>
        <w:t>Select</w:t>
      </w:r>
      <w:r w:rsidRPr="006008FE">
        <w:t xml:space="preserve"> Router1 to bring up the properties window</w:t>
      </w:r>
      <w:r w:rsidR="00622BD2">
        <w:t>.</w:t>
      </w:r>
    </w:p>
    <w:p w14:paraId="49386DD6" w14:textId="4CB9459F" w:rsidR="006008FE" w:rsidRPr="006008FE" w:rsidRDefault="006008FE" w:rsidP="00A029D5">
      <w:pPr>
        <w:pStyle w:val="Numberlist"/>
        <w:numPr>
          <w:ilvl w:val="0"/>
          <w:numId w:val="50"/>
        </w:numPr>
      </w:pPr>
      <w:r>
        <w:t>Select</w:t>
      </w:r>
      <w:r w:rsidRPr="006008FE">
        <w:t xml:space="preserve"> the config tab</w:t>
      </w:r>
      <w:r w:rsidR="00622BD2">
        <w:t>.</w:t>
      </w:r>
    </w:p>
    <w:p w14:paraId="14DA9631" w14:textId="140B2379" w:rsidR="006008FE" w:rsidRPr="006008FE" w:rsidRDefault="006008FE" w:rsidP="00A029D5">
      <w:pPr>
        <w:pStyle w:val="Numberlist"/>
        <w:numPr>
          <w:ilvl w:val="0"/>
          <w:numId w:val="50"/>
        </w:numPr>
      </w:pPr>
      <w:r>
        <w:t>Select</w:t>
      </w:r>
      <w:r w:rsidRPr="006008FE">
        <w:t xml:space="preserve"> </w:t>
      </w:r>
      <w:proofErr w:type="spellStart"/>
      <w:r w:rsidRPr="006008FE">
        <w:t>GigabitEthernet</w:t>
      </w:r>
      <w:proofErr w:type="spellEnd"/>
      <w:r w:rsidRPr="006008FE">
        <w:t xml:space="preserve"> 0/</w:t>
      </w:r>
      <w:proofErr w:type="gramStart"/>
      <w:r w:rsidRPr="006008FE">
        <w:t>0</w:t>
      </w:r>
      <w:r w:rsidR="00622BD2">
        <w:t>..</w:t>
      </w:r>
      <w:proofErr w:type="gramEnd"/>
    </w:p>
    <w:p w14:paraId="3FE2DA29" w14:textId="51554BFC" w:rsidR="006008FE" w:rsidRPr="006008FE" w:rsidRDefault="006008FE" w:rsidP="00A029D5">
      <w:pPr>
        <w:pStyle w:val="Numberlist"/>
        <w:numPr>
          <w:ilvl w:val="0"/>
          <w:numId w:val="50"/>
        </w:numPr>
      </w:pPr>
      <w:r w:rsidRPr="006008FE">
        <w:t>Enter the following IP configurations:</w:t>
      </w:r>
      <w:r>
        <w:br/>
      </w:r>
      <w:r w:rsidRPr="006008FE">
        <w:t>IP Address: 192.168.2.254</w:t>
      </w:r>
      <w:r>
        <w:br/>
      </w:r>
      <w:r w:rsidRPr="006008FE">
        <w:t>Subnet Mask: 255.255.255.0</w:t>
      </w:r>
    </w:p>
    <w:p w14:paraId="7CD8330E" w14:textId="6CB1C767" w:rsidR="006008FE" w:rsidRPr="006008FE" w:rsidRDefault="006008FE" w:rsidP="00A029D5">
      <w:pPr>
        <w:pStyle w:val="Numberlist"/>
        <w:numPr>
          <w:ilvl w:val="0"/>
          <w:numId w:val="50"/>
        </w:numPr>
      </w:pPr>
      <w:r w:rsidRPr="006008FE">
        <w:t xml:space="preserve">Put a tick in the </w:t>
      </w:r>
      <w:r w:rsidRPr="00622BD2">
        <w:rPr>
          <w:b/>
          <w:bCs/>
        </w:rPr>
        <w:t>On</w:t>
      </w:r>
      <w:r w:rsidRPr="006008FE">
        <w:t xml:space="preserve"> box</w:t>
      </w:r>
      <w:r w:rsidR="00622BD2">
        <w:t>.</w:t>
      </w:r>
    </w:p>
    <w:p w14:paraId="0D2B89F7" w14:textId="3CF4BD33" w:rsidR="006008FE" w:rsidRPr="006008FE" w:rsidRDefault="006008FE" w:rsidP="00A029D5">
      <w:pPr>
        <w:pStyle w:val="Numberlist"/>
        <w:numPr>
          <w:ilvl w:val="0"/>
          <w:numId w:val="50"/>
        </w:numPr>
      </w:pPr>
      <w:r>
        <w:t>Select</w:t>
      </w:r>
      <w:r w:rsidRPr="006008FE">
        <w:t xml:space="preserve"> </w:t>
      </w:r>
      <w:proofErr w:type="spellStart"/>
      <w:r w:rsidRPr="006008FE">
        <w:t>GigabitEthernet</w:t>
      </w:r>
      <w:proofErr w:type="spellEnd"/>
      <w:r w:rsidRPr="006008FE">
        <w:t xml:space="preserve"> 0/1</w:t>
      </w:r>
    </w:p>
    <w:p w14:paraId="59B03A83" w14:textId="5E88070F" w:rsidR="006008FE" w:rsidRPr="006008FE" w:rsidRDefault="006008FE" w:rsidP="00622BD2">
      <w:pPr>
        <w:pStyle w:val="Numberlist"/>
      </w:pPr>
      <w:r w:rsidRPr="006008FE">
        <w:lastRenderedPageBreak/>
        <w:t>Enter the following IP configurations:</w:t>
      </w:r>
      <w:r>
        <w:br/>
      </w:r>
      <w:r w:rsidRPr="006008FE">
        <w:t>IP Address: 130.30.10.1</w:t>
      </w:r>
      <w:r>
        <w:br/>
      </w:r>
      <w:r w:rsidRPr="006008FE">
        <w:t>Subnet Mask: 255.255.0.0</w:t>
      </w:r>
    </w:p>
    <w:p w14:paraId="58C18D5A" w14:textId="0A5C998C" w:rsidR="006008FE" w:rsidRPr="006008FE" w:rsidRDefault="006008FE" w:rsidP="00622BD2">
      <w:pPr>
        <w:pStyle w:val="Numberlist"/>
      </w:pPr>
      <w:r w:rsidRPr="006008FE">
        <w:t xml:space="preserve">Put a tick in the </w:t>
      </w:r>
      <w:r w:rsidRPr="006008FE">
        <w:rPr>
          <w:b/>
          <w:bCs/>
        </w:rPr>
        <w:t>On</w:t>
      </w:r>
      <w:r w:rsidRPr="006008FE">
        <w:t xml:space="preserve"> box</w:t>
      </w:r>
      <w:r w:rsidR="00622BD2">
        <w:t>.</w:t>
      </w:r>
    </w:p>
    <w:p w14:paraId="1458A6C4" w14:textId="1D7B595E" w:rsidR="006008FE" w:rsidRPr="006008FE" w:rsidRDefault="006008FE" w:rsidP="00622BD2">
      <w:pPr>
        <w:pStyle w:val="Numberlist"/>
      </w:pPr>
      <w:r>
        <w:t>C</w:t>
      </w:r>
      <w:r w:rsidRPr="006008FE">
        <w:t>lose Router1 properties window</w:t>
      </w:r>
      <w:r w:rsidR="00622BD2">
        <w:t>.</w:t>
      </w:r>
    </w:p>
    <w:p w14:paraId="2802645A" w14:textId="6126567C" w:rsidR="006008FE" w:rsidRPr="006008FE" w:rsidRDefault="006008FE" w:rsidP="006008FE">
      <w:pPr>
        <w:pStyle w:val="Heading3"/>
      </w:pPr>
      <w:r w:rsidRPr="006008FE">
        <w:t>Step 5</w:t>
      </w:r>
      <w:r>
        <w:t>:</w:t>
      </w:r>
      <w:r w:rsidRPr="006008FE">
        <w:t xml:space="preserve"> Configure server0 with a DHCP scope</w:t>
      </w:r>
    </w:p>
    <w:p w14:paraId="7ED09E8B" w14:textId="7F12E6F2" w:rsidR="006008FE" w:rsidRPr="006008FE" w:rsidRDefault="006008FE" w:rsidP="00A029D5">
      <w:pPr>
        <w:pStyle w:val="Numberlist"/>
        <w:numPr>
          <w:ilvl w:val="0"/>
          <w:numId w:val="51"/>
        </w:numPr>
      </w:pPr>
      <w:r>
        <w:t>Select</w:t>
      </w:r>
      <w:r w:rsidRPr="006008FE">
        <w:t xml:space="preserve"> Server0, and click the services tab.</w:t>
      </w:r>
    </w:p>
    <w:p w14:paraId="245F3023" w14:textId="7146EA6B" w:rsidR="006008FE" w:rsidRPr="006008FE" w:rsidRDefault="006008FE" w:rsidP="00A029D5">
      <w:pPr>
        <w:pStyle w:val="Numberlist"/>
        <w:numPr>
          <w:ilvl w:val="0"/>
          <w:numId w:val="51"/>
        </w:numPr>
      </w:pPr>
      <w:r>
        <w:t>Select</w:t>
      </w:r>
      <w:r w:rsidRPr="006008FE">
        <w:t xml:space="preserve"> the button on the left for DHCP. Set the service to On.</w:t>
      </w:r>
    </w:p>
    <w:p w14:paraId="08C7843F" w14:textId="5406C657" w:rsidR="006008FE" w:rsidRPr="006008FE" w:rsidRDefault="006008FE" w:rsidP="00A029D5">
      <w:pPr>
        <w:pStyle w:val="Numberlist"/>
        <w:numPr>
          <w:ilvl w:val="0"/>
          <w:numId w:val="51"/>
        </w:numPr>
      </w:pPr>
      <w:r w:rsidRPr="006008FE">
        <w:t>Enter the following settings:</w:t>
      </w:r>
      <w:r>
        <w:br/>
      </w:r>
      <w:r w:rsidRPr="006008FE">
        <w:t>Default Gateway: 192.168.1.254</w:t>
      </w:r>
      <w:r>
        <w:br/>
      </w:r>
      <w:r w:rsidRPr="006008FE">
        <w:t>DNS: 192.168.1.253</w:t>
      </w:r>
      <w:r>
        <w:br/>
      </w:r>
      <w:r w:rsidRPr="006008FE">
        <w:t>Start IP Address: 192.168.1.10</w:t>
      </w:r>
      <w:r>
        <w:br/>
      </w:r>
      <w:r w:rsidRPr="006008FE">
        <w:t>Subnet Mask: 255.255.255.0</w:t>
      </w:r>
      <w:r>
        <w:br/>
      </w:r>
      <w:r w:rsidRPr="006008FE">
        <w:t>Maximum number of Users: 50</w:t>
      </w:r>
    </w:p>
    <w:p w14:paraId="66B86F0D" w14:textId="442264D1" w:rsidR="006008FE" w:rsidRPr="006008FE" w:rsidRDefault="006008FE" w:rsidP="00A029D5">
      <w:pPr>
        <w:pStyle w:val="Numberlist"/>
        <w:numPr>
          <w:ilvl w:val="0"/>
          <w:numId w:val="51"/>
        </w:numPr>
      </w:pPr>
      <w:r>
        <w:t>Select</w:t>
      </w:r>
      <w:r w:rsidRPr="006008FE">
        <w:t xml:space="preserve"> </w:t>
      </w:r>
      <w:r w:rsidRPr="00622BD2">
        <w:rPr>
          <w:b/>
          <w:bCs/>
        </w:rPr>
        <w:t>Save</w:t>
      </w:r>
      <w:r w:rsidRPr="006008FE">
        <w:t xml:space="preserve"> to add the new address scope</w:t>
      </w:r>
      <w:r>
        <w:t>.</w:t>
      </w:r>
    </w:p>
    <w:p w14:paraId="4C894327" w14:textId="17677936" w:rsidR="006008FE" w:rsidRPr="006008FE" w:rsidRDefault="006008FE" w:rsidP="006008FE">
      <w:pPr>
        <w:pStyle w:val="Heading3"/>
      </w:pPr>
      <w:r w:rsidRPr="006008FE">
        <w:t>Step 6</w:t>
      </w:r>
      <w:r>
        <w:t>:</w:t>
      </w:r>
      <w:r w:rsidRPr="006008FE">
        <w:t xml:space="preserve"> Configure PC0 and PC1 as DHCP client</w:t>
      </w:r>
      <w:r w:rsidR="007126C2">
        <w:t xml:space="preserve"> </w:t>
      </w:r>
    </w:p>
    <w:p w14:paraId="48E20B8E" w14:textId="447AF1FB" w:rsidR="006008FE" w:rsidRPr="006008FE" w:rsidRDefault="006008FE" w:rsidP="00A029D5">
      <w:pPr>
        <w:pStyle w:val="Numberlist"/>
        <w:numPr>
          <w:ilvl w:val="0"/>
          <w:numId w:val="52"/>
        </w:numPr>
      </w:pPr>
      <w:r>
        <w:t>Select</w:t>
      </w:r>
      <w:r w:rsidRPr="006008FE">
        <w:t xml:space="preserve"> PC0.</w:t>
      </w:r>
    </w:p>
    <w:p w14:paraId="22E21F01" w14:textId="4DEB5145" w:rsidR="006008FE" w:rsidRPr="006008FE" w:rsidRDefault="006008FE" w:rsidP="00A029D5">
      <w:pPr>
        <w:pStyle w:val="Numberlist"/>
        <w:numPr>
          <w:ilvl w:val="0"/>
          <w:numId w:val="52"/>
        </w:numPr>
      </w:pPr>
      <w:r>
        <w:t>Select</w:t>
      </w:r>
      <w:r w:rsidRPr="006008FE">
        <w:t xml:space="preserve"> the Desktop tab and </w:t>
      </w:r>
      <w:r>
        <w:t>Select</w:t>
      </w:r>
      <w:r w:rsidRPr="006008FE">
        <w:t xml:space="preserve"> IP configuration.</w:t>
      </w:r>
    </w:p>
    <w:p w14:paraId="4E699F88" w14:textId="63818D1A" w:rsidR="006008FE" w:rsidRPr="006008FE" w:rsidRDefault="006008FE" w:rsidP="00A029D5">
      <w:pPr>
        <w:pStyle w:val="Numberlist"/>
        <w:numPr>
          <w:ilvl w:val="0"/>
          <w:numId w:val="52"/>
        </w:numPr>
      </w:pPr>
      <w:r w:rsidRPr="006008FE">
        <w:t>Enable DHCP by selecting the DHCP button.</w:t>
      </w:r>
      <w:r w:rsidR="007126C2">
        <w:t xml:space="preserve"> </w:t>
      </w:r>
      <w:r w:rsidRPr="006008FE">
        <w:t>Notice that an IP address and other parameters have been automatically assigned.</w:t>
      </w:r>
    </w:p>
    <w:p w14:paraId="451A11E0" w14:textId="77777777" w:rsidR="006008FE" w:rsidRPr="006008FE" w:rsidRDefault="006008FE" w:rsidP="00A029D5">
      <w:pPr>
        <w:pStyle w:val="Numberlist"/>
        <w:numPr>
          <w:ilvl w:val="0"/>
          <w:numId w:val="52"/>
        </w:numPr>
      </w:pPr>
      <w:r w:rsidRPr="006008FE">
        <w:t>Close the IP configuration window.</w:t>
      </w:r>
    </w:p>
    <w:p w14:paraId="142CA6AE" w14:textId="56575F53" w:rsidR="006008FE" w:rsidRPr="006008FE" w:rsidRDefault="007126C2" w:rsidP="00A029D5">
      <w:pPr>
        <w:pStyle w:val="Numberlist"/>
        <w:numPr>
          <w:ilvl w:val="0"/>
          <w:numId w:val="52"/>
        </w:numPr>
      </w:pPr>
      <w:r>
        <w:t>Select</w:t>
      </w:r>
      <w:r w:rsidRPr="006008FE">
        <w:t xml:space="preserve"> </w:t>
      </w:r>
      <w:r w:rsidR="006008FE" w:rsidRPr="006008FE">
        <w:t>the Command Prompt.</w:t>
      </w:r>
    </w:p>
    <w:p w14:paraId="21DE2BEF" w14:textId="0A7B7146" w:rsidR="007126C2" w:rsidRDefault="006008FE" w:rsidP="00A029D5">
      <w:pPr>
        <w:pStyle w:val="Numberlist"/>
        <w:numPr>
          <w:ilvl w:val="0"/>
          <w:numId w:val="52"/>
        </w:numPr>
      </w:pPr>
      <w:r w:rsidRPr="006008FE">
        <w:t xml:space="preserve">Type ipconfig /release and press </w:t>
      </w:r>
      <w:r w:rsidR="00622BD2">
        <w:t>E</w:t>
      </w:r>
      <w:r w:rsidRPr="006008FE">
        <w:t>nter.</w:t>
      </w:r>
    </w:p>
    <w:p w14:paraId="60577FF4" w14:textId="1A03E112" w:rsidR="006008FE" w:rsidRPr="006008FE" w:rsidRDefault="006008FE" w:rsidP="00A029D5">
      <w:pPr>
        <w:pStyle w:val="Numberlist"/>
        <w:numPr>
          <w:ilvl w:val="0"/>
          <w:numId w:val="52"/>
        </w:numPr>
      </w:pPr>
      <w:r w:rsidRPr="006008FE">
        <w:t xml:space="preserve">Notice that PC0 is now configured with 0.0.0.0 IP address. </w:t>
      </w:r>
    </w:p>
    <w:p w14:paraId="539D12D1" w14:textId="0B916F37" w:rsidR="006008FE" w:rsidRPr="006008FE" w:rsidRDefault="006008FE" w:rsidP="00A029D5">
      <w:pPr>
        <w:pStyle w:val="Numberlist"/>
        <w:numPr>
          <w:ilvl w:val="0"/>
          <w:numId w:val="52"/>
        </w:numPr>
      </w:pPr>
      <w:r w:rsidRPr="006008FE">
        <w:t>Type ipconfig /renew and press enter.</w:t>
      </w:r>
      <w:r w:rsidR="007126C2">
        <w:t xml:space="preserve"> </w:t>
      </w:r>
      <w:r w:rsidRPr="006008FE">
        <w:t>Notice that PC0 is now configured with IP address from the scope we created earlier on.</w:t>
      </w:r>
    </w:p>
    <w:p w14:paraId="4BE7B4DE" w14:textId="61E6388D" w:rsidR="006008FE" w:rsidRPr="006008FE" w:rsidRDefault="007126C2" w:rsidP="007126C2">
      <w:pPr>
        <w:pStyle w:val="Heading3"/>
      </w:pPr>
      <w:r>
        <w:t xml:space="preserve">Step 7: </w:t>
      </w:r>
      <w:r w:rsidR="006008FE" w:rsidRPr="006008FE">
        <w:t>Verify connectivity</w:t>
      </w:r>
    </w:p>
    <w:p w14:paraId="1312736E" w14:textId="1081FA0B" w:rsidR="006008FE" w:rsidRPr="006008FE" w:rsidRDefault="006008FE" w:rsidP="00A029D5">
      <w:pPr>
        <w:pStyle w:val="Numberlist"/>
        <w:numPr>
          <w:ilvl w:val="0"/>
          <w:numId w:val="53"/>
        </w:numPr>
      </w:pPr>
      <w:r w:rsidRPr="006008FE">
        <w:t>Type ping 192.168.1.253 to ping the server address</w:t>
      </w:r>
      <w:r w:rsidR="00622BD2">
        <w:t>.</w:t>
      </w:r>
    </w:p>
    <w:p w14:paraId="45E30114" w14:textId="77777777" w:rsidR="006008FE" w:rsidRPr="006008FE" w:rsidRDefault="006008FE" w:rsidP="00A029D5">
      <w:pPr>
        <w:pStyle w:val="Numberlist"/>
        <w:numPr>
          <w:ilvl w:val="0"/>
          <w:numId w:val="53"/>
        </w:numPr>
      </w:pPr>
      <w:r w:rsidRPr="006008FE">
        <w:t>You should receive a reply from the server.</w:t>
      </w:r>
    </w:p>
    <w:p w14:paraId="36490B5C" w14:textId="656227E0" w:rsidR="007126C2" w:rsidRDefault="006008FE" w:rsidP="00A029D5">
      <w:pPr>
        <w:pStyle w:val="Numberlist"/>
        <w:numPr>
          <w:ilvl w:val="0"/>
          <w:numId w:val="53"/>
        </w:numPr>
      </w:pPr>
      <w:r w:rsidRPr="006008FE">
        <w:t>Close the configuration window</w:t>
      </w:r>
      <w:r w:rsidR="00622BD2">
        <w:t>.</w:t>
      </w:r>
    </w:p>
    <w:p w14:paraId="7D977748" w14:textId="01A098D7" w:rsidR="006008FE" w:rsidRPr="006008FE" w:rsidRDefault="006008FE" w:rsidP="00A029D5">
      <w:pPr>
        <w:pStyle w:val="Numberlist"/>
        <w:numPr>
          <w:ilvl w:val="0"/>
          <w:numId w:val="53"/>
        </w:numPr>
      </w:pPr>
      <w:r w:rsidRPr="006008FE">
        <w:t>Troubleshoot if the ping was unsuccessful</w:t>
      </w:r>
      <w:r w:rsidR="00622BD2">
        <w:t>.</w:t>
      </w:r>
    </w:p>
    <w:p w14:paraId="36C80895" w14:textId="2C684DE0" w:rsidR="006008FE" w:rsidRPr="003E51A9" w:rsidRDefault="003E51A9" w:rsidP="006008FE">
      <w:pPr>
        <w:rPr>
          <w:b/>
          <w:bCs/>
          <w:sz w:val="28"/>
          <w:szCs w:val="28"/>
        </w:rPr>
      </w:pPr>
      <w:r w:rsidRPr="003E51A9">
        <w:rPr>
          <w:b/>
          <w:bCs/>
          <w:sz w:val="28"/>
          <w:szCs w:val="28"/>
        </w:rPr>
        <w:t>Make sure to save this lab as it is required for the DNS lab.</w:t>
      </w:r>
    </w:p>
    <w:p w14:paraId="40C92941" w14:textId="45971871" w:rsidR="007126C2" w:rsidRDefault="007126C2" w:rsidP="007126C2">
      <w:pPr>
        <w:pStyle w:val="Heading2"/>
      </w:pPr>
      <w:bookmarkStart w:id="72" w:name="_Toc215661066"/>
      <w:r>
        <w:lastRenderedPageBreak/>
        <w:t>Extension</w:t>
      </w:r>
      <w:bookmarkEnd w:id="72"/>
    </w:p>
    <w:p w14:paraId="708AD58F" w14:textId="2C31BC7B" w:rsidR="007126C2" w:rsidRDefault="007126C2" w:rsidP="007126C2">
      <w:r w:rsidRPr="007126C2">
        <w:t>What are the benefits of using DHCP?</w:t>
      </w:r>
    </w:p>
    <w:p w14:paraId="1E4168AE" w14:textId="3E2BCF2B" w:rsidR="00A44778" w:rsidRDefault="00A44778" w:rsidP="007126C2">
      <w:r>
        <w:rPr>
          <w:noProof/>
        </w:rPr>
        <mc:AlternateContent>
          <mc:Choice Requires="wps">
            <w:drawing>
              <wp:inline distT="0" distB="0" distL="0" distR="0" wp14:anchorId="31B7686F" wp14:editId="2D5EF7E1">
                <wp:extent cx="6479540" cy="2093595"/>
                <wp:effectExtent l="0" t="0" r="16510" b="20955"/>
                <wp:docPr id="19088393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2093595"/>
                        </a:xfrm>
                        <a:prstGeom prst="rect">
                          <a:avLst/>
                        </a:prstGeom>
                        <a:solidFill>
                          <a:srgbClr val="FFFFFF"/>
                        </a:solidFill>
                        <a:ln w="9525">
                          <a:solidFill>
                            <a:srgbClr val="000000"/>
                          </a:solidFill>
                          <a:miter lim="800000"/>
                          <a:headEnd/>
                          <a:tailEnd/>
                        </a:ln>
                      </wps:spPr>
                      <wps:txbx>
                        <w:txbxContent>
                          <w:p w14:paraId="4E59A4DD" w14:textId="77777777" w:rsidR="00A44778" w:rsidRDefault="00A44778" w:rsidP="00A44778"/>
                          <w:p w14:paraId="5F37F4B2" w14:textId="77777777" w:rsidR="00A44778" w:rsidRDefault="00A44778" w:rsidP="00A44778"/>
                          <w:p w14:paraId="00B34110" w14:textId="77777777" w:rsidR="00A44778" w:rsidRDefault="00A44778" w:rsidP="00A44778"/>
                          <w:p w14:paraId="77D3A19B" w14:textId="77777777" w:rsidR="00A44778" w:rsidRDefault="00A44778" w:rsidP="00A44778"/>
                          <w:p w14:paraId="0CEBAA41" w14:textId="77777777" w:rsidR="00A44778" w:rsidRDefault="00A44778" w:rsidP="00A44778"/>
                        </w:txbxContent>
                      </wps:txbx>
                      <wps:bodyPr rot="0" vert="horz" wrap="square" lIns="91440" tIns="45720" rIns="91440" bIns="45720" anchor="t" anchorCtr="0">
                        <a:spAutoFit/>
                      </wps:bodyPr>
                    </wps:wsp>
                  </a:graphicData>
                </a:graphic>
              </wp:inline>
            </w:drawing>
          </mc:Choice>
          <mc:Fallback>
            <w:pict>
              <v:shape w14:anchorId="31B7686F" id="_x0000_s1107" type="#_x0000_t202" style="width:510.2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">
                <v:textbox style="mso-fit-shape-to-text:t">
                  <w:txbxContent>
                    <w:p w14:paraId="4E59A4DD" w14:textId="77777777" w:rsidR="00A44778" w:rsidRDefault="00A44778" w:rsidP="00A44778"/>
                    <w:p w14:paraId="5F37F4B2" w14:textId="77777777" w:rsidR="00A44778" w:rsidRDefault="00A44778" w:rsidP="00A44778"/>
                    <w:p w14:paraId="00B34110" w14:textId="77777777" w:rsidR="00A44778" w:rsidRDefault="00A44778" w:rsidP="00A44778"/>
                    <w:p w14:paraId="77D3A19B" w14:textId="77777777" w:rsidR="00A44778" w:rsidRDefault="00A44778" w:rsidP="00A44778"/>
                    <w:p w14:paraId="0CEBAA41" w14:textId="77777777" w:rsidR="00A44778" w:rsidRDefault="00A44778" w:rsidP="00A44778"/>
                  </w:txbxContent>
                </v:textbox>
                <w10:anchorlock/>
              </v:shape>
            </w:pict>
          </mc:Fallback>
        </mc:AlternateContent>
      </w:r>
    </w:p>
    <w:p w14:paraId="18F6F64C" w14:textId="657A933B" w:rsidR="007126C2" w:rsidRDefault="007126C2" w:rsidP="007126C2">
      <w:r w:rsidRPr="007126C2">
        <w:t xml:space="preserve">Why do some devices and interfaces need to be assigned static IP addresses when using </w:t>
      </w:r>
      <w:r w:rsidR="00622BD2">
        <w:t>D</w:t>
      </w:r>
      <w:r w:rsidRPr="007126C2">
        <w:t>HCP?</w:t>
      </w:r>
    </w:p>
    <w:p w14:paraId="69E0570A" w14:textId="2A40C12F" w:rsidR="00A44778" w:rsidRPr="007126C2" w:rsidRDefault="00A44778" w:rsidP="007126C2">
      <w:r>
        <w:rPr>
          <w:noProof/>
        </w:rPr>
        <mc:AlternateContent>
          <mc:Choice Requires="wps">
            <w:drawing>
              <wp:inline distT="0" distB="0" distL="0" distR="0" wp14:anchorId="113FE1B2" wp14:editId="4E1AC536">
                <wp:extent cx="6479540" cy="2093595"/>
                <wp:effectExtent l="0" t="0" r="16510" b="20955"/>
                <wp:docPr id="8586140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2093595"/>
                        </a:xfrm>
                        <a:prstGeom prst="rect">
                          <a:avLst/>
                        </a:prstGeom>
                        <a:solidFill>
                          <a:srgbClr val="FFFFFF"/>
                        </a:solidFill>
                        <a:ln w="9525">
                          <a:solidFill>
                            <a:srgbClr val="000000"/>
                          </a:solidFill>
                          <a:miter lim="800000"/>
                          <a:headEnd/>
                          <a:tailEnd/>
                        </a:ln>
                      </wps:spPr>
                      <wps:txbx>
                        <w:txbxContent>
                          <w:p w14:paraId="3CD90163" w14:textId="77777777" w:rsidR="00A44778" w:rsidRDefault="00A44778" w:rsidP="00A44778"/>
                          <w:p w14:paraId="6C16FA12" w14:textId="77777777" w:rsidR="00A44778" w:rsidRDefault="00A44778" w:rsidP="00A44778"/>
                          <w:p w14:paraId="48846CD7" w14:textId="77777777" w:rsidR="00A44778" w:rsidRDefault="00A44778" w:rsidP="00A44778"/>
                          <w:p w14:paraId="1B5047F4" w14:textId="77777777" w:rsidR="00A44778" w:rsidRDefault="00A44778" w:rsidP="00A44778"/>
                          <w:p w14:paraId="71E518EE" w14:textId="77777777" w:rsidR="00A44778" w:rsidRDefault="00A44778" w:rsidP="00A44778"/>
                        </w:txbxContent>
                      </wps:txbx>
                      <wps:bodyPr rot="0" vert="horz" wrap="square" lIns="91440" tIns="45720" rIns="91440" bIns="45720" anchor="t" anchorCtr="0">
                        <a:spAutoFit/>
                      </wps:bodyPr>
                    </wps:wsp>
                  </a:graphicData>
                </a:graphic>
              </wp:inline>
            </w:drawing>
          </mc:Choice>
          <mc:Fallback>
            <w:pict>
              <v:shape w14:anchorId="113FE1B2" id="_x0000_s1108" type="#_x0000_t202" style="width:510.2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">
                <v:textbox style="mso-fit-shape-to-text:t">
                  <w:txbxContent>
                    <w:p w14:paraId="3CD90163" w14:textId="77777777" w:rsidR="00A44778" w:rsidRDefault="00A44778" w:rsidP="00A44778"/>
                    <w:p w14:paraId="6C16FA12" w14:textId="77777777" w:rsidR="00A44778" w:rsidRDefault="00A44778" w:rsidP="00A44778"/>
                    <w:p w14:paraId="48846CD7" w14:textId="77777777" w:rsidR="00A44778" w:rsidRDefault="00A44778" w:rsidP="00A44778"/>
                    <w:p w14:paraId="1B5047F4" w14:textId="77777777" w:rsidR="00A44778" w:rsidRDefault="00A44778" w:rsidP="00A44778"/>
                    <w:p w14:paraId="71E518EE" w14:textId="77777777" w:rsidR="00A44778" w:rsidRDefault="00A44778" w:rsidP="00A44778"/>
                  </w:txbxContent>
                </v:textbox>
                <w10:anchorlock/>
              </v:shape>
            </w:pict>
          </mc:Fallback>
        </mc:AlternateContent>
      </w:r>
    </w:p>
    <w:p w14:paraId="7222CD6D" w14:textId="77777777" w:rsidR="007126C2" w:rsidRPr="007126C2" w:rsidRDefault="007126C2" w:rsidP="00622BD2">
      <w:pPr>
        <w:pStyle w:val="Heading2"/>
        <w:rPr>
          <w:lang w:val="en-US"/>
        </w:rPr>
      </w:pPr>
      <w:bookmarkStart w:id="73" w:name="_Toc215661067"/>
      <w:r w:rsidRPr="007126C2">
        <w:rPr>
          <w:lang w:val="en-US"/>
        </w:rPr>
        <w:t>Challenge</w:t>
      </w:r>
      <w:bookmarkEnd w:id="73"/>
    </w:p>
    <w:p w14:paraId="3C2FBAA5" w14:textId="77777777" w:rsidR="007126C2" w:rsidRPr="007126C2" w:rsidRDefault="007126C2" w:rsidP="007126C2">
      <w:pPr>
        <w:spacing w:before="0" w:after="160" w:line="259" w:lineRule="auto"/>
      </w:pPr>
      <w:r w:rsidRPr="007126C2">
        <w:t>You have been placed in charge of setting up a new centre in Manchester with 12 users.</w:t>
      </w:r>
    </w:p>
    <w:p w14:paraId="0E182316" w14:textId="55DB6DCF" w:rsidR="007126C2" w:rsidRPr="007126C2" w:rsidRDefault="007126C2" w:rsidP="007126C2">
      <w:pPr>
        <w:spacing w:before="0" w:after="160" w:line="259" w:lineRule="auto"/>
      </w:pPr>
      <w:r w:rsidRPr="007126C2">
        <w:t xml:space="preserve">In Manchester, you will set up a new private network with </w:t>
      </w:r>
      <w:r w:rsidR="00622BD2">
        <w:t>three</w:t>
      </w:r>
      <w:r w:rsidRPr="007126C2">
        <w:t xml:space="preserve"> PCs, a DHCP server, a </w:t>
      </w:r>
      <w:r w:rsidR="00622BD2" w:rsidRPr="007126C2">
        <w:t>web server</w:t>
      </w:r>
      <w:r w:rsidRPr="007126C2">
        <w:t>, and a router. You will also need to decide whether you will use a switch or a hub. The size of the Manchester office is not expected to change.</w:t>
      </w:r>
    </w:p>
    <w:p w14:paraId="4F06BFFC" w14:textId="091C9B20" w:rsidR="007126C2" w:rsidRPr="007126C2" w:rsidRDefault="007126C2" w:rsidP="007126C2">
      <w:pPr>
        <w:spacing w:before="0" w:after="160" w:line="259" w:lineRule="auto"/>
      </w:pPr>
      <w:r w:rsidRPr="007126C2">
        <w:t>You were told you have a choice between the following networks – choose the one most suitable</w:t>
      </w:r>
      <w:r>
        <w:t>:</w:t>
      </w:r>
    </w:p>
    <w:p w14:paraId="3C98AF8C" w14:textId="77777777" w:rsidR="007126C2" w:rsidRDefault="007126C2" w:rsidP="00622BD2">
      <w:pPr>
        <w:pStyle w:val="Bulletlist1"/>
      </w:pPr>
      <w:r w:rsidRPr="007126C2">
        <w:t>172.19.6.0/28</w:t>
      </w:r>
      <w:r w:rsidRPr="007126C2">
        <w:tab/>
      </w:r>
    </w:p>
    <w:p w14:paraId="557944AA" w14:textId="77777777" w:rsidR="007126C2" w:rsidRDefault="007126C2" w:rsidP="00622BD2">
      <w:pPr>
        <w:pStyle w:val="Bulletlist1"/>
      </w:pPr>
      <w:r w:rsidRPr="007126C2">
        <w:t xml:space="preserve">192.168.109.56/29  </w:t>
      </w:r>
    </w:p>
    <w:p w14:paraId="50FFFAD7" w14:textId="597415E8" w:rsidR="007126C2" w:rsidRPr="007126C2" w:rsidRDefault="007126C2" w:rsidP="00622BD2">
      <w:pPr>
        <w:pStyle w:val="Bulletlist1"/>
      </w:pPr>
      <w:r w:rsidRPr="007126C2">
        <w:t>192.168.6.0/30</w:t>
      </w:r>
    </w:p>
    <w:p w14:paraId="0746F136" w14:textId="77777777" w:rsidR="007126C2" w:rsidRPr="007126C2" w:rsidRDefault="007126C2" w:rsidP="007126C2">
      <w:pPr>
        <w:spacing w:before="0" w:after="160" w:line="259" w:lineRule="auto"/>
      </w:pPr>
      <w:r w:rsidRPr="007126C2">
        <w:t>Create a sample network on packet tracer which fulfils the above requirements.</w:t>
      </w:r>
    </w:p>
    <w:p w14:paraId="2F4970B7" w14:textId="62A96B13" w:rsidR="004929EA" w:rsidRDefault="007126C2">
      <w:pPr>
        <w:spacing w:before="0" w:after="160" w:line="259" w:lineRule="auto"/>
      </w:pPr>
      <w:r w:rsidRPr="007126C2">
        <w:t xml:space="preserve">The </w:t>
      </w:r>
      <w:r w:rsidR="00622BD2" w:rsidRPr="007126C2">
        <w:t xml:space="preserve">servers and gateway </w:t>
      </w:r>
      <w:r w:rsidRPr="007126C2">
        <w:t>should be assigned static addresses. The remaining devices should receive their IP addresses dynamically.</w:t>
      </w:r>
      <w:r w:rsidR="004929EA">
        <w:br w:type="page"/>
      </w:r>
    </w:p>
    <w:p w14:paraId="2F892747" w14:textId="24C947E1" w:rsidR="004929EA" w:rsidRPr="004929EA" w:rsidRDefault="004929EA" w:rsidP="00622BD2">
      <w:pPr>
        <w:pStyle w:val="Heading1"/>
      </w:pPr>
      <w:bookmarkStart w:id="74" w:name="_Toc215661068"/>
      <w:r>
        <w:lastRenderedPageBreak/>
        <w:t>Activity</w:t>
      </w:r>
      <w:r w:rsidR="00E61A5A">
        <w:t xml:space="preserve"> 17</w:t>
      </w:r>
      <w:r>
        <w:t>: DNS</w:t>
      </w:r>
      <w:bookmarkEnd w:id="74"/>
    </w:p>
    <w:p w14:paraId="140B78A6" w14:textId="7E54E6AD" w:rsidR="004929EA" w:rsidRPr="00D93299" w:rsidRDefault="00E61A5A" w:rsidP="00622BD2">
      <w:pPr>
        <w:pStyle w:val="Heading2"/>
      </w:pPr>
      <w:bookmarkStart w:id="75" w:name="_Toc215661069"/>
      <w:r w:rsidRPr="00D93299">
        <w:t>Scenario background</w:t>
      </w:r>
      <w:bookmarkEnd w:id="75"/>
    </w:p>
    <w:p w14:paraId="309A6D96" w14:textId="352C5A34" w:rsidR="00D93299" w:rsidRDefault="007126C2" w:rsidP="00D93299">
      <w:proofErr w:type="spellStart"/>
      <w:r w:rsidRPr="00D93299">
        <w:t>TechCorp</w:t>
      </w:r>
      <w:proofErr w:type="spellEnd"/>
      <w:r w:rsidRPr="00D93299">
        <w:t xml:space="preserve"> Inc is a medium size organisation working within the retail sector. The organisation has around 200 employees across </w:t>
      </w:r>
      <w:r w:rsidR="00F155AE">
        <w:t>three</w:t>
      </w:r>
      <w:r w:rsidRPr="00D93299">
        <w:t xml:space="preserve"> centres: London, Oxford, and Manchester.  The London office is where the Sales and HR departments are located</w:t>
      </w:r>
      <w:r w:rsidR="00F155AE">
        <w:t>,</w:t>
      </w:r>
      <w:r w:rsidRPr="00D93299">
        <w:t xml:space="preserve"> with 200 people in Sales and 25 working in HR. There is also a small IT presence consisting of 10 staff. You are part of the IT </w:t>
      </w:r>
      <w:r w:rsidR="00F155AE">
        <w:t>i</w:t>
      </w:r>
      <w:r w:rsidRPr="00D93299">
        <w:t xml:space="preserve">mplementation project team in London. A new project is underway to configure the London office with a DHCP server that will allocate automatic IP addresses to end devices. </w:t>
      </w:r>
    </w:p>
    <w:p w14:paraId="2D155343" w14:textId="6FBC9484" w:rsidR="004929EA" w:rsidRPr="00D93299" w:rsidRDefault="00E61A5A" w:rsidP="00F155AE">
      <w:pPr>
        <w:pStyle w:val="Heading2"/>
      </w:pPr>
      <w:bookmarkStart w:id="76" w:name="_Toc215661070"/>
      <w:r w:rsidRPr="00D93299">
        <w:t>Instructions</w:t>
      </w:r>
      <w:bookmarkEnd w:id="76"/>
    </w:p>
    <w:p w14:paraId="263686EE" w14:textId="02DC1D8F" w:rsidR="004929EA" w:rsidRPr="004929EA" w:rsidRDefault="007126C2" w:rsidP="00D93299">
      <w:r w:rsidRPr="00D93299">
        <w:t>In this activity, you will use the packet tracer design from the previous lab (DHCP) to configure a DNS server for the London office and then configure the clients in London office to use DNS to resolve hostnames.</w:t>
      </w:r>
    </w:p>
    <w:p w14:paraId="526CD428" w14:textId="5AFC6C94" w:rsidR="004929EA" w:rsidRPr="004929EA" w:rsidRDefault="00D93299" w:rsidP="00F155AE">
      <w:pPr>
        <w:pStyle w:val="Heading3"/>
        <w:rPr>
          <w:lang w:val="en-US"/>
        </w:rPr>
      </w:pPr>
      <w:r w:rsidRPr="00D93299">
        <w:rPr>
          <w:lang w:val="en-US"/>
        </w:rPr>
        <w:t>Step 1: Load the network from DHCP lab</w:t>
      </w:r>
    </w:p>
    <w:p w14:paraId="2760388A" w14:textId="2CC27D18" w:rsidR="00D93299" w:rsidRPr="00D93299" w:rsidRDefault="00D93299" w:rsidP="00D93299">
      <w:r w:rsidRPr="00D93299">
        <w:t>Use the network design from the previous lab (DHCP)</w:t>
      </w:r>
      <w:r>
        <w:t>:</w:t>
      </w:r>
    </w:p>
    <w:p w14:paraId="3165CDFE" w14:textId="10B5D29F" w:rsidR="00D93299" w:rsidRDefault="00D93299" w:rsidP="00D93299">
      <w:pPr>
        <w:rPr>
          <w:b/>
          <w:bCs/>
        </w:rPr>
      </w:pPr>
      <w:r w:rsidRPr="00D93299">
        <w:rPr>
          <w:b/>
          <w:bCs/>
          <w:noProof/>
        </w:rPr>
        <w:drawing>
          <wp:inline distT="0" distB="0" distL="0" distR="0" wp14:anchorId="0A66DE06" wp14:editId="4E0198CB">
            <wp:extent cx="5400000" cy="1854217"/>
            <wp:effectExtent l="0" t="0" r="0" b="0"/>
            <wp:docPr id="86842442" name="Picture 132" descr="A diagram of the network topology for Activity 17. You can view details of the full network topology in Packet Trace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2442" name="Picture 132" descr="A diagram of the network topology for Activity 17. You can view details of the full network topology in Packet Tracer.&#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0000" cy="1854217"/>
                    </a:xfrm>
                    <a:prstGeom prst="rect">
                      <a:avLst/>
                    </a:prstGeom>
                    <a:noFill/>
                    <a:ln>
                      <a:noFill/>
                    </a:ln>
                  </pic:spPr>
                </pic:pic>
              </a:graphicData>
            </a:graphic>
          </wp:inline>
        </w:drawing>
      </w:r>
    </w:p>
    <w:p w14:paraId="5BD18E51" w14:textId="018D4CB2" w:rsidR="00D93299" w:rsidRPr="00D93299" w:rsidRDefault="00D93299" w:rsidP="00D93299">
      <w:pPr>
        <w:pStyle w:val="Heading3"/>
      </w:pPr>
      <w:r w:rsidRPr="00D93299">
        <w:t>Step 2</w:t>
      </w:r>
      <w:r>
        <w:t>:</w:t>
      </w:r>
      <w:r w:rsidRPr="00D93299">
        <w:t xml:space="preserve"> Configure DNS on the Server0</w:t>
      </w:r>
    </w:p>
    <w:p w14:paraId="114DA926" w14:textId="5365399E" w:rsidR="00D93299" w:rsidRPr="00D93299" w:rsidRDefault="00D93299" w:rsidP="00A029D5">
      <w:pPr>
        <w:pStyle w:val="Numberlist"/>
        <w:numPr>
          <w:ilvl w:val="0"/>
          <w:numId w:val="54"/>
        </w:numPr>
      </w:pPr>
      <w:r>
        <w:t>Select</w:t>
      </w:r>
      <w:r w:rsidRPr="00D93299">
        <w:t xml:space="preserve"> Server0. </w:t>
      </w:r>
    </w:p>
    <w:p w14:paraId="6B5EC39C" w14:textId="7E95C1F6" w:rsidR="00D93299" w:rsidRPr="00D93299" w:rsidRDefault="00D93299" w:rsidP="00A029D5">
      <w:pPr>
        <w:pStyle w:val="Numberlist"/>
        <w:numPr>
          <w:ilvl w:val="0"/>
          <w:numId w:val="54"/>
        </w:numPr>
      </w:pPr>
      <w:r>
        <w:t>In</w:t>
      </w:r>
      <w:r w:rsidRPr="00D93299">
        <w:t xml:space="preserve"> the </w:t>
      </w:r>
      <w:r>
        <w:t>S</w:t>
      </w:r>
      <w:r w:rsidRPr="00D93299">
        <w:t xml:space="preserve">erver </w:t>
      </w:r>
      <w:r>
        <w:t>c</w:t>
      </w:r>
      <w:r w:rsidRPr="00D93299">
        <w:t xml:space="preserve">onfiguration window, </w:t>
      </w:r>
      <w:r>
        <w:t xml:space="preserve">select </w:t>
      </w:r>
      <w:r w:rsidRPr="00D93299">
        <w:t xml:space="preserve">the Services tab. </w:t>
      </w:r>
    </w:p>
    <w:p w14:paraId="2D832957" w14:textId="13E7E570" w:rsidR="00D93299" w:rsidRPr="00D93299" w:rsidRDefault="00D93299" w:rsidP="00A029D5">
      <w:pPr>
        <w:pStyle w:val="Numberlist"/>
        <w:numPr>
          <w:ilvl w:val="0"/>
          <w:numId w:val="54"/>
        </w:numPr>
      </w:pPr>
      <w:r>
        <w:t>Select</w:t>
      </w:r>
      <w:r w:rsidRPr="00D93299">
        <w:t xml:space="preserve"> the button on the left for DNS. </w:t>
      </w:r>
    </w:p>
    <w:p w14:paraId="76A698C3" w14:textId="77777777" w:rsidR="00D93299" w:rsidRDefault="00D93299" w:rsidP="00A029D5">
      <w:pPr>
        <w:pStyle w:val="Numberlist"/>
        <w:numPr>
          <w:ilvl w:val="0"/>
          <w:numId w:val="54"/>
        </w:numPr>
      </w:pPr>
      <w:r w:rsidRPr="00D93299">
        <w:t>Verify the service is On and configure the following:</w:t>
      </w:r>
    </w:p>
    <w:p w14:paraId="00571D8B" w14:textId="77777777" w:rsidR="00D93299" w:rsidRDefault="00D93299" w:rsidP="00F155AE">
      <w:pPr>
        <w:pStyle w:val="Numberlist"/>
        <w:numPr>
          <w:ilvl w:val="0"/>
          <w:numId w:val="0"/>
        </w:numPr>
        <w:ind w:left="927"/>
      </w:pPr>
      <w:r w:rsidRPr="00D93299">
        <w:t xml:space="preserve">Name: </w:t>
      </w:r>
      <w:hyperlink r:id="rId46" w:history="1">
        <w:r w:rsidRPr="00D93299">
          <w:rPr>
            <w:rStyle w:val="Hyperlink"/>
          </w:rPr>
          <w:t>www.qa.com</w:t>
        </w:r>
      </w:hyperlink>
    </w:p>
    <w:p w14:paraId="3975F588" w14:textId="67494133" w:rsidR="00D93299" w:rsidRPr="00D93299" w:rsidRDefault="00D93299" w:rsidP="00F155AE">
      <w:pPr>
        <w:pStyle w:val="Numberlist"/>
        <w:numPr>
          <w:ilvl w:val="0"/>
          <w:numId w:val="0"/>
        </w:numPr>
        <w:ind w:left="927"/>
      </w:pPr>
      <w:r w:rsidRPr="00D93299">
        <w:t>Address: 192.168.1.253</w:t>
      </w:r>
    </w:p>
    <w:p w14:paraId="2734EEB2" w14:textId="77777777" w:rsidR="00D93299" w:rsidRDefault="00D93299" w:rsidP="00A029D5">
      <w:pPr>
        <w:pStyle w:val="Numberlist"/>
        <w:numPr>
          <w:ilvl w:val="0"/>
          <w:numId w:val="54"/>
        </w:numPr>
      </w:pPr>
      <w:r>
        <w:t>Select</w:t>
      </w:r>
      <w:r w:rsidRPr="00D93299">
        <w:t xml:space="preserve"> the Add button.</w:t>
      </w:r>
    </w:p>
    <w:p w14:paraId="335C8C1B" w14:textId="4F2D48C1" w:rsidR="00D93299" w:rsidRPr="00D93299" w:rsidRDefault="00D93299" w:rsidP="00A029D5">
      <w:pPr>
        <w:pStyle w:val="Numberlist"/>
        <w:numPr>
          <w:ilvl w:val="0"/>
          <w:numId w:val="54"/>
        </w:numPr>
      </w:pPr>
      <w:r w:rsidRPr="00D93299">
        <w:lastRenderedPageBreak/>
        <w:t>Your configuration should be the same as shown below</w:t>
      </w:r>
      <w:r>
        <w:t>:</w:t>
      </w:r>
      <w:r w:rsidRPr="00D93299">
        <w:rPr>
          <w:noProof/>
        </w:rPr>
        <w:drawing>
          <wp:inline distT="0" distB="0" distL="0" distR="0" wp14:anchorId="0DFA7119" wp14:editId="71A3C687">
            <wp:extent cx="4951730" cy="2493645"/>
            <wp:effectExtent l="0" t="0" r="1270" b="1905"/>
            <wp:docPr id="798963306" name="Picture 133" descr="A screenshot of the service configuration dialogue box in Packet Tracer. It displays a server configured in line with the instructions and details given in activity ste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63306" name="Picture 133" descr="A screenshot of the service configuration dialogue box in Packet Tracer. It displays a server configured in line with the instructions and details given in activity step 1-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51730" cy="2493645"/>
                    </a:xfrm>
                    <a:prstGeom prst="rect">
                      <a:avLst/>
                    </a:prstGeom>
                    <a:noFill/>
                    <a:ln>
                      <a:noFill/>
                    </a:ln>
                  </pic:spPr>
                </pic:pic>
              </a:graphicData>
            </a:graphic>
          </wp:inline>
        </w:drawing>
      </w:r>
    </w:p>
    <w:p w14:paraId="0077A7CD" w14:textId="77777777" w:rsidR="00D93299" w:rsidRPr="00D93299" w:rsidRDefault="00D93299" w:rsidP="00D93299"/>
    <w:p w14:paraId="096D1B99" w14:textId="69F298D5" w:rsidR="00D93299" w:rsidRPr="00D93299" w:rsidRDefault="00D93299" w:rsidP="00D93299">
      <w:r w:rsidRPr="0063469B">
        <w:rPr>
          <w:b/>
          <w:bCs/>
        </w:rPr>
        <w:t>Note:</w:t>
      </w:r>
      <w:r w:rsidRPr="00D93299">
        <w:t xml:space="preserve"> Additional domain names can be added in this fashion. For example, pc0 and the corresponding IP address</w:t>
      </w:r>
      <w:r w:rsidR="00F155AE">
        <w:t>.</w:t>
      </w:r>
    </w:p>
    <w:p w14:paraId="39C871EF" w14:textId="2F3E1A51" w:rsidR="00D93299" w:rsidRPr="00D93299" w:rsidRDefault="00D93299" w:rsidP="00D93299">
      <w:pPr>
        <w:pStyle w:val="Heading3"/>
      </w:pPr>
      <w:r w:rsidRPr="00D93299">
        <w:t>Step 3</w:t>
      </w:r>
      <w:r>
        <w:t xml:space="preserve">: </w:t>
      </w:r>
      <w:r w:rsidRPr="00D93299">
        <w:t>Configure DNS configuration on PC0</w:t>
      </w:r>
    </w:p>
    <w:p w14:paraId="59C7A963" w14:textId="5D76735D" w:rsidR="00D93299" w:rsidRPr="00D93299" w:rsidRDefault="00D93299" w:rsidP="00A029D5">
      <w:pPr>
        <w:pStyle w:val="Numberlist"/>
        <w:numPr>
          <w:ilvl w:val="0"/>
          <w:numId w:val="55"/>
        </w:numPr>
      </w:pPr>
      <w:r>
        <w:t>Select</w:t>
      </w:r>
      <w:r w:rsidRPr="00D93299">
        <w:t xml:space="preserve"> PC0 to bring up the properties screen</w:t>
      </w:r>
      <w:r w:rsidR="00F155AE">
        <w:t>.</w:t>
      </w:r>
    </w:p>
    <w:p w14:paraId="5BBA2F1A" w14:textId="6C142FB0" w:rsidR="00D93299" w:rsidRPr="00D93299" w:rsidRDefault="00D93299" w:rsidP="00A029D5">
      <w:pPr>
        <w:pStyle w:val="Numberlist"/>
        <w:numPr>
          <w:ilvl w:val="0"/>
          <w:numId w:val="55"/>
        </w:numPr>
      </w:pPr>
      <w:r>
        <w:t>Select</w:t>
      </w:r>
      <w:r w:rsidRPr="00D93299">
        <w:t xml:space="preserve"> the desktop tab</w:t>
      </w:r>
      <w:r w:rsidR="00F155AE">
        <w:t>.</w:t>
      </w:r>
      <w:r w:rsidRPr="00D93299">
        <w:t xml:space="preserve"> </w:t>
      </w:r>
    </w:p>
    <w:p w14:paraId="10ADE71E" w14:textId="3C7AD970" w:rsidR="00D93299" w:rsidRPr="00D93299" w:rsidRDefault="00D93299" w:rsidP="00A029D5">
      <w:pPr>
        <w:pStyle w:val="Numberlist"/>
        <w:numPr>
          <w:ilvl w:val="0"/>
          <w:numId w:val="55"/>
        </w:numPr>
      </w:pPr>
      <w:r>
        <w:t>Select</w:t>
      </w:r>
      <w:r w:rsidRPr="00D93299">
        <w:t xml:space="preserve"> IP configuration and check to make sure the previously configured DNS address is: 192.168.1.253</w:t>
      </w:r>
    </w:p>
    <w:p w14:paraId="7A88283C" w14:textId="77777777" w:rsidR="00D93299" w:rsidRPr="00D93299" w:rsidRDefault="00D93299" w:rsidP="00A029D5">
      <w:pPr>
        <w:pStyle w:val="Numberlist"/>
        <w:numPr>
          <w:ilvl w:val="0"/>
          <w:numId w:val="55"/>
        </w:numPr>
      </w:pPr>
      <w:r w:rsidRPr="00D93299">
        <w:t>Close the PC configuration window.</w:t>
      </w:r>
    </w:p>
    <w:p w14:paraId="547C8ACB" w14:textId="10167C74" w:rsidR="00D93299" w:rsidRPr="00D93299" w:rsidRDefault="00D93299" w:rsidP="00D93299">
      <w:pPr>
        <w:pStyle w:val="Heading3"/>
      </w:pPr>
      <w:r w:rsidRPr="00D93299">
        <w:t>Step 4</w:t>
      </w:r>
      <w:r>
        <w:t xml:space="preserve">: </w:t>
      </w:r>
      <w:r w:rsidRPr="00D93299">
        <w:t>Verify DNS name resolution</w:t>
      </w:r>
    </w:p>
    <w:p w14:paraId="48E57778" w14:textId="107705E5" w:rsidR="00D93299" w:rsidRPr="00D93299" w:rsidRDefault="00D93299" w:rsidP="00A029D5">
      <w:pPr>
        <w:pStyle w:val="Numberlist"/>
        <w:numPr>
          <w:ilvl w:val="0"/>
          <w:numId w:val="56"/>
        </w:numPr>
      </w:pPr>
      <w:r>
        <w:t>Select</w:t>
      </w:r>
      <w:r w:rsidRPr="00D93299">
        <w:t xml:space="preserve"> PC0</w:t>
      </w:r>
      <w:r w:rsidR="0086388F">
        <w:t>.</w:t>
      </w:r>
    </w:p>
    <w:p w14:paraId="26251BC0" w14:textId="23DBD15A" w:rsidR="00D93299" w:rsidRPr="00D93299" w:rsidRDefault="00D93299" w:rsidP="00A029D5">
      <w:pPr>
        <w:pStyle w:val="Numberlist"/>
        <w:numPr>
          <w:ilvl w:val="0"/>
          <w:numId w:val="56"/>
        </w:numPr>
      </w:pPr>
      <w:r>
        <w:t>Select</w:t>
      </w:r>
      <w:r w:rsidRPr="00D93299">
        <w:t xml:space="preserve"> the Desktop tab.</w:t>
      </w:r>
    </w:p>
    <w:p w14:paraId="78A65077" w14:textId="0FE4A08A" w:rsidR="00D93299" w:rsidRPr="00D93299" w:rsidRDefault="00D93299" w:rsidP="00A029D5">
      <w:pPr>
        <w:pStyle w:val="Numberlist"/>
        <w:numPr>
          <w:ilvl w:val="0"/>
          <w:numId w:val="56"/>
        </w:numPr>
      </w:pPr>
      <w:r>
        <w:t>Select</w:t>
      </w:r>
      <w:r w:rsidRPr="00D93299">
        <w:t xml:space="preserve"> the Command Prompt button (</w:t>
      </w:r>
      <w:r w:rsidR="0086388F">
        <w:t>a</w:t>
      </w:r>
      <w:r w:rsidRPr="00D93299">
        <w:t xml:space="preserve"> Command Prompt window opens</w:t>
      </w:r>
      <w:r w:rsidR="0086388F">
        <w:t>.</w:t>
      </w:r>
      <w:r w:rsidRPr="00D93299">
        <w:t>)</w:t>
      </w:r>
    </w:p>
    <w:p w14:paraId="0D4A0EA2" w14:textId="77777777" w:rsidR="00D93299" w:rsidRDefault="00D93299" w:rsidP="00A029D5">
      <w:pPr>
        <w:pStyle w:val="Numberlist"/>
        <w:numPr>
          <w:ilvl w:val="0"/>
          <w:numId w:val="56"/>
        </w:numPr>
      </w:pPr>
      <w:r w:rsidRPr="00D93299">
        <w:t xml:space="preserve">Type ping www.qa.com (the URL of the Server) and press Enter. </w:t>
      </w:r>
    </w:p>
    <w:p w14:paraId="3B3D9463" w14:textId="0030591B" w:rsidR="00D93299" w:rsidRPr="00D93299" w:rsidRDefault="00D93299" w:rsidP="00A029D5">
      <w:pPr>
        <w:pStyle w:val="Numberlist"/>
        <w:numPr>
          <w:ilvl w:val="0"/>
          <w:numId w:val="56"/>
        </w:numPr>
      </w:pPr>
      <w:r w:rsidRPr="00D93299">
        <w:t>Note: You should get a reply from the server. (If not</w:t>
      </w:r>
      <w:r w:rsidR="0086388F">
        <w:t>,</w:t>
      </w:r>
      <w:r w:rsidRPr="00D93299">
        <w:t xml:space="preserve"> proceed to troubleshoot</w:t>
      </w:r>
      <w:r w:rsidR="0086388F">
        <w:t>.</w:t>
      </w:r>
      <w:r w:rsidRPr="00D93299">
        <w:t>)</w:t>
      </w:r>
    </w:p>
    <w:p w14:paraId="44726B0A" w14:textId="77777777" w:rsidR="00D93299" w:rsidRPr="00D93299" w:rsidRDefault="00D93299" w:rsidP="00A029D5">
      <w:pPr>
        <w:pStyle w:val="Numberlist"/>
        <w:numPr>
          <w:ilvl w:val="0"/>
          <w:numId w:val="56"/>
        </w:numPr>
      </w:pPr>
      <w:r w:rsidRPr="00D93299">
        <w:t>Close the Command Prompt window.</w:t>
      </w:r>
    </w:p>
    <w:p w14:paraId="748126A3" w14:textId="61BCDA38" w:rsidR="00D93299" w:rsidRPr="00D93299" w:rsidRDefault="00D93299" w:rsidP="00D93299">
      <w:pPr>
        <w:pStyle w:val="Heading3"/>
      </w:pPr>
      <w:r w:rsidRPr="00D93299">
        <w:t>Step 5</w:t>
      </w:r>
      <w:r>
        <w:t xml:space="preserve">: </w:t>
      </w:r>
      <w:r w:rsidRPr="00D93299">
        <w:t xml:space="preserve">Open a </w:t>
      </w:r>
      <w:r w:rsidR="0086388F" w:rsidRPr="00D93299">
        <w:t>web pag</w:t>
      </w:r>
      <w:r w:rsidRPr="00D93299">
        <w:t>e</w:t>
      </w:r>
    </w:p>
    <w:p w14:paraId="19B42A69" w14:textId="59E38EA8" w:rsidR="00D93299" w:rsidRPr="00D93299" w:rsidRDefault="00D93299" w:rsidP="00A029D5">
      <w:pPr>
        <w:pStyle w:val="Numberlist"/>
        <w:numPr>
          <w:ilvl w:val="0"/>
          <w:numId w:val="57"/>
        </w:numPr>
      </w:pPr>
      <w:r w:rsidRPr="00D93299">
        <w:t xml:space="preserve">From the desktop of PC0, </w:t>
      </w:r>
      <w:r>
        <w:t>Select</w:t>
      </w:r>
      <w:r w:rsidRPr="00D93299">
        <w:t xml:space="preserve"> the Web Browser button. (A simulated web browser opens</w:t>
      </w:r>
      <w:r w:rsidR="0086388F">
        <w:t>.</w:t>
      </w:r>
      <w:r w:rsidRPr="00D93299">
        <w:t>)</w:t>
      </w:r>
    </w:p>
    <w:p w14:paraId="2FCBC6E7" w14:textId="26DAF537" w:rsidR="00D93299" w:rsidRPr="00D93299" w:rsidRDefault="00D93299" w:rsidP="00A029D5">
      <w:pPr>
        <w:pStyle w:val="Numberlist"/>
        <w:numPr>
          <w:ilvl w:val="0"/>
          <w:numId w:val="57"/>
        </w:numPr>
      </w:pPr>
      <w:r w:rsidRPr="00D93299">
        <w:t xml:space="preserve">Type www.qa.com (the URL of the Server) into the URL box and </w:t>
      </w:r>
      <w:r w:rsidR="0086388F">
        <w:t>s</w:t>
      </w:r>
      <w:r>
        <w:t>elect</w:t>
      </w:r>
      <w:r w:rsidRPr="00D93299">
        <w:t xml:space="preserve"> the Go button. </w:t>
      </w:r>
    </w:p>
    <w:p w14:paraId="125F85EB" w14:textId="77777777" w:rsidR="00D93299" w:rsidRDefault="00D93299" w:rsidP="00A029D5">
      <w:pPr>
        <w:pStyle w:val="Numberlist"/>
        <w:numPr>
          <w:ilvl w:val="0"/>
          <w:numId w:val="57"/>
        </w:numPr>
      </w:pPr>
      <w:r w:rsidRPr="00D93299">
        <w:t>A web page should appear. Close the PC configuration window.</w:t>
      </w:r>
    </w:p>
    <w:p w14:paraId="35A3DEAA" w14:textId="6F224FE2" w:rsidR="00D93299" w:rsidRDefault="00D93299" w:rsidP="00D93299">
      <w:r w:rsidRPr="00D93299">
        <w:lastRenderedPageBreak/>
        <w:t>Note: This demonstrates that DNS is required when using hostname to reference network services.</w:t>
      </w:r>
    </w:p>
    <w:p w14:paraId="21160C85" w14:textId="77777777" w:rsidR="00D93299" w:rsidRDefault="00D93299" w:rsidP="0086388F">
      <w:pPr>
        <w:pStyle w:val="Heading2"/>
      </w:pPr>
      <w:bookmarkStart w:id="77" w:name="_Toc215661071"/>
      <w:r>
        <w:t>Extension</w:t>
      </w:r>
      <w:bookmarkEnd w:id="77"/>
    </w:p>
    <w:p w14:paraId="050C6026" w14:textId="65EB08F4" w:rsidR="00D93299" w:rsidRDefault="00D93299" w:rsidP="00D93299">
      <w:r>
        <w:t>What are the benefits of using DNS?</w:t>
      </w:r>
    </w:p>
    <w:p w14:paraId="4A505F3F" w14:textId="5F96D4F7" w:rsidR="0063469B" w:rsidRDefault="0063469B" w:rsidP="00D93299">
      <w:r>
        <w:rPr>
          <w:noProof/>
        </w:rPr>
        <mc:AlternateContent>
          <mc:Choice Requires="wps">
            <w:drawing>
              <wp:inline distT="0" distB="0" distL="0" distR="0" wp14:anchorId="3874E7CA" wp14:editId="59A61AEB">
                <wp:extent cx="6479540" cy="2093595"/>
                <wp:effectExtent l="0" t="0" r="16510" b="20955"/>
                <wp:docPr id="21134647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2093595"/>
                        </a:xfrm>
                        <a:prstGeom prst="rect">
                          <a:avLst/>
                        </a:prstGeom>
                        <a:solidFill>
                          <a:srgbClr val="FFFFFF"/>
                        </a:solidFill>
                        <a:ln w="9525">
                          <a:solidFill>
                            <a:srgbClr val="000000"/>
                          </a:solidFill>
                          <a:miter lim="800000"/>
                          <a:headEnd/>
                          <a:tailEnd/>
                        </a:ln>
                      </wps:spPr>
                      <wps:txbx>
                        <w:txbxContent>
                          <w:p w14:paraId="0862C2CA" w14:textId="77777777" w:rsidR="0063469B" w:rsidRDefault="0063469B" w:rsidP="0063469B"/>
                          <w:p w14:paraId="4FD77D20" w14:textId="77777777" w:rsidR="0063469B" w:rsidRDefault="0063469B" w:rsidP="0063469B"/>
                          <w:p w14:paraId="18E801E1" w14:textId="77777777" w:rsidR="0063469B" w:rsidRDefault="0063469B" w:rsidP="0063469B"/>
                          <w:p w14:paraId="179CD2A2" w14:textId="77777777" w:rsidR="0063469B" w:rsidRDefault="0063469B" w:rsidP="0063469B"/>
                          <w:p w14:paraId="764945AC" w14:textId="77777777" w:rsidR="0063469B" w:rsidRDefault="0063469B" w:rsidP="0063469B"/>
                          <w:p w14:paraId="7402D9DB" w14:textId="77777777" w:rsidR="0063469B" w:rsidRDefault="0063469B" w:rsidP="0063469B"/>
                        </w:txbxContent>
                      </wps:txbx>
                      <wps:bodyPr rot="0" vert="horz" wrap="square" lIns="91440" tIns="45720" rIns="91440" bIns="45720" anchor="t" anchorCtr="0">
                        <a:spAutoFit/>
                      </wps:bodyPr>
                    </wps:wsp>
                  </a:graphicData>
                </a:graphic>
              </wp:inline>
            </w:drawing>
          </mc:Choice>
          <mc:Fallback>
            <w:pict>
              <v:shape w14:anchorId="3874E7CA" id="_x0000_s1109" type="#_x0000_t202" style="width:510.2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">
                <v:textbox style="mso-fit-shape-to-text:t">
                  <w:txbxContent>
                    <w:p w14:paraId="0862C2CA" w14:textId="77777777" w:rsidR="0063469B" w:rsidRDefault="0063469B" w:rsidP="0063469B"/>
                    <w:p w14:paraId="4FD77D20" w14:textId="77777777" w:rsidR="0063469B" w:rsidRDefault="0063469B" w:rsidP="0063469B"/>
                    <w:p w14:paraId="18E801E1" w14:textId="77777777" w:rsidR="0063469B" w:rsidRDefault="0063469B" w:rsidP="0063469B"/>
                    <w:p w14:paraId="179CD2A2" w14:textId="77777777" w:rsidR="0063469B" w:rsidRDefault="0063469B" w:rsidP="0063469B"/>
                    <w:p w14:paraId="764945AC" w14:textId="77777777" w:rsidR="0063469B" w:rsidRDefault="0063469B" w:rsidP="0063469B"/>
                    <w:p w14:paraId="7402D9DB" w14:textId="77777777" w:rsidR="0063469B" w:rsidRDefault="0063469B" w:rsidP="0063469B"/>
                  </w:txbxContent>
                </v:textbox>
                <w10:anchorlock/>
              </v:shape>
            </w:pict>
          </mc:Fallback>
        </mc:AlternateContent>
      </w:r>
    </w:p>
    <w:p w14:paraId="36F21FE5" w14:textId="77777777" w:rsidR="00D93299" w:rsidRDefault="00D93299" w:rsidP="00D93299">
      <w:r w:rsidRPr="00D93299">
        <w:t>What are the different types of addresses for DNS and why would they be used?</w:t>
      </w:r>
    </w:p>
    <w:p w14:paraId="0C569622" w14:textId="45225ED7" w:rsidR="0063469B" w:rsidRPr="00D93299" w:rsidRDefault="0063469B" w:rsidP="00D93299">
      <w:r>
        <w:rPr>
          <w:noProof/>
        </w:rPr>
        <mc:AlternateContent>
          <mc:Choice Requires="wps">
            <w:drawing>
              <wp:inline distT="0" distB="0" distL="0" distR="0" wp14:anchorId="529D364C" wp14:editId="430A9673">
                <wp:extent cx="6479540" cy="2093595"/>
                <wp:effectExtent l="0" t="0" r="16510" b="20955"/>
                <wp:docPr id="1046543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2093595"/>
                        </a:xfrm>
                        <a:prstGeom prst="rect">
                          <a:avLst/>
                        </a:prstGeom>
                        <a:solidFill>
                          <a:srgbClr val="FFFFFF"/>
                        </a:solidFill>
                        <a:ln w="9525">
                          <a:solidFill>
                            <a:srgbClr val="000000"/>
                          </a:solidFill>
                          <a:miter lim="800000"/>
                          <a:headEnd/>
                          <a:tailEnd/>
                        </a:ln>
                      </wps:spPr>
                      <wps:txbx>
                        <w:txbxContent>
                          <w:p w14:paraId="70CA48A0" w14:textId="77777777" w:rsidR="0063469B" w:rsidRDefault="0063469B" w:rsidP="0063469B"/>
                          <w:p w14:paraId="1B511DC2" w14:textId="77777777" w:rsidR="0063469B" w:rsidRDefault="0063469B" w:rsidP="0063469B"/>
                          <w:p w14:paraId="11EF6A3B" w14:textId="77777777" w:rsidR="0063469B" w:rsidRDefault="0063469B" w:rsidP="0063469B"/>
                          <w:p w14:paraId="28CB093D" w14:textId="77777777" w:rsidR="0063469B" w:rsidRDefault="0063469B" w:rsidP="0063469B"/>
                          <w:p w14:paraId="102E3EA8" w14:textId="77777777" w:rsidR="0063469B" w:rsidRDefault="0063469B" w:rsidP="0063469B"/>
                          <w:p w14:paraId="5926702C" w14:textId="77777777" w:rsidR="0063469B" w:rsidRDefault="0063469B" w:rsidP="0063469B"/>
                        </w:txbxContent>
                      </wps:txbx>
                      <wps:bodyPr rot="0" vert="horz" wrap="square" lIns="91440" tIns="45720" rIns="91440" bIns="45720" anchor="t" anchorCtr="0">
                        <a:spAutoFit/>
                      </wps:bodyPr>
                    </wps:wsp>
                  </a:graphicData>
                </a:graphic>
              </wp:inline>
            </w:drawing>
          </mc:Choice>
          <mc:Fallback>
            <w:pict>
              <v:shape w14:anchorId="529D364C" id="_x0000_s1110" type="#_x0000_t202" style="width:510.2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">
                <v:textbox style="mso-fit-shape-to-text:t">
                  <w:txbxContent>
                    <w:p w14:paraId="70CA48A0" w14:textId="77777777" w:rsidR="0063469B" w:rsidRDefault="0063469B" w:rsidP="0063469B"/>
                    <w:p w14:paraId="1B511DC2" w14:textId="77777777" w:rsidR="0063469B" w:rsidRDefault="0063469B" w:rsidP="0063469B"/>
                    <w:p w14:paraId="11EF6A3B" w14:textId="77777777" w:rsidR="0063469B" w:rsidRDefault="0063469B" w:rsidP="0063469B"/>
                    <w:p w14:paraId="28CB093D" w14:textId="77777777" w:rsidR="0063469B" w:rsidRDefault="0063469B" w:rsidP="0063469B"/>
                    <w:p w14:paraId="102E3EA8" w14:textId="77777777" w:rsidR="0063469B" w:rsidRDefault="0063469B" w:rsidP="0063469B"/>
                    <w:p w14:paraId="5926702C" w14:textId="77777777" w:rsidR="0063469B" w:rsidRDefault="0063469B" w:rsidP="0063469B"/>
                  </w:txbxContent>
                </v:textbox>
                <w10:anchorlock/>
              </v:shape>
            </w:pict>
          </mc:Fallback>
        </mc:AlternateContent>
      </w:r>
    </w:p>
    <w:p w14:paraId="592551F8" w14:textId="77777777" w:rsidR="00D93299" w:rsidRPr="00D93299" w:rsidRDefault="00D93299" w:rsidP="00D93299"/>
    <w:p w14:paraId="5DBD1D5D" w14:textId="77777777" w:rsidR="00D93299" w:rsidRPr="00D93299" w:rsidRDefault="00D93299" w:rsidP="00D93299">
      <w:pPr>
        <w:rPr>
          <w:b/>
          <w:bCs/>
        </w:rPr>
      </w:pPr>
    </w:p>
    <w:p w14:paraId="340B4BB4" w14:textId="77777777" w:rsidR="004929EA" w:rsidRPr="004929EA" w:rsidRDefault="004929EA" w:rsidP="004929EA">
      <w:pPr>
        <w:rPr>
          <w:b/>
          <w:bCs/>
        </w:rPr>
      </w:pPr>
    </w:p>
    <w:p w14:paraId="58651685" w14:textId="46470BDA" w:rsidR="004929EA" w:rsidRDefault="004929EA">
      <w:pPr>
        <w:spacing w:before="0" w:after="160" w:line="259" w:lineRule="auto"/>
        <w:rPr>
          <w:b/>
          <w:bCs/>
        </w:rPr>
      </w:pPr>
      <w:r>
        <w:rPr>
          <w:b/>
          <w:bCs/>
        </w:rPr>
        <w:br w:type="page"/>
      </w:r>
    </w:p>
    <w:p w14:paraId="2E9E96FE" w14:textId="58B62D2E" w:rsidR="000669F6" w:rsidRDefault="004929EA" w:rsidP="004929EA">
      <w:pPr>
        <w:pStyle w:val="Heading1"/>
      </w:pPr>
      <w:bookmarkStart w:id="78" w:name="_Toc215661072"/>
      <w:r>
        <w:lastRenderedPageBreak/>
        <w:t>Activity</w:t>
      </w:r>
      <w:r w:rsidR="00E9627A">
        <w:t xml:space="preserve"> 18</w:t>
      </w:r>
      <w:r>
        <w:t>: Static routing</w:t>
      </w:r>
      <w:bookmarkEnd w:id="78"/>
    </w:p>
    <w:p w14:paraId="44CDC5B3" w14:textId="38190D7F" w:rsidR="00C33089" w:rsidRPr="00C33089" w:rsidRDefault="00B07370" w:rsidP="00B07370">
      <w:pPr>
        <w:pStyle w:val="Heading2"/>
      </w:pPr>
      <w:bookmarkStart w:id="79" w:name="_Toc215661073"/>
      <w:r>
        <w:t>Background</w:t>
      </w:r>
      <w:bookmarkEnd w:id="79"/>
    </w:p>
    <w:p w14:paraId="75A761B4" w14:textId="5CDE25F0" w:rsidR="009C6A2C" w:rsidRPr="00C33089" w:rsidRDefault="00C33089" w:rsidP="009C6A2C">
      <w:r w:rsidRPr="00C33089">
        <w:t>When working in any network environment, such as a corporate network or lab environment, you must know how to determine the appropriate path and how to properly configure packet forwarding between network routers. In this activity, you will examine device configuration using Packet</w:t>
      </w:r>
      <w:r w:rsidR="0086388F">
        <w:t xml:space="preserve"> T</w:t>
      </w:r>
      <w:r w:rsidRPr="00C33089">
        <w:t>racer. You will then manually configure a static route to a remote network to ensure reachability throughout the network. Connectivity already exists but not all networks are accessible. The Job Aid displays the existing configuration on all routers in the activity. </w:t>
      </w:r>
    </w:p>
    <w:tbl>
      <w:tblPr>
        <w:tblStyle w:val="GridTable4-Accent1"/>
        <w:tblW w:w="10140" w:type="dxa"/>
        <w:tblLook w:val="04A0" w:firstRow="1" w:lastRow="0" w:firstColumn="1" w:lastColumn="0" w:noHBand="0" w:noVBand="1"/>
      </w:tblPr>
      <w:tblGrid>
        <w:gridCol w:w="2535"/>
        <w:gridCol w:w="2535"/>
        <w:gridCol w:w="2535"/>
        <w:gridCol w:w="2535"/>
      </w:tblGrid>
      <w:tr w:rsidR="00B07370" w:rsidRPr="00C33089" w14:paraId="28A3A440" w14:textId="77777777" w:rsidTr="003E51A9">
        <w:trPr>
          <w:cnfStyle w:val="100000000000" w:firstRow="1" w:lastRow="0" w:firstColumn="0" w:lastColumn="0" w:oddVBand="0" w:evenVBand="0" w:oddHBand="0"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2535" w:type="dxa"/>
            <w:hideMark/>
          </w:tcPr>
          <w:p w14:paraId="4935D8CA" w14:textId="66D9C2FF" w:rsidR="00C33089" w:rsidRPr="00C33089" w:rsidRDefault="00C33089" w:rsidP="00B07370">
            <w:pPr>
              <w:spacing w:before="0" w:line="240" w:lineRule="auto"/>
              <w:contextualSpacing/>
              <w:rPr>
                <w:b w:val="0"/>
                <w:bCs w:val="0"/>
              </w:rPr>
            </w:pPr>
            <w:r w:rsidRPr="00C33089">
              <w:t xml:space="preserve">Device </w:t>
            </w:r>
            <w:r w:rsidR="00DA1471">
              <w:t>n</w:t>
            </w:r>
            <w:r w:rsidRPr="00C33089">
              <w:t>ame</w:t>
            </w:r>
          </w:p>
        </w:tc>
        <w:tc>
          <w:tcPr>
            <w:tcW w:w="2535" w:type="dxa"/>
            <w:hideMark/>
          </w:tcPr>
          <w:p w14:paraId="31CA9008" w14:textId="77777777" w:rsidR="00C33089" w:rsidRPr="00C33089" w:rsidRDefault="00C33089" w:rsidP="00B07370">
            <w:pPr>
              <w:spacing w:before="0" w:line="240" w:lineRule="auto"/>
              <w:contextualSpacing/>
              <w:cnfStyle w:val="100000000000" w:firstRow="1" w:lastRow="0" w:firstColumn="0" w:lastColumn="0" w:oddVBand="0" w:evenVBand="0" w:oddHBand="0" w:evenHBand="0" w:firstRowFirstColumn="0" w:firstRowLastColumn="0" w:lastRowFirstColumn="0" w:lastRowLastColumn="0"/>
              <w:rPr>
                <w:b w:val="0"/>
                <w:bCs w:val="0"/>
              </w:rPr>
            </w:pPr>
            <w:r w:rsidRPr="00C33089">
              <w:t>Interface</w:t>
            </w:r>
          </w:p>
        </w:tc>
        <w:tc>
          <w:tcPr>
            <w:tcW w:w="2535" w:type="dxa"/>
            <w:hideMark/>
          </w:tcPr>
          <w:p w14:paraId="430443CB" w14:textId="58D4073A" w:rsidR="00C33089" w:rsidRPr="00C33089" w:rsidRDefault="00C33089" w:rsidP="00B07370">
            <w:pPr>
              <w:spacing w:before="0" w:line="240" w:lineRule="auto"/>
              <w:contextualSpacing/>
              <w:cnfStyle w:val="100000000000" w:firstRow="1" w:lastRow="0" w:firstColumn="0" w:lastColumn="0" w:oddVBand="0" w:evenVBand="0" w:oddHBand="0" w:evenHBand="0" w:firstRowFirstColumn="0" w:firstRowLastColumn="0" w:lastRowFirstColumn="0" w:lastRowLastColumn="0"/>
              <w:rPr>
                <w:b w:val="0"/>
                <w:bCs w:val="0"/>
              </w:rPr>
            </w:pPr>
            <w:r w:rsidRPr="00C33089">
              <w:t xml:space="preserve">IP </w:t>
            </w:r>
            <w:r w:rsidR="00DA1471">
              <w:t>a</w:t>
            </w:r>
            <w:r w:rsidRPr="00C33089">
              <w:t>ddress</w:t>
            </w:r>
          </w:p>
        </w:tc>
        <w:tc>
          <w:tcPr>
            <w:tcW w:w="2535" w:type="dxa"/>
            <w:hideMark/>
          </w:tcPr>
          <w:p w14:paraId="15A9A821" w14:textId="77777777" w:rsidR="00C33089" w:rsidRPr="00C33089" w:rsidRDefault="00C33089" w:rsidP="00B07370">
            <w:pPr>
              <w:spacing w:before="0" w:line="240" w:lineRule="auto"/>
              <w:contextualSpacing/>
              <w:cnfStyle w:val="100000000000" w:firstRow="1" w:lastRow="0" w:firstColumn="0" w:lastColumn="0" w:oddVBand="0" w:evenVBand="0" w:oddHBand="0" w:evenHBand="0" w:firstRowFirstColumn="0" w:firstRowLastColumn="0" w:lastRowFirstColumn="0" w:lastRowLastColumn="0"/>
              <w:rPr>
                <w:b w:val="0"/>
                <w:bCs w:val="0"/>
              </w:rPr>
            </w:pPr>
            <w:r w:rsidRPr="00C33089">
              <w:t xml:space="preserve">Connection to </w:t>
            </w:r>
          </w:p>
        </w:tc>
      </w:tr>
      <w:tr w:rsidR="00B07370" w:rsidRPr="00C33089" w14:paraId="0506CAAF" w14:textId="77777777" w:rsidTr="003E51A9">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2535" w:type="dxa"/>
            <w:hideMark/>
          </w:tcPr>
          <w:p w14:paraId="28E0EFD0" w14:textId="77777777" w:rsidR="00C33089" w:rsidRPr="00C33089" w:rsidRDefault="00C33089" w:rsidP="00B07370">
            <w:pPr>
              <w:spacing w:before="0" w:line="240" w:lineRule="auto"/>
              <w:contextualSpacing/>
            </w:pPr>
            <w:r w:rsidRPr="00C33089">
              <w:t>Atlanta</w:t>
            </w:r>
          </w:p>
        </w:tc>
        <w:tc>
          <w:tcPr>
            <w:tcW w:w="2535" w:type="dxa"/>
            <w:hideMark/>
          </w:tcPr>
          <w:p w14:paraId="585CB9C1" w14:textId="77777777" w:rsidR="00C33089" w:rsidRPr="00C33089" w:rsidRDefault="00C33089" w:rsidP="00B07370">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C33089">
              <w:t>Gi 0/0</w:t>
            </w:r>
          </w:p>
        </w:tc>
        <w:tc>
          <w:tcPr>
            <w:tcW w:w="2535" w:type="dxa"/>
            <w:hideMark/>
          </w:tcPr>
          <w:p w14:paraId="784F0DFB" w14:textId="77777777" w:rsidR="00C33089" w:rsidRPr="00C33089" w:rsidRDefault="00C33089" w:rsidP="00B07370">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C33089">
              <w:t>10.101.1.1 /30</w:t>
            </w:r>
          </w:p>
        </w:tc>
        <w:tc>
          <w:tcPr>
            <w:tcW w:w="2535" w:type="dxa"/>
            <w:hideMark/>
          </w:tcPr>
          <w:p w14:paraId="0BD85378" w14:textId="77777777" w:rsidR="00C33089" w:rsidRPr="00C33089" w:rsidRDefault="00C33089" w:rsidP="00B07370">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C33089">
              <w:t>Gi0/0 New-York</w:t>
            </w:r>
          </w:p>
        </w:tc>
      </w:tr>
      <w:tr w:rsidR="00B07370" w:rsidRPr="00C33089" w14:paraId="0DB2EBA8" w14:textId="77777777" w:rsidTr="003E51A9">
        <w:trPr>
          <w:trHeight w:val="373"/>
        </w:trPr>
        <w:tc>
          <w:tcPr>
            <w:cnfStyle w:val="001000000000" w:firstRow="0" w:lastRow="0" w:firstColumn="1" w:lastColumn="0" w:oddVBand="0" w:evenVBand="0" w:oddHBand="0" w:evenHBand="0" w:firstRowFirstColumn="0" w:firstRowLastColumn="0" w:lastRowFirstColumn="0" w:lastRowLastColumn="0"/>
            <w:tcW w:w="2535" w:type="dxa"/>
          </w:tcPr>
          <w:p w14:paraId="709A55DE" w14:textId="77777777" w:rsidR="00C33089" w:rsidRPr="00C33089" w:rsidRDefault="00C33089" w:rsidP="00B07370">
            <w:pPr>
              <w:spacing w:before="0" w:line="240" w:lineRule="auto"/>
              <w:contextualSpacing/>
            </w:pPr>
          </w:p>
        </w:tc>
        <w:tc>
          <w:tcPr>
            <w:tcW w:w="2535" w:type="dxa"/>
            <w:hideMark/>
          </w:tcPr>
          <w:p w14:paraId="6BDD0BA0" w14:textId="77777777" w:rsidR="00C33089" w:rsidRPr="00C33089" w:rsidRDefault="00C33089" w:rsidP="00B07370">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C33089">
              <w:t>Gi 0/2</w:t>
            </w:r>
          </w:p>
        </w:tc>
        <w:tc>
          <w:tcPr>
            <w:tcW w:w="2535" w:type="dxa"/>
            <w:hideMark/>
          </w:tcPr>
          <w:p w14:paraId="1A13DB35" w14:textId="77777777" w:rsidR="00C33089" w:rsidRPr="00C33089" w:rsidRDefault="00C33089" w:rsidP="00B07370">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C33089">
              <w:t>10.103.1.1 /30</w:t>
            </w:r>
          </w:p>
        </w:tc>
        <w:tc>
          <w:tcPr>
            <w:tcW w:w="2535" w:type="dxa"/>
            <w:hideMark/>
          </w:tcPr>
          <w:p w14:paraId="06CD5141" w14:textId="77777777" w:rsidR="00C33089" w:rsidRPr="00C33089" w:rsidRDefault="00C33089" w:rsidP="00B07370">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C33089">
              <w:t>Gi0/2 Chicago</w:t>
            </w:r>
          </w:p>
        </w:tc>
      </w:tr>
      <w:tr w:rsidR="00B07370" w:rsidRPr="00C33089" w14:paraId="61FBC25D" w14:textId="77777777" w:rsidTr="003E51A9">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2535" w:type="dxa"/>
            <w:hideMark/>
          </w:tcPr>
          <w:p w14:paraId="2407329F" w14:textId="77777777" w:rsidR="00C33089" w:rsidRPr="00C33089" w:rsidRDefault="00C33089" w:rsidP="00B07370">
            <w:pPr>
              <w:spacing w:before="0" w:line="240" w:lineRule="auto"/>
              <w:contextualSpacing/>
            </w:pPr>
            <w:r w:rsidRPr="00C33089">
              <w:t>New-York</w:t>
            </w:r>
          </w:p>
        </w:tc>
        <w:tc>
          <w:tcPr>
            <w:tcW w:w="2535" w:type="dxa"/>
            <w:hideMark/>
          </w:tcPr>
          <w:p w14:paraId="432DC625" w14:textId="77777777" w:rsidR="00C33089" w:rsidRPr="00C33089" w:rsidRDefault="00C33089" w:rsidP="00B07370">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C33089">
              <w:t>Gi 0/0</w:t>
            </w:r>
          </w:p>
        </w:tc>
        <w:tc>
          <w:tcPr>
            <w:tcW w:w="2535" w:type="dxa"/>
            <w:hideMark/>
          </w:tcPr>
          <w:p w14:paraId="4E173EC0" w14:textId="77777777" w:rsidR="00C33089" w:rsidRPr="00C33089" w:rsidRDefault="00C33089" w:rsidP="00B07370">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C33089">
              <w:t>10.101.1.2 /30</w:t>
            </w:r>
          </w:p>
        </w:tc>
        <w:tc>
          <w:tcPr>
            <w:tcW w:w="2535" w:type="dxa"/>
            <w:hideMark/>
          </w:tcPr>
          <w:p w14:paraId="6CCF2643" w14:textId="77777777" w:rsidR="00C33089" w:rsidRPr="00C33089" w:rsidRDefault="00C33089" w:rsidP="00B07370">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C33089">
              <w:t>Gi0/0 Atlanta</w:t>
            </w:r>
          </w:p>
        </w:tc>
      </w:tr>
      <w:tr w:rsidR="00B07370" w:rsidRPr="00C33089" w14:paraId="5069DC9F" w14:textId="77777777" w:rsidTr="003E51A9">
        <w:trPr>
          <w:trHeight w:val="373"/>
        </w:trPr>
        <w:tc>
          <w:tcPr>
            <w:cnfStyle w:val="001000000000" w:firstRow="0" w:lastRow="0" w:firstColumn="1" w:lastColumn="0" w:oddVBand="0" w:evenVBand="0" w:oddHBand="0" w:evenHBand="0" w:firstRowFirstColumn="0" w:firstRowLastColumn="0" w:lastRowFirstColumn="0" w:lastRowLastColumn="0"/>
            <w:tcW w:w="2535" w:type="dxa"/>
          </w:tcPr>
          <w:p w14:paraId="125C4487" w14:textId="77777777" w:rsidR="00C33089" w:rsidRPr="00C33089" w:rsidRDefault="00C33089" w:rsidP="00B07370">
            <w:pPr>
              <w:spacing w:before="0" w:line="240" w:lineRule="auto"/>
              <w:contextualSpacing/>
            </w:pPr>
          </w:p>
        </w:tc>
        <w:tc>
          <w:tcPr>
            <w:tcW w:w="2535" w:type="dxa"/>
            <w:hideMark/>
          </w:tcPr>
          <w:p w14:paraId="78BDA13E" w14:textId="77777777" w:rsidR="00C33089" w:rsidRPr="00C33089" w:rsidRDefault="00C33089" w:rsidP="00B07370">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C33089">
              <w:t>Gi 0/1</w:t>
            </w:r>
          </w:p>
        </w:tc>
        <w:tc>
          <w:tcPr>
            <w:tcW w:w="2535" w:type="dxa"/>
            <w:hideMark/>
          </w:tcPr>
          <w:p w14:paraId="1DDFBC30" w14:textId="77777777" w:rsidR="00C33089" w:rsidRPr="00C33089" w:rsidRDefault="00C33089" w:rsidP="00B07370">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C33089">
              <w:t>10.102.1.1 /30</w:t>
            </w:r>
          </w:p>
        </w:tc>
        <w:tc>
          <w:tcPr>
            <w:tcW w:w="2535" w:type="dxa"/>
            <w:hideMark/>
          </w:tcPr>
          <w:p w14:paraId="2B43503C" w14:textId="77777777" w:rsidR="00C33089" w:rsidRPr="00C33089" w:rsidRDefault="00C33089" w:rsidP="00B07370">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C33089">
              <w:t>Gi0/1 Chicago</w:t>
            </w:r>
          </w:p>
        </w:tc>
      </w:tr>
      <w:tr w:rsidR="00B07370" w:rsidRPr="00C33089" w14:paraId="5694AFA9" w14:textId="77777777" w:rsidTr="003E51A9">
        <w:trPr>
          <w:cnfStyle w:val="000000100000" w:firstRow="0" w:lastRow="0" w:firstColumn="0" w:lastColumn="0" w:oddVBand="0" w:evenVBand="0" w:oddHBand="1"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2535" w:type="dxa"/>
            <w:hideMark/>
          </w:tcPr>
          <w:p w14:paraId="08419CE7" w14:textId="77777777" w:rsidR="00C33089" w:rsidRPr="00C33089" w:rsidRDefault="00C33089" w:rsidP="00B07370">
            <w:pPr>
              <w:spacing w:before="0" w:line="240" w:lineRule="auto"/>
              <w:contextualSpacing/>
            </w:pPr>
            <w:r w:rsidRPr="00C33089">
              <w:t>Chicago</w:t>
            </w:r>
          </w:p>
        </w:tc>
        <w:tc>
          <w:tcPr>
            <w:tcW w:w="2535" w:type="dxa"/>
            <w:hideMark/>
          </w:tcPr>
          <w:p w14:paraId="582CF4ED" w14:textId="77777777" w:rsidR="00C33089" w:rsidRPr="00C33089" w:rsidRDefault="00C33089" w:rsidP="00B07370">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C33089">
              <w:t>Gi 0/1</w:t>
            </w:r>
          </w:p>
        </w:tc>
        <w:tc>
          <w:tcPr>
            <w:tcW w:w="2535" w:type="dxa"/>
            <w:hideMark/>
          </w:tcPr>
          <w:p w14:paraId="4FBD0BFA" w14:textId="77777777" w:rsidR="00C33089" w:rsidRPr="00C33089" w:rsidRDefault="00C33089" w:rsidP="00B07370">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C33089">
              <w:t>10.102.1.2 /30</w:t>
            </w:r>
          </w:p>
        </w:tc>
        <w:tc>
          <w:tcPr>
            <w:tcW w:w="2535" w:type="dxa"/>
            <w:hideMark/>
          </w:tcPr>
          <w:p w14:paraId="22815488" w14:textId="77777777" w:rsidR="00C33089" w:rsidRPr="00C33089" w:rsidRDefault="00C33089" w:rsidP="00B07370">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C33089">
              <w:t>Gi0/1 New-York</w:t>
            </w:r>
          </w:p>
        </w:tc>
      </w:tr>
      <w:tr w:rsidR="00B07370" w:rsidRPr="00C33089" w14:paraId="6A3EE9C9" w14:textId="77777777" w:rsidTr="003E51A9">
        <w:trPr>
          <w:trHeight w:val="373"/>
        </w:trPr>
        <w:tc>
          <w:tcPr>
            <w:cnfStyle w:val="001000000000" w:firstRow="0" w:lastRow="0" w:firstColumn="1" w:lastColumn="0" w:oddVBand="0" w:evenVBand="0" w:oddHBand="0" w:evenHBand="0" w:firstRowFirstColumn="0" w:firstRowLastColumn="0" w:lastRowFirstColumn="0" w:lastRowLastColumn="0"/>
            <w:tcW w:w="2535" w:type="dxa"/>
          </w:tcPr>
          <w:p w14:paraId="2123C076" w14:textId="77777777" w:rsidR="00C33089" w:rsidRPr="00C33089" w:rsidRDefault="00C33089" w:rsidP="00B07370">
            <w:pPr>
              <w:spacing w:before="0" w:line="240" w:lineRule="auto"/>
              <w:contextualSpacing/>
            </w:pPr>
          </w:p>
        </w:tc>
        <w:tc>
          <w:tcPr>
            <w:tcW w:w="2535" w:type="dxa"/>
            <w:hideMark/>
          </w:tcPr>
          <w:p w14:paraId="739B2F14" w14:textId="77777777" w:rsidR="00C33089" w:rsidRPr="00C33089" w:rsidRDefault="00C33089" w:rsidP="00B07370">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C33089">
              <w:t>Gi 0/2</w:t>
            </w:r>
          </w:p>
        </w:tc>
        <w:tc>
          <w:tcPr>
            <w:tcW w:w="2535" w:type="dxa"/>
            <w:hideMark/>
          </w:tcPr>
          <w:p w14:paraId="236A05A8" w14:textId="77777777" w:rsidR="00C33089" w:rsidRPr="00C33089" w:rsidRDefault="00C33089" w:rsidP="00B07370">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C33089">
              <w:t>10.103.1.2 /30</w:t>
            </w:r>
          </w:p>
        </w:tc>
        <w:tc>
          <w:tcPr>
            <w:tcW w:w="2535" w:type="dxa"/>
            <w:hideMark/>
          </w:tcPr>
          <w:p w14:paraId="3567CD62" w14:textId="77777777" w:rsidR="00C33089" w:rsidRPr="00C33089" w:rsidRDefault="00C33089" w:rsidP="00B07370">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C33089">
              <w:t>Gi0/2 Atlanta</w:t>
            </w:r>
          </w:p>
        </w:tc>
      </w:tr>
    </w:tbl>
    <w:p w14:paraId="5C715338" w14:textId="77777777" w:rsidR="000551F7" w:rsidRDefault="000551F7" w:rsidP="000551F7"/>
    <w:p w14:paraId="7B76D570" w14:textId="0F376D85" w:rsidR="00C33089" w:rsidRPr="00C33089" w:rsidRDefault="00C33089" w:rsidP="00B07370">
      <w:pPr>
        <w:pStyle w:val="Heading2"/>
      </w:pPr>
      <w:bookmarkStart w:id="80" w:name="_Toc215661074"/>
      <w:r w:rsidRPr="00C33089">
        <w:t>Instructions</w:t>
      </w:r>
      <w:bookmarkEnd w:id="80"/>
      <w:r w:rsidRPr="00C33089">
        <w:t> </w:t>
      </w:r>
    </w:p>
    <w:p w14:paraId="18E72B2B" w14:textId="77777777" w:rsidR="00C33089" w:rsidRPr="00C33089" w:rsidRDefault="00C33089" w:rsidP="00DA1471">
      <w:pPr>
        <w:pStyle w:val="Heading3"/>
      </w:pPr>
      <w:r w:rsidRPr="00C33089">
        <w:t>Task 1: Confirm existing reachability</w:t>
      </w:r>
    </w:p>
    <w:p w14:paraId="776FBF4C" w14:textId="77777777" w:rsidR="00C33089" w:rsidRPr="00C33089" w:rsidRDefault="00C33089" w:rsidP="00DA1471">
      <w:pPr>
        <w:pStyle w:val="Heading4"/>
      </w:pPr>
      <w:r w:rsidRPr="00C33089">
        <w:t>Step 1: Connect to the Atlanta router</w:t>
      </w:r>
    </w:p>
    <w:p w14:paraId="150ACD09" w14:textId="77777777" w:rsidR="00C33089" w:rsidRPr="00C33089" w:rsidRDefault="00C33089" w:rsidP="00C33089">
      <w:bookmarkStart w:id="81" w:name="_Hlk148990656"/>
      <w:r w:rsidRPr="00C33089">
        <w:t xml:space="preserve">In this task, you will connect to the console of the Atlanta router and test reachability. Connectivity can be verified by confirming that all connections are green on the topology diagram. This indicates the interface are enabled and a link is established. </w:t>
      </w:r>
    </w:p>
    <w:p w14:paraId="5A6880A6" w14:textId="77777777" w:rsidR="00C33089" w:rsidRPr="00C33089" w:rsidRDefault="00C33089" w:rsidP="00C33089">
      <w:r w:rsidRPr="00C33089">
        <w:t>Perform the following:</w:t>
      </w:r>
    </w:p>
    <w:p w14:paraId="761C4ADA" w14:textId="71AA6FC5" w:rsidR="00C33089" w:rsidRPr="00C33089" w:rsidRDefault="00B07370" w:rsidP="00A029D5">
      <w:pPr>
        <w:pStyle w:val="Numberlist"/>
        <w:numPr>
          <w:ilvl w:val="0"/>
          <w:numId w:val="58"/>
        </w:numPr>
      </w:pPr>
      <w:r>
        <w:t>Select</w:t>
      </w:r>
      <w:r w:rsidR="00C33089" w:rsidRPr="00C33089">
        <w:t xml:space="preserve"> the Atlanta router in the diagram.</w:t>
      </w:r>
    </w:p>
    <w:p w14:paraId="12DCC29F" w14:textId="685E94E9" w:rsidR="00C33089" w:rsidRPr="00C33089" w:rsidRDefault="00C33089" w:rsidP="00A029D5">
      <w:pPr>
        <w:pStyle w:val="Numberlist"/>
        <w:numPr>
          <w:ilvl w:val="0"/>
          <w:numId w:val="58"/>
        </w:numPr>
      </w:pPr>
      <w:r w:rsidRPr="00C33089">
        <w:t>Ensure the CLI tab is selected</w:t>
      </w:r>
      <w:r w:rsidR="00DA1471">
        <w:t>.</w:t>
      </w:r>
    </w:p>
    <w:p w14:paraId="3A230369" w14:textId="77777777" w:rsidR="00C33089" w:rsidRPr="00C33089" w:rsidRDefault="00C33089" w:rsidP="00A029D5">
      <w:pPr>
        <w:pStyle w:val="Numberlist"/>
        <w:numPr>
          <w:ilvl w:val="0"/>
          <w:numId w:val="58"/>
        </w:numPr>
      </w:pPr>
      <w:r w:rsidRPr="00C33089">
        <w:t>In the console window, press Enter.</w:t>
      </w:r>
    </w:p>
    <w:p w14:paraId="6EB78D98" w14:textId="655A73B9" w:rsidR="00C33089" w:rsidRPr="00DA1471" w:rsidRDefault="00C33089" w:rsidP="00A029D5">
      <w:pPr>
        <w:pStyle w:val="Numberlist"/>
        <w:numPr>
          <w:ilvl w:val="0"/>
          <w:numId w:val="58"/>
        </w:numPr>
        <w:rPr>
          <w:b/>
          <w:bCs/>
        </w:rPr>
      </w:pPr>
      <w:r w:rsidRPr="00C33089">
        <w:t>You should see the device name displayed as follows:</w:t>
      </w:r>
      <w:r w:rsidR="00B07370">
        <w:t xml:space="preserve"> </w:t>
      </w:r>
      <w:r w:rsidRPr="00DA1471">
        <w:rPr>
          <w:b/>
          <w:bCs/>
        </w:rPr>
        <w:t>Atlanta&gt;</w:t>
      </w:r>
    </w:p>
    <w:p w14:paraId="6AC60203" w14:textId="0E01B608" w:rsidR="00C33089" w:rsidRPr="00B07370" w:rsidRDefault="00C33089" w:rsidP="00A029D5">
      <w:pPr>
        <w:pStyle w:val="Numberlist"/>
        <w:numPr>
          <w:ilvl w:val="0"/>
          <w:numId w:val="58"/>
        </w:numPr>
      </w:pPr>
      <w:r w:rsidRPr="00C33089">
        <w:t>At the prompt, type the following command and press Enter:</w:t>
      </w:r>
      <w:r w:rsidR="00B07370">
        <w:t xml:space="preserve"> </w:t>
      </w:r>
      <w:r w:rsidRPr="00DA1471">
        <w:rPr>
          <w:b/>
          <w:bCs/>
        </w:rPr>
        <w:t xml:space="preserve">Show </w:t>
      </w:r>
      <w:proofErr w:type="spellStart"/>
      <w:r w:rsidRPr="00DA1471">
        <w:rPr>
          <w:b/>
          <w:bCs/>
        </w:rPr>
        <w:t>ip</w:t>
      </w:r>
      <w:proofErr w:type="spellEnd"/>
      <w:r w:rsidRPr="00DA1471">
        <w:rPr>
          <w:b/>
          <w:bCs/>
        </w:rPr>
        <w:t xml:space="preserve"> route</w:t>
      </w:r>
    </w:p>
    <w:p w14:paraId="71298620" w14:textId="7A617A9A" w:rsidR="00C33089" w:rsidRPr="00C33089" w:rsidRDefault="00C33089" w:rsidP="00DA1471">
      <w:pPr>
        <w:pStyle w:val="Numberlist"/>
      </w:pPr>
      <w:r w:rsidRPr="00C33089">
        <w:lastRenderedPageBreak/>
        <w:t>The routing table of Atlanta router is displayed:</w:t>
      </w:r>
      <w:r w:rsidR="00B07370">
        <w:t xml:space="preserve"> </w:t>
      </w:r>
      <w:r w:rsidRPr="00C33089">
        <w:rPr>
          <w:noProof/>
        </w:rPr>
        <w:drawing>
          <wp:inline distT="0" distB="0" distL="0" distR="0" wp14:anchorId="2DE7C2C3" wp14:editId="769C16F9">
            <wp:extent cx="4987925" cy="2351405"/>
            <wp:effectExtent l="0" t="0" r="3175" b="0"/>
            <wp:docPr id="2043232169" name="Picture 17" descr="A screenshot of the routing table for the Atlanta router. It is described in the activity 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32169" name="Picture 17" descr="A screenshot of the routing table for the Atlanta router. It is described in the activity instruction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87925" cy="2351405"/>
                    </a:xfrm>
                    <a:prstGeom prst="rect">
                      <a:avLst/>
                    </a:prstGeom>
                    <a:noFill/>
                    <a:ln>
                      <a:noFill/>
                    </a:ln>
                  </pic:spPr>
                </pic:pic>
              </a:graphicData>
            </a:graphic>
          </wp:inline>
        </w:drawing>
      </w:r>
    </w:p>
    <w:p w14:paraId="3F65749C" w14:textId="685AECE2" w:rsidR="00C33089" w:rsidRPr="00B07370" w:rsidRDefault="00C33089" w:rsidP="00DA1471">
      <w:pPr>
        <w:pStyle w:val="Numberlist"/>
      </w:pPr>
      <w:r w:rsidRPr="00C33089">
        <w:t>You will see that the routing table contains a route for the following networks:</w:t>
      </w:r>
      <w:r w:rsidR="00B07370">
        <w:br/>
      </w:r>
      <w:r w:rsidR="00B07370" w:rsidRPr="00B07370">
        <w:rPr>
          <w:b/>
          <w:bCs/>
        </w:rPr>
        <w:t>10.101.1.0</w:t>
      </w:r>
      <w:r w:rsidRPr="00B07370">
        <w:rPr>
          <w:b/>
          <w:bCs/>
        </w:rPr>
        <w:t>/30</w:t>
      </w:r>
      <w:r w:rsidR="00B07370">
        <w:rPr>
          <w:b/>
          <w:bCs/>
        </w:rPr>
        <w:br/>
      </w:r>
      <w:r w:rsidR="00B07370" w:rsidRPr="00B07370">
        <w:rPr>
          <w:b/>
          <w:bCs/>
        </w:rPr>
        <w:t>10.103.1.0/</w:t>
      </w:r>
      <w:r w:rsidRPr="00B07370">
        <w:rPr>
          <w:b/>
          <w:bCs/>
        </w:rPr>
        <w:t>30</w:t>
      </w:r>
    </w:p>
    <w:p w14:paraId="3237658E" w14:textId="7EDD7B24" w:rsidR="00C33089" w:rsidRPr="00C33089" w:rsidRDefault="00C33089" w:rsidP="00DA1471">
      <w:pPr>
        <w:pStyle w:val="Numberlist"/>
      </w:pPr>
      <w:r w:rsidRPr="00C33089">
        <w:t>There is no route present for the network 10.102.1.0 /30 that exists between New</w:t>
      </w:r>
      <w:r w:rsidR="00DA1471">
        <w:t>-</w:t>
      </w:r>
      <w:r w:rsidRPr="00C33089">
        <w:t>York and Chicago routers.</w:t>
      </w:r>
    </w:p>
    <w:p w14:paraId="36AE003C" w14:textId="77777777" w:rsidR="00DA1471" w:rsidRDefault="00C33089" w:rsidP="00811395">
      <w:pPr>
        <w:pStyle w:val="Numberlist"/>
        <w:rPr>
          <w:b/>
          <w:bCs/>
        </w:rPr>
      </w:pPr>
      <w:r w:rsidRPr="00C33089">
        <w:t>Attempt to reach the 10.102.1.0 network by typing the following command and press Enter:</w:t>
      </w:r>
      <w:r w:rsidR="00B07370">
        <w:br/>
      </w:r>
      <w:r w:rsidRPr="00DA1471">
        <w:rPr>
          <w:b/>
          <w:bCs/>
        </w:rPr>
        <w:t>Ping 10.102.1.1</w:t>
      </w:r>
    </w:p>
    <w:p w14:paraId="5316DF38" w14:textId="5E7E8480" w:rsidR="00C33089" w:rsidRPr="00DA1471" w:rsidRDefault="00C33089" w:rsidP="00DA1471">
      <w:pPr>
        <w:pStyle w:val="Numberlist"/>
        <w:numPr>
          <w:ilvl w:val="0"/>
          <w:numId w:val="0"/>
        </w:numPr>
        <w:ind w:left="927"/>
        <w:rPr>
          <w:b/>
          <w:bCs/>
        </w:rPr>
      </w:pPr>
      <w:r w:rsidRPr="00DA1471">
        <w:rPr>
          <w:b/>
          <w:bCs/>
        </w:rPr>
        <w:t>Ping 10.102.1.2</w:t>
      </w:r>
    </w:p>
    <w:p w14:paraId="199D397D" w14:textId="70177D52" w:rsidR="00C33089" w:rsidRPr="00C33089" w:rsidRDefault="00C33089" w:rsidP="00DA1471">
      <w:pPr>
        <w:pStyle w:val="Numberlist"/>
      </w:pPr>
      <w:r w:rsidRPr="00C33089">
        <w:t xml:space="preserve">Both pings </w:t>
      </w:r>
      <w:r w:rsidR="00B07370">
        <w:t>will be</w:t>
      </w:r>
      <w:r w:rsidRPr="00C33089">
        <w:t xml:space="preserve"> unsuccessful.</w:t>
      </w:r>
    </w:p>
    <w:p w14:paraId="3FB3418F" w14:textId="4491E0CA" w:rsidR="00C33089" w:rsidRPr="00C33089" w:rsidRDefault="00B07370" w:rsidP="00DA1471">
      <w:pPr>
        <w:pStyle w:val="Numberlist"/>
      </w:pPr>
      <w:r>
        <w:t xml:space="preserve">Close </w:t>
      </w:r>
      <w:r w:rsidR="00C33089" w:rsidRPr="00C33089">
        <w:t>the Atlanta router connection window</w:t>
      </w:r>
      <w:bookmarkEnd w:id="81"/>
      <w:r w:rsidR="00C33089" w:rsidRPr="00C33089">
        <w:t>.</w:t>
      </w:r>
    </w:p>
    <w:p w14:paraId="65431DCE" w14:textId="72D47EA0" w:rsidR="00C33089" w:rsidRPr="00C33089" w:rsidRDefault="00C33089" w:rsidP="00DA1471">
      <w:pPr>
        <w:pStyle w:val="Heading4"/>
      </w:pPr>
      <w:r w:rsidRPr="00C33089">
        <w:t>Step 2: Connect to the New</w:t>
      </w:r>
      <w:r w:rsidR="00DA1471">
        <w:t>-</w:t>
      </w:r>
      <w:r w:rsidRPr="00C33089">
        <w:t xml:space="preserve">York router </w:t>
      </w:r>
    </w:p>
    <w:p w14:paraId="5ADB5754" w14:textId="17F12962" w:rsidR="00C33089" w:rsidRPr="00C33089" w:rsidRDefault="00C33089" w:rsidP="00C33089">
      <w:r w:rsidRPr="00C33089">
        <w:t xml:space="preserve">In this </w:t>
      </w:r>
      <w:r w:rsidR="00B07370">
        <w:t>step</w:t>
      </w:r>
      <w:r w:rsidRPr="00C33089">
        <w:t>, you will connect to the console of the New</w:t>
      </w:r>
      <w:r w:rsidR="00DA1471">
        <w:t>-</w:t>
      </w:r>
      <w:r w:rsidRPr="00C33089">
        <w:t xml:space="preserve">York router and test reachability. </w:t>
      </w:r>
    </w:p>
    <w:p w14:paraId="2BB21625" w14:textId="45099BF5" w:rsidR="00C33089" w:rsidRPr="00C33089" w:rsidRDefault="00C33089" w:rsidP="00B07370">
      <w:r w:rsidRPr="00C33089">
        <w:t>Perform the following:</w:t>
      </w:r>
    </w:p>
    <w:p w14:paraId="6A08611B" w14:textId="77777777" w:rsidR="00C33089" w:rsidRPr="00C33089" w:rsidRDefault="00C33089" w:rsidP="00A029D5">
      <w:pPr>
        <w:pStyle w:val="Numberlist"/>
        <w:numPr>
          <w:ilvl w:val="0"/>
          <w:numId w:val="59"/>
        </w:numPr>
      </w:pPr>
      <w:r w:rsidRPr="00C33089">
        <w:t>Click the New-York router in the diagram.</w:t>
      </w:r>
    </w:p>
    <w:p w14:paraId="4A9A5620" w14:textId="6255FBDE" w:rsidR="00C33089" w:rsidRPr="00C33089" w:rsidRDefault="00C33089" w:rsidP="00A029D5">
      <w:pPr>
        <w:pStyle w:val="Numberlist"/>
        <w:numPr>
          <w:ilvl w:val="0"/>
          <w:numId w:val="59"/>
        </w:numPr>
      </w:pPr>
      <w:r w:rsidRPr="00C33089">
        <w:t>Ensure the CLI tab is selected.</w:t>
      </w:r>
    </w:p>
    <w:p w14:paraId="1DE6EEC8" w14:textId="77777777" w:rsidR="00C33089" w:rsidRPr="00C33089" w:rsidRDefault="00C33089" w:rsidP="00A029D5">
      <w:pPr>
        <w:pStyle w:val="Numberlist"/>
        <w:numPr>
          <w:ilvl w:val="0"/>
          <w:numId w:val="59"/>
        </w:numPr>
      </w:pPr>
      <w:r w:rsidRPr="00C33089">
        <w:t>In the console window, press Enter.</w:t>
      </w:r>
    </w:p>
    <w:p w14:paraId="5A5D75CC" w14:textId="701B6A3C" w:rsidR="00C33089" w:rsidRPr="00DA1471" w:rsidRDefault="00C33089" w:rsidP="00A029D5">
      <w:pPr>
        <w:pStyle w:val="Numberlist"/>
        <w:numPr>
          <w:ilvl w:val="0"/>
          <w:numId w:val="59"/>
        </w:numPr>
        <w:rPr>
          <w:b/>
          <w:bCs/>
        </w:rPr>
      </w:pPr>
      <w:r w:rsidRPr="00C33089">
        <w:t>You should see the device name displayed as follows:</w:t>
      </w:r>
      <w:r w:rsidR="00B07370">
        <w:t xml:space="preserve"> </w:t>
      </w:r>
      <w:r w:rsidRPr="00DA1471">
        <w:rPr>
          <w:b/>
          <w:bCs/>
        </w:rPr>
        <w:t>New-York&gt;</w:t>
      </w:r>
    </w:p>
    <w:p w14:paraId="2A97EC92" w14:textId="5D59CBB2" w:rsidR="00C33089" w:rsidRPr="00DA1471" w:rsidRDefault="00C33089" w:rsidP="00A029D5">
      <w:pPr>
        <w:pStyle w:val="Numberlist"/>
        <w:numPr>
          <w:ilvl w:val="0"/>
          <w:numId w:val="59"/>
        </w:numPr>
        <w:rPr>
          <w:b/>
          <w:bCs/>
        </w:rPr>
      </w:pPr>
      <w:r w:rsidRPr="00C33089">
        <w:t>At the prompt, type the following command and press Enter:</w:t>
      </w:r>
      <w:r w:rsidR="00B07370">
        <w:t xml:space="preserve"> </w:t>
      </w:r>
      <w:r w:rsidRPr="00DA1471">
        <w:rPr>
          <w:b/>
          <w:bCs/>
        </w:rPr>
        <w:t xml:space="preserve">Show </w:t>
      </w:r>
      <w:proofErr w:type="spellStart"/>
      <w:r w:rsidRPr="00DA1471">
        <w:rPr>
          <w:b/>
          <w:bCs/>
        </w:rPr>
        <w:t>ip</w:t>
      </w:r>
      <w:proofErr w:type="spellEnd"/>
      <w:r w:rsidRPr="00DA1471">
        <w:rPr>
          <w:b/>
          <w:bCs/>
        </w:rPr>
        <w:t xml:space="preserve"> route</w:t>
      </w:r>
    </w:p>
    <w:p w14:paraId="19FC795A" w14:textId="77777777" w:rsidR="00DA1471" w:rsidRDefault="00DA1471">
      <w:pPr>
        <w:spacing w:before="0" w:after="160" w:line="259" w:lineRule="auto"/>
      </w:pPr>
      <w:r>
        <w:br w:type="page"/>
      </w:r>
    </w:p>
    <w:p w14:paraId="215B650C" w14:textId="510077B0" w:rsidR="00C33089" w:rsidRPr="00C33089" w:rsidRDefault="00C33089" w:rsidP="00A029D5">
      <w:pPr>
        <w:pStyle w:val="Numberlist"/>
        <w:numPr>
          <w:ilvl w:val="0"/>
          <w:numId w:val="59"/>
        </w:numPr>
      </w:pPr>
      <w:r w:rsidRPr="00C33089">
        <w:lastRenderedPageBreak/>
        <w:t>The routing table of New-York router is displayed:</w:t>
      </w:r>
    </w:p>
    <w:p w14:paraId="4A404630" w14:textId="3C1D66E2" w:rsidR="00C33089" w:rsidRPr="00C33089" w:rsidRDefault="00C33089" w:rsidP="00B07370">
      <w:pPr>
        <w:pStyle w:val="ListParagraph"/>
      </w:pPr>
      <w:r w:rsidRPr="00C33089">
        <w:rPr>
          <w:noProof/>
        </w:rPr>
        <w:drawing>
          <wp:inline distT="0" distB="0" distL="0" distR="0" wp14:anchorId="124DE045" wp14:editId="6AF3466F">
            <wp:extent cx="4987925" cy="2220595"/>
            <wp:effectExtent l="0" t="0" r="3175" b="8255"/>
            <wp:docPr id="782619980" name="Picture 14" descr="A screenshot of the routing table for the New York router. It is described in the activity instru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19980" name="Picture 14" descr="A screenshot of the routing table for the New York router. It is described in the activity instructions."/>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87925" cy="2220595"/>
                    </a:xfrm>
                    <a:prstGeom prst="rect">
                      <a:avLst/>
                    </a:prstGeom>
                    <a:noFill/>
                    <a:ln>
                      <a:noFill/>
                    </a:ln>
                  </pic:spPr>
                </pic:pic>
              </a:graphicData>
            </a:graphic>
          </wp:inline>
        </w:drawing>
      </w:r>
    </w:p>
    <w:p w14:paraId="09320B94" w14:textId="0B092EA3" w:rsidR="00C33089" w:rsidRPr="00B07370" w:rsidRDefault="00C33089" w:rsidP="00DA1471">
      <w:pPr>
        <w:pStyle w:val="Numberlist"/>
      </w:pPr>
      <w:r w:rsidRPr="00C33089">
        <w:t>You will see that the routing table contains a route for the following networks:</w:t>
      </w:r>
      <w:r w:rsidR="00B07370">
        <w:br/>
      </w:r>
      <w:r w:rsidR="00B07370" w:rsidRPr="00B07370">
        <w:rPr>
          <w:b/>
          <w:bCs/>
        </w:rPr>
        <w:t>10.101.1.0</w:t>
      </w:r>
      <w:r w:rsidRPr="00B07370">
        <w:rPr>
          <w:b/>
          <w:bCs/>
        </w:rPr>
        <w:t>/30</w:t>
      </w:r>
      <w:r w:rsidR="00B07370">
        <w:rPr>
          <w:b/>
          <w:bCs/>
        </w:rPr>
        <w:br/>
      </w:r>
      <w:r w:rsidR="00B07370" w:rsidRPr="00B07370">
        <w:rPr>
          <w:b/>
          <w:bCs/>
        </w:rPr>
        <w:t>10.102.1.0</w:t>
      </w:r>
      <w:r w:rsidRPr="00B07370">
        <w:rPr>
          <w:b/>
          <w:bCs/>
        </w:rPr>
        <w:t>/30</w:t>
      </w:r>
    </w:p>
    <w:p w14:paraId="5FF2CF75" w14:textId="77777777" w:rsidR="00C33089" w:rsidRPr="00C33089" w:rsidRDefault="00C33089" w:rsidP="00DA1471">
      <w:pPr>
        <w:pStyle w:val="Numberlist"/>
      </w:pPr>
      <w:r w:rsidRPr="00C33089">
        <w:t>There is no route present for the network 10.103.1.0 /30 that exists between Atlanta and Chicago routers.</w:t>
      </w:r>
    </w:p>
    <w:p w14:paraId="7461A2F2" w14:textId="77777777" w:rsidR="00DA1471" w:rsidRDefault="00C33089" w:rsidP="001E7875">
      <w:pPr>
        <w:pStyle w:val="Numberlist"/>
        <w:rPr>
          <w:b/>
          <w:bCs/>
        </w:rPr>
      </w:pPr>
      <w:r w:rsidRPr="00C33089">
        <w:t>Attempt to reach the 10.103.1.0 network by typing the following command and press Enter:</w:t>
      </w:r>
      <w:r w:rsidR="00B07370">
        <w:br/>
      </w:r>
      <w:r w:rsidRPr="00DA1471">
        <w:rPr>
          <w:b/>
          <w:bCs/>
        </w:rPr>
        <w:t>Ping 10.103.1.1</w:t>
      </w:r>
    </w:p>
    <w:p w14:paraId="4D6FDF64" w14:textId="60C15834" w:rsidR="00C33089" w:rsidRPr="00DA1471" w:rsidRDefault="00C33089" w:rsidP="00DA1471">
      <w:pPr>
        <w:pStyle w:val="Numberlist"/>
        <w:numPr>
          <w:ilvl w:val="0"/>
          <w:numId w:val="0"/>
        </w:numPr>
        <w:ind w:left="927"/>
        <w:rPr>
          <w:b/>
          <w:bCs/>
        </w:rPr>
      </w:pPr>
      <w:r w:rsidRPr="00DA1471">
        <w:rPr>
          <w:b/>
          <w:bCs/>
        </w:rPr>
        <w:t>Ping 10.103.1.2</w:t>
      </w:r>
    </w:p>
    <w:p w14:paraId="3292A18F" w14:textId="154A678A" w:rsidR="00C33089" w:rsidRPr="00C33089" w:rsidRDefault="00C33089" w:rsidP="00DA1471">
      <w:pPr>
        <w:pStyle w:val="Numberlist"/>
      </w:pPr>
      <w:r w:rsidRPr="00C33089">
        <w:t xml:space="preserve">Both pings </w:t>
      </w:r>
      <w:r w:rsidR="00B07370">
        <w:t>will be</w:t>
      </w:r>
      <w:r w:rsidRPr="00C33089">
        <w:t xml:space="preserve"> unsuccessful.</w:t>
      </w:r>
    </w:p>
    <w:p w14:paraId="3E4CB55A" w14:textId="77777777" w:rsidR="00C33089" w:rsidRPr="00C33089" w:rsidRDefault="00C33089" w:rsidP="00DA1471">
      <w:pPr>
        <w:pStyle w:val="Numberlist"/>
      </w:pPr>
      <w:r w:rsidRPr="00C33089">
        <w:t>Close the New-York router connection window.</w:t>
      </w:r>
    </w:p>
    <w:p w14:paraId="7570FBFF" w14:textId="77777777" w:rsidR="00C33089" w:rsidRPr="00C33089" w:rsidRDefault="00C33089" w:rsidP="00DA1471">
      <w:pPr>
        <w:pStyle w:val="Heading4"/>
      </w:pPr>
      <w:r w:rsidRPr="00C33089">
        <w:t xml:space="preserve">Step 3: Connect to the Chicago router </w:t>
      </w:r>
    </w:p>
    <w:p w14:paraId="0A8059C7" w14:textId="43FBC8CC" w:rsidR="00C33089" w:rsidRPr="00C33089" w:rsidRDefault="00C33089" w:rsidP="00C33089">
      <w:r w:rsidRPr="00C33089">
        <w:t xml:space="preserve">In this </w:t>
      </w:r>
      <w:r w:rsidR="00B07370">
        <w:t>step</w:t>
      </w:r>
      <w:r w:rsidRPr="00C33089">
        <w:t xml:space="preserve">, you will connect to the console of the Chicago router and test reachability. </w:t>
      </w:r>
    </w:p>
    <w:p w14:paraId="7900EFBF" w14:textId="77777777" w:rsidR="00C33089" w:rsidRPr="00C33089" w:rsidRDefault="00C33089" w:rsidP="00C33089">
      <w:r w:rsidRPr="00C33089">
        <w:t>Perform the following steps:</w:t>
      </w:r>
    </w:p>
    <w:p w14:paraId="33FA6507" w14:textId="3A7261E0" w:rsidR="00C33089" w:rsidRPr="00C33089" w:rsidRDefault="00B07370" w:rsidP="00A029D5">
      <w:pPr>
        <w:pStyle w:val="Numberlist"/>
        <w:numPr>
          <w:ilvl w:val="0"/>
          <w:numId w:val="60"/>
        </w:numPr>
      </w:pPr>
      <w:r>
        <w:t>Select</w:t>
      </w:r>
      <w:r w:rsidR="00C33089" w:rsidRPr="00C33089">
        <w:t xml:space="preserve"> the Chicago router in the diagram.</w:t>
      </w:r>
    </w:p>
    <w:p w14:paraId="28029416" w14:textId="77777777" w:rsidR="00C33089" w:rsidRPr="00C33089" w:rsidRDefault="00C33089" w:rsidP="00A029D5">
      <w:pPr>
        <w:pStyle w:val="Numberlist"/>
        <w:numPr>
          <w:ilvl w:val="0"/>
          <w:numId w:val="60"/>
        </w:numPr>
      </w:pPr>
      <w:r w:rsidRPr="00C33089">
        <w:t>Ensure the CLI tab is selected.</w:t>
      </w:r>
    </w:p>
    <w:p w14:paraId="7126F797" w14:textId="77777777" w:rsidR="00C33089" w:rsidRPr="00C33089" w:rsidRDefault="00C33089" w:rsidP="00A029D5">
      <w:pPr>
        <w:pStyle w:val="Numberlist"/>
        <w:numPr>
          <w:ilvl w:val="0"/>
          <w:numId w:val="60"/>
        </w:numPr>
      </w:pPr>
      <w:r w:rsidRPr="00C33089">
        <w:t>In the console window, press Enter.</w:t>
      </w:r>
    </w:p>
    <w:p w14:paraId="23F692ED" w14:textId="4E0744DF" w:rsidR="00C33089" w:rsidRPr="00DA1471" w:rsidRDefault="00C33089" w:rsidP="00A029D5">
      <w:pPr>
        <w:pStyle w:val="Numberlist"/>
        <w:numPr>
          <w:ilvl w:val="0"/>
          <w:numId w:val="60"/>
        </w:numPr>
        <w:rPr>
          <w:b/>
          <w:bCs/>
        </w:rPr>
      </w:pPr>
      <w:r w:rsidRPr="00C33089">
        <w:t>You should see the device name displayed as follows:</w:t>
      </w:r>
      <w:r w:rsidR="00B07370">
        <w:t xml:space="preserve"> </w:t>
      </w:r>
      <w:r w:rsidRPr="00DA1471">
        <w:rPr>
          <w:b/>
          <w:bCs/>
        </w:rPr>
        <w:t>Chicago&gt;</w:t>
      </w:r>
    </w:p>
    <w:p w14:paraId="59756797" w14:textId="34B8F7F8" w:rsidR="00C33089" w:rsidRPr="00DA1471" w:rsidRDefault="00C33089" w:rsidP="00A029D5">
      <w:pPr>
        <w:pStyle w:val="Numberlist"/>
        <w:numPr>
          <w:ilvl w:val="0"/>
          <w:numId w:val="60"/>
        </w:numPr>
        <w:rPr>
          <w:b/>
          <w:bCs/>
        </w:rPr>
      </w:pPr>
      <w:r w:rsidRPr="00C33089">
        <w:t>At the prompt, type the following command and press Enter:</w:t>
      </w:r>
      <w:r w:rsidR="00B07370">
        <w:t xml:space="preserve"> </w:t>
      </w:r>
      <w:r w:rsidRPr="00DA1471">
        <w:rPr>
          <w:b/>
          <w:bCs/>
        </w:rPr>
        <w:t xml:space="preserve">Show </w:t>
      </w:r>
      <w:proofErr w:type="spellStart"/>
      <w:r w:rsidRPr="00DA1471">
        <w:rPr>
          <w:b/>
          <w:bCs/>
        </w:rPr>
        <w:t>ip</w:t>
      </w:r>
      <w:proofErr w:type="spellEnd"/>
      <w:r w:rsidRPr="00DA1471">
        <w:rPr>
          <w:b/>
          <w:bCs/>
        </w:rPr>
        <w:t xml:space="preserve"> route</w:t>
      </w:r>
    </w:p>
    <w:p w14:paraId="3BBEB62C" w14:textId="77777777" w:rsidR="00DA1471" w:rsidRDefault="00DA1471">
      <w:pPr>
        <w:spacing w:before="0" w:after="160" w:line="259" w:lineRule="auto"/>
      </w:pPr>
      <w:r>
        <w:br w:type="page"/>
      </w:r>
    </w:p>
    <w:p w14:paraId="0813E40D" w14:textId="06F9E479" w:rsidR="00C33089" w:rsidRPr="00C33089" w:rsidRDefault="00C33089" w:rsidP="00A029D5">
      <w:pPr>
        <w:pStyle w:val="Numberlist"/>
        <w:numPr>
          <w:ilvl w:val="0"/>
          <w:numId w:val="60"/>
        </w:numPr>
      </w:pPr>
      <w:r w:rsidRPr="00C33089">
        <w:lastRenderedPageBreak/>
        <w:t>The routing table of Chicago router is displayed:</w:t>
      </w:r>
    </w:p>
    <w:p w14:paraId="3DC9360A" w14:textId="370DC2FB" w:rsidR="00C33089" w:rsidRPr="00C33089" w:rsidRDefault="00C33089" w:rsidP="00B07370">
      <w:pPr>
        <w:pStyle w:val="ListParagraph"/>
      </w:pPr>
      <w:r w:rsidRPr="00C33089">
        <w:rPr>
          <w:noProof/>
        </w:rPr>
        <w:drawing>
          <wp:inline distT="0" distB="0" distL="0" distR="0" wp14:anchorId="20A751DE" wp14:editId="0380C9D6">
            <wp:extent cx="5296535" cy="2422525"/>
            <wp:effectExtent l="0" t="0" r="0" b="0"/>
            <wp:docPr id="913076542"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computer program&#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96535" cy="2422525"/>
                    </a:xfrm>
                    <a:prstGeom prst="rect">
                      <a:avLst/>
                    </a:prstGeom>
                    <a:noFill/>
                    <a:ln>
                      <a:noFill/>
                    </a:ln>
                  </pic:spPr>
                </pic:pic>
              </a:graphicData>
            </a:graphic>
          </wp:inline>
        </w:drawing>
      </w:r>
    </w:p>
    <w:p w14:paraId="6B2AE3B0" w14:textId="77777777" w:rsidR="00C33089" w:rsidRPr="00C33089" w:rsidRDefault="00C33089" w:rsidP="00DA1471">
      <w:pPr>
        <w:pStyle w:val="Numberlist"/>
      </w:pPr>
      <w:r w:rsidRPr="00C33089">
        <w:t>You will see that the routing table contains a route for the following networks:</w:t>
      </w:r>
    </w:p>
    <w:p w14:paraId="676DD0C5" w14:textId="77777777" w:rsidR="00C33089" w:rsidRPr="00B07370" w:rsidRDefault="00C33089" w:rsidP="00B07370">
      <w:pPr>
        <w:pStyle w:val="ListParagraph"/>
        <w:rPr>
          <w:b/>
          <w:bCs/>
        </w:rPr>
      </w:pPr>
      <w:r w:rsidRPr="00B07370">
        <w:rPr>
          <w:b/>
          <w:bCs/>
        </w:rPr>
        <w:t>10.102.1.0 /30</w:t>
      </w:r>
    </w:p>
    <w:p w14:paraId="7AEEFCE4" w14:textId="77777777" w:rsidR="00C33089" w:rsidRPr="00B07370" w:rsidRDefault="00C33089" w:rsidP="00B07370">
      <w:pPr>
        <w:pStyle w:val="ListParagraph"/>
        <w:rPr>
          <w:b/>
          <w:bCs/>
        </w:rPr>
      </w:pPr>
      <w:r w:rsidRPr="00B07370">
        <w:rPr>
          <w:b/>
          <w:bCs/>
        </w:rPr>
        <w:t>10.103.1.0 /30</w:t>
      </w:r>
    </w:p>
    <w:p w14:paraId="3D68A32D" w14:textId="77777777" w:rsidR="00C33089" w:rsidRPr="00C33089" w:rsidRDefault="00C33089" w:rsidP="00DA1471">
      <w:pPr>
        <w:pStyle w:val="Numberlist"/>
      </w:pPr>
      <w:r w:rsidRPr="00C33089">
        <w:t>There is no route present for the network 10.101.1.0 /30 that exists between Atlanta and Chicago routers.</w:t>
      </w:r>
    </w:p>
    <w:p w14:paraId="22AF7CA2" w14:textId="77777777" w:rsidR="00DA1471" w:rsidRPr="00DA1471" w:rsidRDefault="00C33089" w:rsidP="00561DA6">
      <w:pPr>
        <w:pStyle w:val="Numberlist"/>
        <w:rPr>
          <w:b/>
          <w:bCs/>
        </w:rPr>
      </w:pPr>
      <w:r w:rsidRPr="00C33089">
        <w:t>Attempt to reach the 10.101.1.0 network by typing the following command and press Enter:</w:t>
      </w:r>
    </w:p>
    <w:p w14:paraId="2DAAE5D7" w14:textId="77777777" w:rsidR="00DA1471" w:rsidRDefault="00C33089" w:rsidP="00DA1471">
      <w:pPr>
        <w:pStyle w:val="Numberlist"/>
        <w:numPr>
          <w:ilvl w:val="0"/>
          <w:numId w:val="0"/>
        </w:numPr>
        <w:ind w:left="927"/>
        <w:rPr>
          <w:b/>
          <w:bCs/>
        </w:rPr>
      </w:pPr>
      <w:r w:rsidRPr="00DA1471">
        <w:rPr>
          <w:b/>
          <w:bCs/>
        </w:rPr>
        <w:t>Ping 10.101.1.1</w:t>
      </w:r>
    </w:p>
    <w:p w14:paraId="065CDCF5" w14:textId="46906CCE" w:rsidR="00C33089" w:rsidRPr="00B07370" w:rsidRDefault="00C33089" w:rsidP="00DA1471">
      <w:pPr>
        <w:pStyle w:val="Numberlist"/>
        <w:numPr>
          <w:ilvl w:val="0"/>
          <w:numId w:val="0"/>
        </w:numPr>
        <w:ind w:left="927"/>
        <w:rPr>
          <w:b/>
          <w:bCs/>
        </w:rPr>
      </w:pPr>
      <w:r w:rsidRPr="00B07370">
        <w:rPr>
          <w:b/>
          <w:bCs/>
        </w:rPr>
        <w:t>Ping 10.101.1.2</w:t>
      </w:r>
    </w:p>
    <w:p w14:paraId="339563AB" w14:textId="2BB3A02F" w:rsidR="00C33089" w:rsidRPr="00C33089" w:rsidRDefault="00C33089" w:rsidP="00DA1471">
      <w:pPr>
        <w:pStyle w:val="Numberlist"/>
      </w:pPr>
      <w:r w:rsidRPr="00C33089">
        <w:t xml:space="preserve">Both pings </w:t>
      </w:r>
      <w:r w:rsidR="00B07370">
        <w:t xml:space="preserve">will be </w:t>
      </w:r>
      <w:r w:rsidRPr="00C33089">
        <w:t>unsuccessful.</w:t>
      </w:r>
    </w:p>
    <w:p w14:paraId="39BDA3C3" w14:textId="77777777" w:rsidR="00DA1471" w:rsidRPr="00DA1471" w:rsidRDefault="00C33089" w:rsidP="00106BCC">
      <w:pPr>
        <w:pStyle w:val="Numberlist"/>
        <w:rPr>
          <w:b/>
          <w:bCs/>
        </w:rPr>
      </w:pPr>
      <w:bookmarkStart w:id="82" w:name="_Hlk148992180"/>
      <w:r w:rsidRPr="00C33089">
        <w:t>To confirm reachability exists to other networks, attempt to reach the 10.102.1.0 network by typing the following command and press Enter:</w:t>
      </w:r>
    </w:p>
    <w:p w14:paraId="0B0CAF1B" w14:textId="77777777" w:rsidR="00DA1471" w:rsidRDefault="00C33089" w:rsidP="00DA1471">
      <w:pPr>
        <w:pStyle w:val="Numberlist"/>
        <w:numPr>
          <w:ilvl w:val="0"/>
          <w:numId w:val="0"/>
        </w:numPr>
        <w:ind w:left="927"/>
        <w:rPr>
          <w:b/>
          <w:bCs/>
        </w:rPr>
      </w:pPr>
      <w:r w:rsidRPr="00DA1471">
        <w:rPr>
          <w:b/>
          <w:bCs/>
        </w:rPr>
        <w:t>Ping 10.102.1.1</w:t>
      </w:r>
    </w:p>
    <w:p w14:paraId="1307586A" w14:textId="2CB085E0" w:rsidR="00C33089" w:rsidRPr="00B07370" w:rsidRDefault="00C33089" w:rsidP="00DA1471">
      <w:pPr>
        <w:pStyle w:val="Numberlist"/>
        <w:numPr>
          <w:ilvl w:val="0"/>
          <w:numId w:val="0"/>
        </w:numPr>
        <w:ind w:left="927"/>
        <w:rPr>
          <w:b/>
          <w:bCs/>
        </w:rPr>
      </w:pPr>
      <w:r w:rsidRPr="00B07370">
        <w:rPr>
          <w:b/>
          <w:bCs/>
        </w:rPr>
        <w:t>Ping 10.102.1.2</w:t>
      </w:r>
    </w:p>
    <w:p w14:paraId="362CDCB4" w14:textId="35CC8658" w:rsidR="00C33089" w:rsidRPr="00C33089" w:rsidRDefault="00C33089" w:rsidP="00DA1471">
      <w:pPr>
        <w:pStyle w:val="Numberlist"/>
      </w:pPr>
      <w:r w:rsidRPr="00C33089">
        <w:t xml:space="preserve">Both pings </w:t>
      </w:r>
      <w:r w:rsidR="00B07370">
        <w:t xml:space="preserve">will be </w:t>
      </w:r>
      <w:r w:rsidRPr="00C33089">
        <w:t>successful.</w:t>
      </w:r>
      <w:r w:rsidR="00B07370">
        <w:t xml:space="preserve"> </w:t>
      </w:r>
      <w:r w:rsidRPr="00C33089">
        <w:t>The success rate may be 80% because initially there was no ARP information for the destination. Therefore, an ARP request was sent, followed by the ICMP ping packet</w:t>
      </w:r>
      <w:bookmarkEnd w:id="82"/>
      <w:r w:rsidRPr="00C33089">
        <w:t>.</w:t>
      </w:r>
    </w:p>
    <w:p w14:paraId="40BA31C8" w14:textId="2F020FF4" w:rsidR="00C33089" w:rsidRPr="00C33089" w:rsidRDefault="00C33089" w:rsidP="00DA1471">
      <w:pPr>
        <w:pStyle w:val="Numberlist"/>
      </w:pPr>
      <w:r w:rsidRPr="00C33089">
        <w:t>Repeat the ping to verify 100% success rate.</w:t>
      </w:r>
    </w:p>
    <w:p w14:paraId="4214948E" w14:textId="77777777" w:rsidR="00C33089" w:rsidRPr="00C33089" w:rsidRDefault="00C33089" w:rsidP="00DA1471">
      <w:pPr>
        <w:pStyle w:val="Numberlist"/>
      </w:pPr>
      <w:r w:rsidRPr="00C33089">
        <w:t>Close the Chicago router connection window.</w:t>
      </w:r>
    </w:p>
    <w:p w14:paraId="5A92177B" w14:textId="77777777" w:rsidR="00DA1471" w:rsidRDefault="00DA1471">
      <w:pPr>
        <w:spacing w:before="0" w:after="160" w:line="259" w:lineRule="auto"/>
        <w:rPr>
          <w:b/>
          <w:bCs/>
          <w:sz w:val="28"/>
          <w:szCs w:val="28"/>
        </w:rPr>
      </w:pPr>
      <w:r>
        <w:br w:type="page"/>
      </w:r>
    </w:p>
    <w:p w14:paraId="085F268E" w14:textId="07E0EA88" w:rsidR="00C33089" w:rsidRPr="00C33089" w:rsidRDefault="00C33089" w:rsidP="005B6649">
      <w:pPr>
        <w:pStyle w:val="Heading3"/>
      </w:pPr>
      <w:r w:rsidRPr="00C33089">
        <w:lastRenderedPageBreak/>
        <w:t>Task 2: Configure a static route from Atlanta to the New-York to Chicago network</w:t>
      </w:r>
    </w:p>
    <w:p w14:paraId="2EFBCA82" w14:textId="77777777" w:rsidR="00C33089" w:rsidRPr="00C33089" w:rsidRDefault="00C33089" w:rsidP="00C33089">
      <w:bookmarkStart w:id="83" w:name="_Hlk148992591"/>
      <w:r w:rsidRPr="00C33089">
        <w:t>In this task, the Atlanta router must be configured with a static route to the network 10.102.1.0. Either static routing or a dynamic routing protocol is necessary to provide reachability. It’s important to differentiate between connectivity and reachability.</w:t>
      </w:r>
    </w:p>
    <w:p w14:paraId="0C94B93E" w14:textId="77777777" w:rsidR="00C33089" w:rsidRPr="00C33089" w:rsidRDefault="00C33089" w:rsidP="00C33089">
      <w:r w:rsidRPr="00C33089">
        <w:t>Perform the following steps:</w:t>
      </w:r>
    </w:p>
    <w:p w14:paraId="40933519" w14:textId="136262CA" w:rsidR="00C33089" w:rsidRPr="00C33089" w:rsidRDefault="005B6649" w:rsidP="00A029D5">
      <w:pPr>
        <w:pStyle w:val="Numberlist"/>
        <w:numPr>
          <w:ilvl w:val="0"/>
          <w:numId w:val="61"/>
        </w:numPr>
      </w:pPr>
      <w:r>
        <w:t>Select</w:t>
      </w:r>
      <w:r w:rsidR="00C33089" w:rsidRPr="00C33089">
        <w:t xml:space="preserve"> the Atlanta router in the diagram and press Enter.</w:t>
      </w:r>
    </w:p>
    <w:p w14:paraId="52C22CD0" w14:textId="02BA324C" w:rsidR="00C33089" w:rsidRPr="005B6649" w:rsidRDefault="00C33089" w:rsidP="00A029D5">
      <w:pPr>
        <w:pStyle w:val="Numberlist"/>
        <w:numPr>
          <w:ilvl w:val="0"/>
          <w:numId w:val="61"/>
        </w:numPr>
      </w:pPr>
      <w:r w:rsidRPr="00C33089">
        <w:t>At the prompt, type the following command and press Enter:</w:t>
      </w:r>
      <w:r w:rsidR="005B6649">
        <w:t xml:space="preserve"> </w:t>
      </w:r>
      <w:r w:rsidRPr="00DA1471">
        <w:rPr>
          <w:b/>
          <w:bCs/>
        </w:rPr>
        <w:t>enable</w:t>
      </w:r>
    </w:p>
    <w:p w14:paraId="7E3E0046" w14:textId="77777777" w:rsidR="00C33089" w:rsidRPr="00C33089" w:rsidRDefault="00C33089" w:rsidP="00A029D5">
      <w:pPr>
        <w:pStyle w:val="Numberlist"/>
        <w:numPr>
          <w:ilvl w:val="0"/>
          <w:numId w:val="61"/>
        </w:numPr>
      </w:pPr>
      <w:r w:rsidRPr="00C33089">
        <w:t>This places you in privilege exec mode which provides additional permissions. The prompt changes from Atlanta&gt; to Atlanta# (hash symbol).</w:t>
      </w:r>
    </w:p>
    <w:p w14:paraId="54457D76" w14:textId="20C741DA" w:rsidR="00C33089" w:rsidRPr="00DA1471" w:rsidRDefault="00C33089" w:rsidP="00A029D5">
      <w:pPr>
        <w:pStyle w:val="Numberlist"/>
        <w:numPr>
          <w:ilvl w:val="0"/>
          <w:numId w:val="61"/>
        </w:numPr>
        <w:rPr>
          <w:b/>
          <w:bCs/>
        </w:rPr>
      </w:pPr>
      <w:r w:rsidRPr="00C33089">
        <w:t>At the prompt, type the following command and press Enter:</w:t>
      </w:r>
      <w:r w:rsidR="005B6649">
        <w:t xml:space="preserve"> </w:t>
      </w:r>
      <w:r w:rsidRPr="00DA1471">
        <w:rPr>
          <w:b/>
          <w:bCs/>
        </w:rPr>
        <w:t>Configure terminal</w:t>
      </w:r>
    </w:p>
    <w:p w14:paraId="08EAE772" w14:textId="77777777" w:rsidR="00C33089" w:rsidRPr="00C33089" w:rsidRDefault="00C33089" w:rsidP="00A029D5">
      <w:pPr>
        <w:pStyle w:val="Numberlist"/>
        <w:numPr>
          <w:ilvl w:val="0"/>
          <w:numId w:val="61"/>
        </w:numPr>
      </w:pPr>
      <w:r w:rsidRPr="00C33089">
        <w:t xml:space="preserve">You are now placed in global configuration mode which allows device-wide configuration. </w:t>
      </w:r>
    </w:p>
    <w:p w14:paraId="36BDB025" w14:textId="77777777" w:rsidR="00C33089" w:rsidRPr="00C33089" w:rsidRDefault="00C33089" w:rsidP="00A029D5">
      <w:pPr>
        <w:pStyle w:val="Numberlist"/>
        <w:numPr>
          <w:ilvl w:val="0"/>
          <w:numId w:val="61"/>
        </w:numPr>
      </w:pPr>
      <w:r w:rsidRPr="00C33089">
        <w:t>You will now manually configure a static route by entering the command using the format:</w:t>
      </w:r>
    </w:p>
    <w:p w14:paraId="261B49F8" w14:textId="77777777" w:rsidR="00C33089" w:rsidRPr="00DA1471" w:rsidRDefault="00C33089" w:rsidP="00DA1471">
      <w:pPr>
        <w:pStyle w:val="Numberlist"/>
        <w:numPr>
          <w:ilvl w:val="0"/>
          <w:numId w:val="0"/>
        </w:numPr>
        <w:ind w:left="927"/>
        <w:rPr>
          <w:b/>
          <w:bCs/>
        </w:rPr>
      </w:pPr>
      <w:proofErr w:type="spellStart"/>
      <w:r w:rsidRPr="00DA1471">
        <w:rPr>
          <w:b/>
          <w:bCs/>
        </w:rPr>
        <w:t>ip</w:t>
      </w:r>
      <w:proofErr w:type="spellEnd"/>
      <w:r w:rsidRPr="00DA1471">
        <w:rPr>
          <w:b/>
          <w:bCs/>
        </w:rPr>
        <w:t xml:space="preserve"> route &lt;destination network id&gt; &lt;network mask&gt; &lt;next hop IP address&gt;</w:t>
      </w:r>
    </w:p>
    <w:p w14:paraId="7FF1705A" w14:textId="77777777" w:rsidR="00C33089" w:rsidRPr="00C33089" w:rsidRDefault="00C33089" w:rsidP="00A029D5">
      <w:pPr>
        <w:pStyle w:val="Numberlist"/>
        <w:numPr>
          <w:ilvl w:val="0"/>
          <w:numId w:val="61"/>
        </w:numPr>
      </w:pPr>
      <w:r w:rsidRPr="00C33089">
        <w:t>Type the following command in the prompt and press Enter:</w:t>
      </w:r>
    </w:p>
    <w:p w14:paraId="6C7034EA" w14:textId="77777777" w:rsidR="00C33089" w:rsidRPr="00DA1471" w:rsidRDefault="00C33089" w:rsidP="00DA1471">
      <w:pPr>
        <w:pStyle w:val="Numberlist"/>
        <w:numPr>
          <w:ilvl w:val="0"/>
          <w:numId w:val="0"/>
        </w:numPr>
        <w:ind w:left="927"/>
        <w:rPr>
          <w:b/>
          <w:bCs/>
        </w:rPr>
      </w:pPr>
      <w:r w:rsidRPr="00DA1471">
        <w:rPr>
          <w:b/>
          <w:bCs/>
        </w:rPr>
        <w:t>Ip route 10.102.1.0 255.255.255.252 10.101.1.2</w:t>
      </w:r>
    </w:p>
    <w:p w14:paraId="27AAD78A" w14:textId="77777777" w:rsidR="00C33089" w:rsidRPr="00C33089" w:rsidRDefault="00C33089" w:rsidP="005B6649">
      <w:r w:rsidRPr="00C33089">
        <w:t>A static route has been created on the Atlanta router to reach the network between New-York and Chicago. You have instructed the Atlanta router to use the New-York router (next hop IP address) as the desired path to the destination network. Alternatively, you could have chosen the Chicago router as the next hop.</w:t>
      </w:r>
    </w:p>
    <w:p w14:paraId="5FCE63DD" w14:textId="7E72D4BB" w:rsidR="00C33089" w:rsidRPr="00DA1471" w:rsidRDefault="00C33089" w:rsidP="00A029D5">
      <w:pPr>
        <w:pStyle w:val="Numberlist"/>
        <w:numPr>
          <w:ilvl w:val="0"/>
          <w:numId w:val="62"/>
        </w:numPr>
        <w:rPr>
          <w:b/>
          <w:bCs/>
        </w:rPr>
      </w:pPr>
      <w:r w:rsidRPr="00C33089">
        <w:t>To display the routing table and confirm the new route is present, in the prompt type the following command and press Enter:</w:t>
      </w:r>
      <w:r w:rsidR="005B6649">
        <w:t xml:space="preserve"> </w:t>
      </w:r>
      <w:r w:rsidRPr="00DA1471">
        <w:rPr>
          <w:b/>
          <w:bCs/>
        </w:rPr>
        <w:t xml:space="preserve">Do show </w:t>
      </w:r>
      <w:proofErr w:type="spellStart"/>
      <w:r w:rsidRPr="00DA1471">
        <w:rPr>
          <w:b/>
          <w:bCs/>
        </w:rPr>
        <w:t>ip</w:t>
      </w:r>
      <w:proofErr w:type="spellEnd"/>
      <w:r w:rsidRPr="00DA1471">
        <w:rPr>
          <w:b/>
          <w:bCs/>
        </w:rPr>
        <w:t xml:space="preserve"> route</w:t>
      </w:r>
    </w:p>
    <w:p w14:paraId="0BD9F86B" w14:textId="4A6CF3C1" w:rsidR="00C33089" w:rsidRPr="00C33089" w:rsidRDefault="00C33089" w:rsidP="00A029D5">
      <w:pPr>
        <w:pStyle w:val="Numberlist"/>
        <w:numPr>
          <w:ilvl w:val="0"/>
          <w:numId w:val="62"/>
        </w:numPr>
      </w:pPr>
      <w:r w:rsidRPr="00C33089">
        <w:t xml:space="preserve">You should now see the entry displayed with the Code </w:t>
      </w:r>
      <w:r w:rsidRPr="00DA1471">
        <w:rPr>
          <w:b/>
          <w:bCs/>
        </w:rPr>
        <w:t>S</w:t>
      </w:r>
      <w:r w:rsidRPr="00C33089">
        <w:t xml:space="preserve"> for Static routes. The administrative distance should be 1, and a metric of 0 [1/0].</w:t>
      </w:r>
    </w:p>
    <w:p w14:paraId="441BE043" w14:textId="77777777" w:rsidR="00C33089" w:rsidRPr="00C33089" w:rsidRDefault="00C33089" w:rsidP="00A029D5">
      <w:pPr>
        <w:pStyle w:val="Numberlist"/>
        <w:numPr>
          <w:ilvl w:val="0"/>
          <w:numId w:val="62"/>
        </w:numPr>
      </w:pPr>
      <w:r w:rsidRPr="00C33089">
        <w:t>To confirm reachability exists to other networks, attempt to reach the 10.102.1.0 network by typing the following command and pressing Enter:</w:t>
      </w:r>
    </w:p>
    <w:p w14:paraId="7C773770" w14:textId="77777777" w:rsidR="00C33089" w:rsidRPr="00DA1471" w:rsidRDefault="00C33089" w:rsidP="00DA1471">
      <w:pPr>
        <w:pStyle w:val="Numberlist"/>
        <w:numPr>
          <w:ilvl w:val="0"/>
          <w:numId w:val="0"/>
        </w:numPr>
        <w:ind w:left="927"/>
        <w:rPr>
          <w:b/>
          <w:bCs/>
        </w:rPr>
      </w:pPr>
      <w:r w:rsidRPr="00DA1471">
        <w:rPr>
          <w:b/>
          <w:bCs/>
        </w:rPr>
        <w:t>Do ping 10.102.1.1</w:t>
      </w:r>
    </w:p>
    <w:p w14:paraId="0496C05F" w14:textId="77777777" w:rsidR="00C33089" w:rsidRPr="00DA1471" w:rsidRDefault="00C33089" w:rsidP="00DA1471">
      <w:pPr>
        <w:pStyle w:val="Numberlist"/>
        <w:numPr>
          <w:ilvl w:val="0"/>
          <w:numId w:val="0"/>
        </w:numPr>
        <w:ind w:left="927"/>
        <w:rPr>
          <w:b/>
          <w:bCs/>
        </w:rPr>
      </w:pPr>
      <w:r w:rsidRPr="00DA1471">
        <w:rPr>
          <w:b/>
          <w:bCs/>
        </w:rPr>
        <w:t>Do ping 10.102.1.2</w:t>
      </w:r>
    </w:p>
    <w:p w14:paraId="1B023E08" w14:textId="075799C9" w:rsidR="00C33089" w:rsidRPr="00C33089" w:rsidRDefault="00C33089" w:rsidP="005B6649">
      <w:r w:rsidRPr="00C33089">
        <w:t xml:space="preserve">Only pings to 10.102.1.1 </w:t>
      </w:r>
      <w:r w:rsidR="005B6649">
        <w:t>will be</w:t>
      </w:r>
      <w:r w:rsidRPr="00C33089">
        <w:t xml:space="preserve"> successful.</w:t>
      </w:r>
      <w:r w:rsidR="005B6649">
        <w:t xml:space="preserve"> </w:t>
      </w:r>
      <w:r w:rsidRPr="00C33089">
        <w:t>The success rate may be 80% because initially there was no ARP information for the destination. Therefore, an ARP request was sent, followed by the ICMP ping packet.</w:t>
      </w:r>
    </w:p>
    <w:p w14:paraId="40127586" w14:textId="77777777" w:rsidR="00C33089" w:rsidRPr="00C33089" w:rsidRDefault="00C33089" w:rsidP="005B6649">
      <w:r w:rsidRPr="00C33089">
        <w:lastRenderedPageBreak/>
        <w:t xml:space="preserve">The pings sent to 10.102.1.2 are unsuccessful because the packets sent to Chicago router are sent via New-York from a source address of 10.101.1.1 on the Atlanta router. This network does not exist on the Chicago router and therefore a reply cannot be forwarded. The New-York router </w:t>
      </w:r>
      <w:proofErr w:type="gramStart"/>
      <w:r w:rsidRPr="00C33089">
        <w:t>is able to</w:t>
      </w:r>
      <w:proofErr w:type="gramEnd"/>
      <w:r w:rsidRPr="00C33089">
        <w:t xml:space="preserve"> reply as the network 10.101.1.0 does exist in the New-York routing table</w:t>
      </w:r>
      <w:bookmarkEnd w:id="83"/>
      <w:r w:rsidRPr="00C33089">
        <w:t xml:space="preserve">.  </w:t>
      </w:r>
    </w:p>
    <w:p w14:paraId="12FC767C" w14:textId="77777777" w:rsidR="00C33089" w:rsidRPr="00C33089" w:rsidRDefault="00C33089" w:rsidP="005B6649">
      <w:pPr>
        <w:pStyle w:val="Heading3"/>
      </w:pPr>
      <w:r w:rsidRPr="00C33089">
        <w:t>Task 3: Configure a static route from New-York to the Atlanta to Chicago network</w:t>
      </w:r>
    </w:p>
    <w:p w14:paraId="6EE0DBB8" w14:textId="77777777" w:rsidR="00C33089" w:rsidRPr="00C33089" w:rsidRDefault="00C33089" w:rsidP="00C33089">
      <w:r w:rsidRPr="00C33089">
        <w:t>In this task, the New-York router must be configured with a static route to the network 10.103.1.0. Either static routing or a dynamic routing protocol is necessary to provide reachability. It’s important to differentiate between connectivity and reachability.</w:t>
      </w:r>
    </w:p>
    <w:p w14:paraId="435A2664" w14:textId="77777777" w:rsidR="00C33089" w:rsidRPr="00C33089" w:rsidRDefault="00C33089" w:rsidP="00C33089">
      <w:r w:rsidRPr="00C33089">
        <w:t>Perform the following steps:</w:t>
      </w:r>
    </w:p>
    <w:p w14:paraId="747FB09A" w14:textId="336672C2" w:rsidR="00C33089" w:rsidRPr="00C33089" w:rsidRDefault="005B6649" w:rsidP="00A029D5">
      <w:pPr>
        <w:pStyle w:val="Numberlist"/>
        <w:numPr>
          <w:ilvl w:val="0"/>
          <w:numId w:val="63"/>
        </w:numPr>
      </w:pPr>
      <w:r>
        <w:t>Select</w:t>
      </w:r>
      <w:r w:rsidR="00C33089" w:rsidRPr="00C33089">
        <w:t xml:space="preserve"> the New-York router in the diagram and press Enter.</w:t>
      </w:r>
    </w:p>
    <w:p w14:paraId="5EFDDB7C" w14:textId="7D82C942" w:rsidR="00C33089" w:rsidRPr="00DA1471" w:rsidRDefault="00C33089" w:rsidP="00A029D5">
      <w:pPr>
        <w:pStyle w:val="Numberlist"/>
        <w:numPr>
          <w:ilvl w:val="0"/>
          <w:numId w:val="63"/>
        </w:numPr>
        <w:rPr>
          <w:b/>
          <w:bCs/>
        </w:rPr>
      </w:pPr>
      <w:r w:rsidRPr="00C33089">
        <w:t>In the prompt type the following command and press Enter</w:t>
      </w:r>
      <w:r w:rsidR="005B6649">
        <w:t xml:space="preserve">: </w:t>
      </w:r>
      <w:r w:rsidRPr="00DA1471">
        <w:rPr>
          <w:b/>
          <w:bCs/>
        </w:rPr>
        <w:t>enable</w:t>
      </w:r>
    </w:p>
    <w:p w14:paraId="4BDA0A19" w14:textId="77777777" w:rsidR="00C33089" w:rsidRPr="00C33089" w:rsidRDefault="00C33089" w:rsidP="00A029D5">
      <w:pPr>
        <w:pStyle w:val="Numberlist"/>
        <w:numPr>
          <w:ilvl w:val="0"/>
          <w:numId w:val="63"/>
        </w:numPr>
      </w:pPr>
      <w:r w:rsidRPr="00C33089">
        <w:t>This places you in privilege exec mode which provides additional permissions. The prompt changes from New-York&gt; to New-York# (hash symbol).</w:t>
      </w:r>
    </w:p>
    <w:p w14:paraId="669FE748" w14:textId="3B6046F8" w:rsidR="00C33089" w:rsidRPr="00DA1471" w:rsidRDefault="00C33089" w:rsidP="00A029D5">
      <w:pPr>
        <w:pStyle w:val="Numberlist"/>
        <w:numPr>
          <w:ilvl w:val="0"/>
          <w:numId w:val="63"/>
        </w:numPr>
        <w:rPr>
          <w:b/>
          <w:bCs/>
        </w:rPr>
      </w:pPr>
      <w:r w:rsidRPr="00C33089">
        <w:t>In the prompt</w:t>
      </w:r>
      <w:r w:rsidR="00DA1471">
        <w:t>,</w:t>
      </w:r>
      <w:r w:rsidRPr="00C33089">
        <w:t xml:space="preserve"> type the following command and press Enter:</w:t>
      </w:r>
      <w:r w:rsidR="005B6649">
        <w:t xml:space="preserve"> </w:t>
      </w:r>
      <w:r w:rsidRPr="00DA1471">
        <w:rPr>
          <w:b/>
          <w:bCs/>
        </w:rPr>
        <w:t>Configure terminal</w:t>
      </w:r>
    </w:p>
    <w:p w14:paraId="1F789A16" w14:textId="77777777" w:rsidR="00C33089" w:rsidRPr="00C33089" w:rsidRDefault="00C33089" w:rsidP="00A029D5">
      <w:pPr>
        <w:pStyle w:val="Numberlist"/>
        <w:numPr>
          <w:ilvl w:val="0"/>
          <w:numId w:val="63"/>
        </w:numPr>
      </w:pPr>
      <w:r w:rsidRPr="00C33089">
        <w:t xml:space="preserve">You are now placed in global configuration mode which allows device-wide configuration. </w:t>
      </w:r>
    </w:p>
    <w:p w14:paraId="70BC0B2A" w14:textId="77777777" w:rsidR="00C33089" w:rsidRPr="00C33089" w:rsidRDefault="00C33089" w:rsidP="00A029D5">
      <w:pPr>
        <w:pStyle w:val="Numberlist"/>
        <w:numPr>
          <w:ilvl w:val="0"/>
          <w:numId w:val="63"/>
        </w:numPr>
      </w:pPr>
      <w:r w:rsidRPr="00C33089">
        <w:t>You will now manually configure a static route by entering the command using the format:</w:t>
      </w:r>
    </w:p>
    <w:p w14:paraId="79054DE7" w14:textId="215D1DC3" w:rsidR="00C33089" w:rsidRPr="00DA1471" w:rsidRDefault="00C33089" w:rsidP="00DA1471">
      <w:pPr>
        <w:pStyle w:val="Numberlist"/>
        <w:numPr>
          <w:ilvl w:val="0"/>
          <w:numId w:val="0"/>
        </w:numPr>
        <w:ind w:left="927"/>
        <w:rPr>
          <w:b/>
          <w:bCs/>
        </w:rPr>
      </w:pPr>
      <w:proofErr w:type="spellStart"/>
      <w:r w:rsidRPr="00DA1471">
        <w:rPr>
          <w:b/>
          <w:bCs/>
        </w:rPr>
        <w:t>ip</w:t>
      </w:r>
      <w:proofErr w:type="spellEnd"/>
      <w:r w:rsidRPr="00DA1471">
        <w:rPr>
          <w:b/>
          <w:bCs/>
        </w:rPr>
        <w:t xml:space="preserve"> route &lt;destination network id&gt; &lt;network mask&gt; &lt;next hop IP address&gt;</w:t>
      </w:r>
    </w:p>
    <w:p w14:paraId="5B8A9CAA" w14:textId="77777777" w:rsidR="00C33089" w:rsidRPr="00C33089" w:rsidRDefault="00C33089" w:rsidP="00A029D5">
      <w:pPr>
        <w:pStyle w:val="Numberlist"/>
        <w:numPr>
          <w:ilvl w:val="0"/>
          <w:numId w:val="63"/>
        </w:numPr>
      </w:pPr>
      <w:r w:rsidRPr="00C33089">
        <w:t>In the prompt type the following command and press Enter:</w:t>
      </w:r>
    </w:p>
    <w:p w14:paraId="6FA90870" w14:textId="77777777" w:rsidR="00C33089" w:rsidRPr="00DA1471" w:rsidRDefault="00C33089" w:rsidP="00DA1471">
      <w:pPr>
        <w:pStyle w:val="Numberlist"/>
        <w:numPr>
          <w:ilvl w:val="0"/>
          <w:numId w:val="0"/>
        </w:numPr>
        <w:ind w:left="927"/>
        <w:rPr>
          <w:b/>
          <w:bCs/>
        </w:rPr>
      </w:pPr>
      <w:r w:rsidRPr="00DA1471">
        <w:rPr>
          <w:b/>
          <w:bCs/>
        </w:rPr>
        <w:t>Ip route 10.103.1.0 255.255.255.252 10.101.1.1</w:t>
      </w:r>
    </w:p>
    <w:p w14:paraId="42B592FE" w14:textId="77777777" w:rsidR="00C33089" w:rsidRPr="00C33089" w:rsidRDefault="00C33089" w:rsidP="005B6649">
      <w:r w:rsidRPr="00C33089">
        <w:t>A static route has been created on the New-York router to reach the network between Atlanta and Chicago. You have instructed the New-York router to use the Atlanta router (next hop IP address) as the desired path to the destination network. Alternatively, you could have chosen the Chicago router as the next hop.</w:t>
      </w:r>
    </w:p>
    <w:p w14:paraId="4AA5C89C" w14:textId="5C43F055" w:rsidR="00C33089" w:rsidRPr="00C33089" w:rsidRDefault="00C33089" w:rsidP="00A029D5">
      <w:pPr>
        <w:pStyle w:val="Numberlist"/>
        <w:numPr>
          <w:ilvl w:val="0"/>
          <w:numId w:val="64"/>
        </w:numPr>
      </w:pPr>
      <w:r w:rsidRPr="00C33089">
        <w:t>To display the routing table and confirm the new route is present, in the prompt type the following command and press Enter:</w:t>
      </w:r>
      <w:r w:rsidR="005B6649">
        <w:t xml:space="preserve"> </w:t>
      </w:r>
      <w:r w:rsidRPr="00DA1471">
        <w:rPr>
          <w:b/>
          <w:bCs/>
        </w:rPr>
        <w:t xml:space="preserve">Do show </w:t>
      </w:r>
      <w:proofErr w:type="spellStart"/>
      <w:r w:rsidRPr="00DA1471">
        <w:rPr>
          <w:b/>
          <w:bCs/>
        </w:rPr>
        <w:t>ip</w:t>
      </w:r>
      <w:proofErr w:type="spellEnd"/>
      <w:r w:rsidRPr="00DA1471">
        <w:rPr>
          <w:b/>
          <w:bCs/>
        </w:rPr>
        <w:t xml:space="preserve"> route</w:t>
      </w:r>
    </w:p>
    <w:p w14:paraId="550DE069" w14:textId="6A02C9B8" w:rsidR="00C33089" w:rsidRPr="00C33089" w:rsidRDefault="00C33089" w:rsidP="00A029D5">
      <w:pPr>
        <w:pStyle w:val="Numberlist"/>
        <w:numPr>
          <w:ilvl w:val="0"/>
          <w:numId w:val="64"/>
        </w:numPr>
      </w:pPr>
      <w:r w:rsidRPr="00C33089">
        <w:t xml:space="preserve">You should now see the entry displayed with the Code </w:t>
      </w:r>
      <w:r w:rsidRPr="00DA1471">
        <w:rPr>
          <w:b/>
          <w:bCs/>
        </w:rPr>
        <w:t>S</w:t>
      </w:r>
      <w:r w:rsidRPr="00C33089">
        <w:t xml:space="preserve"> for Static routes. The administrative distance should be 1, and a metric of 0 [1/0].</w:t>
      </w:r>
    </w:p>
    <w:p w14:paraId="26740022" w14:textId="77777777" w:rsidR="00DA1471" w:rsidRDefault="00DA1471">
      <w:pPr>
        <w:spacing w:before="0" w:after="160" w:line="259" w:lineRule="auto"/>
      </w:pPr>
      <w:r>
        <w:br w:type="page"/>
      </w:r>
    </w:p>
    <w:p w14:paraId="106710E3" w14:textId="120A0BD1" w:rsidR="00C33089" w:rsidRPr="00C33089" w:rsidRDefault="00C33089" w:rsidP="00A029D5">
      <w:pPr>
        <w:pStyle w:val="Numberlist"/>
        <w:numPr>
          <w:ilvl w:val="0"/>
          <w:numId w:val="64"/>
        </w:numPr>
      </w:pPr>
      <w:r w:rsidRPr="00C33089">
        <w:lastRenderedPageBreak/>
        <w:t>To confirm reachability exists to other networks, attempt to reach the 10.103.1.0 network by typing the following command and press Enter:</w:t>
      </w:r>
    </w:p>
    <w:p w14:paraId="72C8EE0D" w14:textId="77777777" w:rsidR="00DA1471" w:rsidRDefault="00C33089" w:rsidP="00DA1471">
      <w:pPr>
        <w:pStyle w:val="Numberlist"/>
        <w:numPr>
          <w:ilvl w:val="0"/>
          <w:numId w:val="0"/>
        </w:numPr>
        <w:ind w:left="927"/>
        <w:rPr>
          <w:b/>
          <w:bCs/>
        </w:rPr>
      </w:pPr>
      <w:r w:rsidRPr="00DA1471">
        <w:rPr>
          <w:b/>
          <w:bCs/>
        </w:rPr>
        <w:t>Do ping 10.103.1.1</w:t>
      </w:r>
    </w:p>
    <w:p w14:paraId="52093A7B" w14:textId="6C5778FA" w:rsidR="00C33089" w:rsidRPr="005B6649" w:rsidRDefault="00C33089" w:rsidP="00DA1471">
      <w:pPr>
        <w:pStyle w:val="Numberlist"/>
        <w:numPr>
          <w:ilvl w:val="0"/>
          <w:numId w:val="0"/>
        </w:numPr>
        <w:ind w:left="927"/>
        <w:rPr>
          <w:b/>
          <w:bCs/>
        </w:rPr>
      </w:pPr>
      <w:r w:rsidRPr="005B6649">
        <w:rPr>
          <w:b/>
          <w:bCs/>
        </w:rPr>
        <w:t>Do ping 10.103.1.2</w:t>
      </w:r>
    </w:p>
    <w:p w14:paraId="1A698AE7" w14:textId="3E612AFC" w:rsidR="00C33089" w:rsidRPr="00C33089" w:rsidRDefault="00C33089" w:rsidP="00C33089">
      <w:r w:rsidRPr="00C33089">
        <w:t>Only pings to 10.103.1.1 are successful.</w:t>
      </w:r>
      <w:r w:rsidR="005B6649">
        <w:t xml:space="preserve"> </w:t>
      </w:r>
      <w:r w:rsidRPr="00C33089">
        <w:t>The success rate may be 80% because initially there was no ARP information for the destination. Therefore, an ARP request was sent, followed by the ICMP ping packet.</w:t>
      </w:r>
    </w:p>
    <w:p w14:paraId="5E0292B6" w14:textId="77777777" w:rsidR="00C33089" w:rsidRPr="00C33089" w:rsidRDefault="00C33089" w:rsidP="00C33089">
      <w:r w:rsidRPr="00C33089">
        <w:t xml:space="preserve">The pings sent to 10.103.1.2 are unsuccessful because the packets sent to Chicago router are sent via Atlanta from a source address of 10.101.1.2 on the New-York router. This network does not exist on the Chicago router and therefore a reply cannot be forwarded. The Atlanta router </w:t>
      </w:r>
      <w:proofErr w:type="gramStart"/>
      <w:r w:rsidRPr="00C33089">
        <w:t>is able to</w:t>
      </w:r>
      <w:proofErr w:type="gramEnd"/>
      <w:r w:rsidRPr="00C33089">
        <w:t xml:space="preserve"> reply as the network 10.101.1.0 does exist in the New-York routing table.</w:t>
      </w:r>
    </w:p>
    <w:p w14:paraId="15469E7A" w14:textId="270BA73D" w:rsidR="00C33089" w:rsidRPr="00C33089" w:rsidRDefault="00C33089" w:rsidP="005B6649">
      <w:pPr>
        <w:pStyle w:val="Heading3"/>
      </w:pPr>
      <w:r w:rsidRPr="00C33089">
        <w:t xml:space="preserve">Task 4: Configure a static route from Chicago to the Atlanta </w:t>
      </w:r>
      <w:r w:rsidR="005B6649">
        <w:t>and</w:t>
      </w:r>
      <w:r w:rsidRPr="00C33089">
        <w:t xml:space="preserve"> New-York network</w:t>
      </w:r>
      <w:r w:rsidR="005B6649">
        <w:t>s</w:t>
      </w:r>
    </w:p>
    <w:p w14:paraId="4681CF65" w14:textId="77777777" w:rsidR="00C33089" w:rsidRPr="00C33089" w:rsidRDefault="00C33089" w:rsidP="00C33089">
      <w:r w:rsidRPr="00C33089">
        <w:t>In this task, the Chicago router must be configured with a static route to the network 10.101.1.0. Either static routing or a dynamic routing protocol is necessary to provide reachability. It’s important to differentiate between connectivity and reachability.</w:t>
      </w:r>
    </w:p>
    <w:p w14:paraId="7CFE3466" w14:textId="77777777" w:rsidR="00C33089" w:rsidRPr="00C33089" w:rsidRDefault="00C33089" w:rsidP="00C33089">
      <w:r w:rsidRPr="00C33089">
        <w:t>Perform the following:</w:t>
      </w:r>
    </w:p>
    <w:p w14:paraId="3F2D1DAC" w14:textId="191503FF" w:rsidR="00C33089" w:rsidRPr="00C33089" w:rsidRDefault="005B6649" w:rsidP="00A029D5">
      <w:pPr>
        <w:pStyle w:val="Numberlist"/>
        <w:numPr>
          <w:ilvl w:val="0"/>
          <w:numId w:val="65"/>
        </w:numPr>
      </w:pPr>
      <w:r>
        <w:t>Select</w:t>
      </w:r>
      <w:r w:rsidR="00C33089" w:rsidRPr="00C33089">
        <w:t xml:space="preserve"> the Chicago router in the diagram and press Enter.</w:t>
      </w:r>
    </w:p>
    <w:p w14:paraId="3FC1A64F" w14:textId="7FB1884B" w:rsidR="00C33089" w:rsidRPr="00DA1471" w:rsidRDefault="00C33089" w:rsidP="00A029D5">
      <w:pPr>
        <w:pStyle w:val="Numberlist"/>
        <w:numPr>
          <w:ilvl w:val="0"/>
          <w:numId w:val="65"/>
        </w:numPr>
        <w:rPr>
          <w:b/>
          <w:bCs/>
        </w:rPr>
      </w:pPr>
      <w:r w:rsidRPr="00C33089">
        <w:t>In the prompt type the following command and press Enter:</w:t>
      </w:r>
      <w:r w:rsidR="005B6649">
        <w:t xml:space="preserve"> </w:t>
      </w:r>
      <w:r w:rsidRPr="00DA1471">
        <w:rPr>
          <w:b/>
          <w:bCs/>
        </w:rPr>
        <w:t>enable</w:t>
      </w:r>
    </w:p>
    <w:p w14:paraId="0315ED9C" w14:textId="77777777" w:rsidR="00C33089" w:rsidRPr="00C33089" w:rsidRDefault="00C33089" w:rsidP="00A029D5">
      <w:pPr>
        <w:pStyle w:val="Numberlist"/>
        <w:numPr>
          <w:ilvl w:val="0"/>
          <w:numId w:val="65"/>
        </w:numPr>
      </w:pPr>
      <w:r w:rsidRPr="00C33089">
        <w:t>This places you in privilege exec mode which provides additional permissions. The prompt changes from Chicago &gt; to Chicago # (hash symbol).</w:t>
      </w:r>
    </w:p>
    <w:p w14:paraId="3FD1CDF0" w14:textId="4FCB0A8B" w:rsidR="00C33089" w:rsidRPr="00DA1471" w:rsidRDefault="00C33089" w:rsidP="00A029D5">
      <w:pPr>
        <w:pStyle w:val="Numberlist"/>
        <w:numPr>
          <w:ilvl w:val="0"/>
          <w:numId w:val="65"/>
        </w:numPr>
        <w:rPr>
          <w:b/>
          <w:bCs/>
        </w:rPr>
      </w:pPr>
      <w:r w:rsidRPr="00C33089">
        <w:t>In the prompt</w:t>
      </w:r>
      <w:r w:rsidR="00DA1471">
        <w:t>,</w:t>
      </w:r>
      <w:r w:rsidRPr="00C33089">
        <w:t xml:space="preserve"> type the following command and press Enter:</w:t>
      </w:r>
      <w:r w:rsidR="005B6649">
        <w:t xml:space="preserve"> </w:t>
      </w:r>
      <w:r w:rsidRPr="00DA1471">
        <w:rPr>
          <w:b/>
          <w:bCs/>
        </w:rPr>
        <w:t>Configure terminal</w:t>
      </w:r>
    </w:p>
    <w:p w14:paraId="6ED64D78" w14:textId="77777777" w:rsidR="00C33089" w:rsidRPr="00C33089" w:rsidRDefault="00C33089" w:rsidP="00A029D5">
      <w:pPr>
        <w:pStyle w:val="Numberlist"/>
        <w:numPr>
          <w:ilvl w:val="0"/>
          <w:numId w:val="65"/>
        </w:numPr>
      </w:pPr>
      <w:r w:rsidRPr="00C33089">
        <w:t xml:space="preserve">You are now placed in global configuration mode which allows device-wide configuration. </w:t>
      </w:r>
    </w:p>
    <w:p w14:paraId="3F9BDE57" w14:textId="6634CC3F" w:rsidR="00C33089" w:rsidRPr="00DA1471" w:rsidRDefault="005B6649" w:rsidP="00A029D5">
      <w:pPr>
        <w:pStyle w:val="Numberlist"/>
        <w:numPr>
          <w:ilvl w:val="0"/>
          <w:numId w:val="65"/>
        </w:numPr>
        <w:rPr>
          <w:b/>
          <w:bCs/>
        </w:rPr>
      </w:pPr>
      <w:r>
        <w:t>M</w:t>
      </w:r>
      <w:r w:rsidR="00C33089" w:rsidRPr="00C33089">
        <w:t>anually configure a static route by entering the command using the format:</w:t>
      </w:r>
      <w:r>
        <w:br/>
      </w:r>
      <w:r w:rsidR="00C33089" w:rsidRPr="00DA1471">
        <w:rPr>
          <w:b/>
          <w:bCs/>
        </w:rPr>
        <w:t xml:space="preserve"> </w:t>
      </w:r>
      <w:proofErr w:type="spellStart"/>
      <w:r w:rsidR="00C33089" w:rsidRPr="00DA1471">
        <w:rPr>
          <w:b/>
          <w:bCs/>
        </w:rPr>
        <w:t>ip</w:t>
      </w:r>
      <w:proofErr w:type="spellEnd"/>
      <w:r w:rsidR="00C33089" w:rsidRPr="00DA1471">
        <w:rPr>
          <w:b/>
          <w:bCs/>
        </w:rPr>
        <w:t xml:space="preserve"> route &lt;destination network id&gt; &lt;network mask&gt; &lt;next hop IP address&gt;</w:t>
      </w:r>
    </w:p>
    <w:p w14:paraId="72564262" w14:textId="778F7514" w:rsidR="00C33089" w:rsidRPr="00C33089" w:rsidRDefault="00C33089" w:rsidP="00A029D5">
      <w:pPr>
        <w:pStyle w:val="Numberlist"/>
        <w:numPr>
          <w:ilvl w:val="0"/>
          <w:numId w:val="65"/>
        </w:numPr>
      </w:pPr>
      <w:r w:rsidRPr="00C33089">
        <w:t>In the prompt</w:t>
      </w:r>
      <w:r w:rsidR="00DA1471">
        <w:t>,</w:t>
      </w:r>
      <w:r w:rsidRPr="00C33089">
        <w:t xml:space="preserve"> type the following command and press Enter:</w:t>
      </w:r>
      <w:r w:rsidR="005B6649">
        <w:br/>
      </w:r>
      <w:r w:rsidRPr="00DA1471">
        <w:rPr>
          <w:b/>
          <w:bCs/>
        </w:rPr>
        <w:t>Ip route 10.101.1.0 255.255.255.252 10.103.1.1</w:t>
      </w:r>
    </w:p>
    <w:p w14:paraId="723DA72E" w14:textId="77777777" w:rsidR="00C33089" w:rsidRPr="00C33089" w:rsidRDefault="00C33089" w:rsidP="005B6649">
      <w:r w:rsidRPr="00C33089">
        <w:t>A static route has been created on the Chicago router to reach the network between Atlanta and New-York. You have instructed the Chicago router to use the Atlanta router (next hop IP address) as the desired path to the destination network. Alternatively, you could have chosen the New-York router as the next hop.</w:t>
      </w:r>
    </w:p>
    <w:p w14:paraId="31AD7B85" w14:textId="48A5FD75" w:rsidR="00C33089" w:rsidRPr="00DA1471" w:rsidRDefault="00C33089" w:rsidP="00A029D5">
      <w:pPr>
        <w:pStyle w:val="Numberlist"/>
        <w:numPr>
          <w:ilvl w:val="0"/>
          <w:numId w:val="66"/>
        </w:numPr>
        <w:rPr>
          <w:b/>
          <w:bCs/>
        </w:rPr>
      </w:pPr>
      <w:r w:rsidRPr="00C33089">
        <w:lastRenderedPageBreak/>
        <w:t>To display the routing table and confirm the new route is present, in the prompt type the following command and press Enter:</w:t>
      </w:r>
      <w:r w:rsidR="005B6649">
        <w:t xml:space="preserve"> </w:t>
      </w:r>
      <w:r w:rsidRPr="00DA1471">
        <w:rPr>
          <w:b/>
          <w:bCs/>
        </w:rPr>
        <w:t xml:space="preserve">Do show </w:t>
      </w:r>
      <w:proofErr w:type="spellStart"/>
      <w:r w:rsidRPr="00DA1471">
        <w:rPr>
          <w:b/>
          <w:bCs/>
        </w:rPr>
        <w:t>ip</w:t>
      </w:r>
      <w:proofErr w:type="spellEnd"/>
      <w:r w:rsidRPr="00DA1471">
        <w:rPr>
          <w:b/>
          <w:bCs/>
        </w:rPr>
        <w:t xml:space="preserve"> route</w:t>
      </w:r>
    </w:p>
    <w:p w14:paraId="3E7A9B31" w14:textId="72A31375" w:rsidR="00C33089" w:rsidRPr="00C33089" w:rsidRDefault="00C33089" w:rsidP="00A029D5">
      <w:pPr>
        <w:pStyle w:val="Numberlist"/>
        <w:numPr>
          <w:ilvl w:val="0"/>
          <w:numId w:val="66"/>
        </w:numPr>
      </w:pPr>
      <w:r w:rsidRPr="00C33089">
        <w:t xml:space="preserve">You should now see the entry displayed with the Code </w:t>
      </w:r>
      <w:r w:rsidR="00DA1471">
        <w:t>‘S’</w:t>
      </w:r>
      <w:r w:rsidRPr="00C33089">
        <w:t xml:space="preserve"> for Static routes. The administrative distance should be 1, and a metric of 0 [1/0].</w:t>
      </w:r>
    </w:p>
    <w:p w14:paraId="6F17B435" w14:textId="2EAA2A67" w:rsidR="00C33089" w:rsidRPr="00C33089" w:rsidRDefault="00C33089" w:rsidP="00A029D5">
      <w:pPr>
        <w:pStyle w:val="Numberlist"/>
        <w:numPr>
          <w:ilvl w:val="0"/>
          <w:numId w:val="66"/>
        </w:numPr>
      </w:pPr>
      <w:r w:rsidRPr="00C33089">
        <w:t>To confirm reachability exists to other networks, attempt to reach the 10.101.1.0 network by typing the following command and press Enter:</w:t>
      </w:r>
      <w:r w:rsidR="005B6649">
        <w:br/>
      </w:r>
      <w:r w:rsidRPr="00DA1471">
        <w:rPr>
          <w:b/>
          <w:bCs/>
        </w:rPr>
        <w:t>Do ping 10.101.1.1</w:t>
      </w:r>
      <w:r w:rsidR="005B6649">
        <w:br/>
      </w:r>
      <w:r w:rsidRPr="00DA1471">
        <w:rPr>
          <w:b/>
          <w:bCs/>
        </w:rPr>
        <w:t>Do ping 10.101.1.2</w:t>
      </w:r>
    </w:p>
    <w:p w14:paraId="7B69520B" w14:textId="77777777" w:rsidR="00C33089" w:rsidRPr="00C33089" w:rsidRDefault="00C33089" w:rsidP="00A029D5">
      <w:pPr>
        <w:pStyle w:val="Numberlist"/>
        <w:numPr>
          <w:ilvl w:val="0"/>
          <w:numId w:val="66"/>
        </w:numPr>
      </w:pPr>
      <w:r w:rsidRPr="00C33089">
        <w:t>Both pings are successful.</w:t>
      </w:r>
    </w:p>
    <w:p w14:paraId="7168A4B8" w14:textId="77777777" w:rsidR="00C33089" w:rsidRPr="00C33089" w:rsidRDefault="00C33089" w:rsidP="00DA1471">
      <w:pPr>
        <w:pStyle w:val="Heading3"/>
      </w:pPr>
      <w:r w:rsidRPr="00C33089">
        <w:t>Task 5: Verify reachability</w:t>
      </w:r>
    </w:p>
    <w:p w14:paraId="56842279" w14:textId="77777777" w:rsidR="00C33089" w:rsidRPr="00C33089" w:rsidRDefault="00C33089" w:rsidP="00DA1471">
      <w:pPr>
        <w:pStyle w:val="Heading4"/>
      </w:pPr>
      <w:r w:rsidRPr="00C33089">
        <w:t>Step 1: Test the static route configuration</w:t>
      </w:r>
    </w:p>
    <w:p w14:paraId="262B7112" w14:textId="77777777" w:rsidR="00C33089" w:rsidRPr="00C33089" w:rsidRDefault="00C33089" w:rsidP="00C33089">
      <w:r w:rsidRPr="00C33089">
        <w:t>In this step, you will confirm that all links are connected by sending a ping to each of the routers IP addresses.</w:t>
      </w:r>
    </w:p>
    <w:p w14:paraId="6B9D95B4" w14:textId="77777777" w:rsidR="00C33089" w:rsidRPr="00C33089" w:rsidRDefault="00C33089" w:rsidP="00C33089">
      <w:r w:rsidRPr="00C33089">
        <w:t>Perform the following steps:</w:t>
      </w:r>
    </w:p>
    <w:p w14:paraId="656F886E" w14:textId="376E52C7" w:rsidR="00C33089" w:rsidRPr="00C33089" w:rsidRDefault="00C33089" w:rsidP="00A029D5">
      <w:pPr>
        <w:pStyle w:val="Numberlist"/>
        <w:numPr>
          <w:ilvl w:val="0"/>
          <w:numId w:val="67"/>
        </w:numPr>
      </w:pPr>
      <w:bookmarkStart w:id="84" w:name="_Hlk148993297"/>
      <w:r w:rsidRPr="00C33089">
        <w:t>To confirm reachability exists to other networks, attempt to reach the 10.102.1.0 network by typing the following command and press Enter:</w:t>
      </w:r>
      <w:r w:rsidR="005B6649">
        <w:br/>
      </w:r>
      <w:r w:rsidRPr="00DA1471">
        <w:rPr>
          <w:b/>
          <w:bCs/>
        </w:rPr>
        <w:t>Do ping 10.102.1.1</w:t>
      </w:r>
      <w:r w:rsidR="005B6649">
        <w:br/>
      </w:r>
      <w:r w:rsidRPr="00DA1471">
        <w:rPr>
          <w:b/>
          <w:bCs/>
        </w:rPr>
        <w:t>Do ping 10.102.1.2</w:t>
      </w:r>
    </w:p>
    <w:p w14:paraId="2DE2E286" w14:textId="39424E2A" w:rsidR="00C33089" w:rsidRPr="00C33089" w:rsidRDefault="00C33089" w:rsidP="00A029D5">
      <w:pPr>
        <w:pStyle w:val="Numberlist"/>
        <w:numPr>
          <w:ilvl w:val="0"/>
          <w:numId w:val="67"/>
        </w:numPr>
      </w:pPr>
      <w:r w:rsidRPr="00C33089">
        <w:t>Both pings are successful.</w:t>
      </w:r>
      <w:bookmarkEnd w:id="84"/>
    </w:p>
    <w:p w14:paraId="327D5740" w14:textId="18C19BE4" w:rsidR="00C33089" w:rsidRPr="00C33089" w:rsidRDefault="00C33089" w:rsidP="00A029D5">
      <w:pPr>
        <w:pStyle w:val="Numberlist"/>
        <w:numPr>
          <w:ilvl w:val="0"/>
          <w:numId w:val="67"/>
        </w:numPr>
      </w:pPr>
      <w:r w:rsidRPr="00C33089">
        <w:t>To confirm reachability exists to other networks, attempt to reach the 10.103.1.0 network by typing the following command and press Enter:</w:t>
      </w:r>
      <w:r w:rsidR="005B6649">
        <w:br/>
      </w:r>
      <w:r w:rsidRPr="00DA1471">
        <w:rPr>
          <w:b/>
          <w:bCs/>
        </w:rPr>
        <w:t>Do ping 10.103.1.1</w:t>
      </w:r>
      <w:r w:rsidR="005B6649">
        <w:br/>
      </w:r>
      <w:r w:rsidRPr="00DA1471">
        <w:rPr>
          <w:b/>
          <w:bCs/>
        </w:rPr>
        <w:t>Do ping 10.103.1.2</w:t>
      </w:r>
    </w:p>
    <w:p w14:paraId="0D891130" w14:textId="77777777" w:rsidR="00C33089" w:rsidRPr="00C33089" w:rsidRDefault="00C33089" w:rsidP="00A029D5">
      <w:pPr>
        <w:pStyle w:val="Numberlist"/>
        <w:numPr>
          <w:ilvl w:val="0"/>
          <w:numId w:val="67"/>
        </w:numPr>
      </w:pPr>
      <w:r w:rsidRPr="00C33089">
        <w:t>Both pings are successful.</w:t>
      </w:r>
    </w:p>
    <w:p w14:paraId="1686BDD7" w14:textId="77777777" w:rsidR="00C33089" w:rsidRPr="00C33089" w:rsidRDefault="00C33089" w:rsidP="00C33089">
      <w:r w:rsidRPr="00C33089">
        <w:t xml:space="preserve">This confirms that both connectivity and reachability exist throughout the entire topology. As you have experienced, static routing can be time-consuming, even in a very small network. Without careful planning, it can end up being a </w:t>
      </w:r>
      <w:proofErr w:type="spellStart"/>
      <w:r w:rsidRPr="00C33089">
        <w:t>uni</w:t>
      </w:r>
      <w:proofErr w:type="spellEnd"/>
      <w:r w:rsidRPr="00C33089">
        <w:t xml:space="preserve">-directional flow without a return path for data. </w:t>
      </w:r>
    </w:p>
    <w:p w14:paraId="4A2DA391" w14:textId="77777777" w:rsidR="00C33089" w:rsidRPr="00C33089" w:rsidRDefault="00C33089" w:rsidP="00C33089">
      <w:r w:rsidRPr="00C33089">
        <w:t>You have completed the configuration of static routes.</w:t>
      </w:r>
    </w:p>
    <w:p w14:paraId="53E8CFEF" w14:textId="77777777" w:rsidR="00C33089" w:rsidRPr="00C33089" w:rsidRDefault="00C33089" w:rsidP="00C33089"/>
    <w:p w14:paraId="257DF0FF" w14:textId="77777777" w:rsidR="00C33089" w:rsidRPr="00C33089" w:rsidRDefault="00C33089" w:rsidP="00C33089"/>
    <w:p w14:paraId="6B933310" w14:textId="77777777" w:rsidR="00C33089" w:rsidRPr="00C33089" w:rsidRDefault="00C33089" w:rsidP="00C33089"/>
    <w:p w14:paraId="0CAC1630" w14:textId="1BF171F7" w:rsidR="004929EA" w:rsidRDefault="00C33089" w:rsidP="00DA1471">
      <w:pPr>
        <w:pStyle w:val="Heading1"/>
      </w:pPr>
      <w:bookmarkStart w:id="85" w:name="_Toc215661075"/>
      <w:r>
        <w:lastRenderedPageBreak/>
        <w:t>Activity</w:t>
      </w:r>
      <w:r w:rsidR="00E9627A">
        <w:t xml:space="preserve"> 19</w:t>
      </w:r>
      <w:r>
        <w:t>: Configuring RIPv</w:t>
      </w:r>
      <w:r w:rsidR="00124F97">
        <w:t>2</w:t>
      </w:r>
      <w:bookmarkEnd w:id="85"/>
    </w:p>
    <w:p w14:paraId="432F7CFE" w14:textId="18ADC076" w:rsidR="00C33089" w:rsidRPr="00C33089" w:rsidRDefault="005B6649" w:rsidP="005B6649">
      <w:pPr>
        <w:pStyle w:val="Heading2"/>
      </w:pPr>
      <w:bookmarkStart w:id="86" w:name="_Toc215661076"/>
      <w:r>
        <w:t>Scenario background</w:t>
      </w:r>
      <w:bookmarkEnd w:id="86"/>
    </w:p>
    <w:p w14:paraId="0FDB0673" w14:textId="62E90CF4" w:rsidR="00C33089" w:rsidRDefault="00C33089" w:rsidP="00C33089">
      <w:r w:rsidRPr="00C33089">
        <w:t xml:space="preserve">When working in any network environment, such as a corporate network or lab environment, it’s important to know how to implement dynamic routing protocols </w:t>
      </w:r>
      <w:proofErr w:type="gramStart"/>
      <w:r w:rsidRPr="00C33089">
        <w:t>in order to</w:t>
      </w:r>
      <w:proofErr w:type="gramEnd"/>
      <w:r w:rsidRPr="00C33089">
        <w:t xml:space="preserve"> exchange routing information for selecting the appropriate path for packet forwarding between network routers. In this activity, you will examine device configuration using Packet </w:t>
      </w:r>
      <w:r w:rsidR="00DA1471">
        <w:t>T</w:t>
      </w:r>
      <w:r w:rsidRPr="00C33089">
        <w:t>racer. You will then configure dynamic routing using Routing Information Protocol (RIPv2) to discover remote networks and ensure reachability throughout the network. Connectivity already exists but not all networks are accessible.</w:t>
      </w:r>
    </w:p>
    <w:p w14:paraId="7070F1F1" w14:textId="77777777" w:rsidR="000551F7" w:rsidRPr="00C33089" w:rsidRDefault="000551F7" w:rsidP="00C33089"/>
    <w:p w14:paraId="60932C03" w14:textId="6BA7B878" w:rsidR="00C33089" w:rsidRPr="00C33089" w:rsidRDefault="005B6649" w:rsidP="00E23E44">
      <w:pPr>
        <w:pStyle w:val="Heading2"/>
      </w:pPr>
      <w:bookmarkStart w:id="87" w:name="_Toc215661077"/>
      <w:r>
        <w:t>Instructions</w:t>
      </w:r>
      <w:bookmarkEnd w:id="87"/>
    </w:p>
    <w:p w14:paraId="090C5ED0" w14:textId="77777777" w:rsidR="00C33089" w:rsidRPr="00C33089" w:rsidRDefault="00C33089" w:rsidP="00C33089">
      <w:r>
        <w:t>In this task, you will use configure RIPv2 on Router0 and Router1 so that end devices can communicate across the network.</w:t>
      </w:r>
    </w:p>
    <w:p w14:paraId="1633DF45" w14:textId="78053E6E" w:rsidR="6F4AFE04" w:rsidRDefault="6F4AFE04" w:rsidP="0429E0BC">
      <w:pPr>
        <w:rPr>
          <w:b/>
          <w:bCs/>
          <w:color w:val="auto"/>
        </w:rPr>
      </w:pPr>
      <w:r w:rsidRPr="0063469B">
        <w:rPr>
          <w:b/>
          <w:bCs/>
          <w:color w:val="auto"/>
        </w:rPr>
        <w:t>You will need to use the network created when you completed</w:t>
      </w:r>
      <w:r w:rsidR="00A029D5">
        <w:rPr>
          <w:b/>
          <w:bCs/>
          <w:color w:val="auto"/>
        </w:rPr>
        <w:t xml:space="preserve"> the</w:t>
      </w:r>
      <w:r w:rsidRPr="0063469B">
        <w:rPr>
          <w:b/>
          <w:bCs/>
          <w:color w:val="auto"/>
        </w:rPr>
        <w:t xml:space="preserve"> DHCP and DNS lab.</w:t>
      </w:r>
    </w:p>
    <w:p w14:paraId="6D45F4EC" w14:textId="77777777" w:rsidR="0063469B" w:rsidRPr="0063469B" w:rsidRDefault="0063469B" w:rsidP="0429E0BC">
      <w:pPr>
        <w:rPr>
          <w:b/>
          <w:bCs/>
          <w:color w:val="auto"/>
        </w:rPr>
      </w:pPr>
    </w:p>
    <w:p w14:paraId="3A9DFE5F" w14:textId="77777777" w:rsidR="00C33089" w:rsidRPr="00C33089" w:rsidRDefault="00C33089" w:rsidP="00E23E44">
      <w:pPr>
        <w:pStyle w:val="Heading3"/>
      </w:pPr>
      <w:r w:rsidRPr="00C33089">
        <w:t>Step 1: Load the network from DNS lab</w:t>
      </w:r>
    </w:p>
    <w:p w14:paraId="5A344DD0" w14:textId="0739688A" w:rsidR="00C33089" w:rsidRPr="00C33089" w:rsidRDefault="00C33089" w:rsidP="00C33089">
      <w:r w:rsidRPr="00C33089">
        <w:t xml:space="preserve">Use the network design from the </w:t>
      </w:r>
      <w:r w:rsidR="00D93299">
        <w:t xml:space="preserve">Activity 16 </w:t>
      </w:r>
      <w:r w:rsidRPr="00C33089">
        <w:t>(DHCP)</w:t>
      </w:r>
      <w:r w:rsidR="00E23E44">
        <w:t>:</w:t>
      </w:r>
    </w:p>
    <w:p w14:paraId="239A1375" w14:textId="19038589" w:rsidR="00C33089" w:rsidRPr="00C33089" w:rsidRDefault="00C33089" w:rsidP="00C33089">
      <w:r w:rsidRPr="00C33089">
        <w:rPr>
          <w:noProof/>
        </w:rPr>
        <w:drawing>
          <wp:inline distT="0" distB="0" distL="0" distR="0" wp14:anchorId="4BC7A02A" wp14:editId="351F10F9">
            <wp:extent cx="6329680" cy="2172970"/>
            <wp:effectExtent l="0" t="0" r="0" b="0"/>
            <wp:docPr id="1954835312" name="Picture 26" descr="A diagram of the network topology for Activity 19. You can view details of the full network topology in Packet Tra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35312" name="Picture 26" descr="A diagram of the network topology for Activity 19. You can view details of the full network topology in Packet Trace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329680" cy="2172970"/>
                    </a:xfrm>
                    <a:prstGeom prst="rect">
                      <a:avLst/>
                    </a:prstGeom>
                    <a:noFill/>
                    <a:ln>
                      <a:noFill/>
                    </a:ln>
                  </pic:spPr>
                </pic:pic>
              </a:graphicData>
            </a:graphic>
          </wp:inline>
        </w:drawing>
      </w:r>
    </w:p>
    <w:p w14:paraId="68E942BF" w14:textId="77777777" w:rsidR="00C33089" w:rsidRPr="00C33089" w:rsidRDefault="00C33089" w:rsidP="00E23E44">
      <w:pPr>
        <w:pStyle w:val="Heading3"/>
      </w:pPr>
      <w:r w:rsidRPr="00C33089">
        <w:t>Step 2: Connect to router0</w:t>
      </w:r>
    </w:p>
    <w:p w14:paraId="57B29205" w14:textId="77777777" w:rsidR="00C33089" w:rsidRPr="00C33089" w:rsidRDefault="00C33089" w:rsidP="00C33089">
      <w:r w:rsidRPr="00C33089">
        <w:t xml:space="preserve">In this task, you will connect to the console of the router0 and test reachability. Connectivity can be verified by confirming that all connections are green on the topology diagram. This indicates the interface are enabled and a link is established. </w:t>
      </w:r>
    </w:p>
    <w:p w14:paraId="7898B496" w14:textId="77777777" w:rsidR="00C33089" w:rsidRPr="00C33089" w:rsidRDefault="00C33089" w:rsidP="00C33089">
      <w:r w:rsidRPr="00C33089">
        <w:lastRenderedPageBreak/>
        <w:t>Perform the following steps:</w:t>
      </w:r>
    </w:p>
    <w:p w14:paraId="1554D87A" w14:textId="77777777" w:rsidR="00C33089" w:rsidRPr="00C33089" w:rsidRDefault="00C33089" w:rsidP="00A029D5">
      <w:pPr>
        <w:pStyle w:val="Numberlist"/>
        <w:numPr>
          <w:ilvl w:val="0"/>
          <w:numId w:val="68"/>
        </w:numPr>
      </w:pPr>
      <w:r w:rsidRPr="00C33089">
        <w:t>Click the router0 in the diagram.</w:t>
      </w:r>
    </w:p>
    <w:p w14:paraId="73018F11" w14:textId="77777777" w:rsidR="00C33089" w:rsidRPr="00C33089" w:rsidRDefault="00C33089" w:rsidP="00A029D5">
      <w:pPr>
        <w:pStyle w:val="Numberlist"/>
        <w:numPr>
          <w:ilvl w:val="0"/>
          <w:numId w:val="68"/>
        </w:numPr>
      </w:pPr>
      <w:r w:rsidRPr="00C33089">
        <w:t>Ensure the CLI tab is selected.</w:t>
      </w:r>
    </w:p>
    <w:p w14:paraId="1DDA7BB6" w14:textId="01A78A46" w:rsidR="00C33089" w:rsidRPr="00C33089" w:rsidRDefault="00C33089" w:rsidP="00C33089">
      <w:r w:rsidRPr="00C33089">
        <w:rPr>
          <w:noProof/>
        </w:rPr>
        <w:drawing>
          <wp:inline distT="0" distB="0" distL="0" distR="0" wp14:anchorId="445841A6" wp14:editId="5397CD30">
            <wp:extent cx="4702810" cy="949960"/>
            <wp:effectExtent l="0" t="0" r="2540" b="2540"/>
            <wp:docPr id="1021252138" name="Picture 25" descr="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A close-up of a box&#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02810" cy="949960"/>
                    </a:xfrm>
                    <a:prstGeom prst="rect">
                      <a:avLst/>
                    </a:prstGeom>
                    <a:noFill/>
                    <a:ln>
                      <a:noFill/>
                    </a:ln>
                  </pic:spPr>
                </pic:pic>
              </a:graphicData>
            </a:graphic>
          </wp:inline>
        </w:drawing>
      </w:r>
    </w:p>
    <w:p w14:paraId="61C8A465" w14:textId="77777777" w:rsidR="00C33089" w:rsidRPr="00C33089" w:rsidRDefault="00C33089" w:rsidP="00E23E44">
      <w:pPr>
        <w:pStyle w:val="Numberlist"/>
      </w:pPr>
      <w:r w:rsidRPr="00C33089">
        <w:t>In the console window, press Enter.</w:t>
      </w:r>
    </w:p>
    <w:p w14:paraId="25B82D01" w14:textId="77777777" w:rsidR="00D93299" w:rsidRDefault="00C33089" w:rsidP="00E23E44">
      <w:pPr>
        <w:pStyle w:val="Numberlist"/>
      </w:pPr>
      <w:r w:rsidRPr="00C33089">
        <w:t>You should see the device name displayed as follows:</w:t>
      </w:r>
    </w:p>
    <w:p w14:paraId="62D9FA57" w14:textId="774824C9" w:rsidR="00C33089" w:rsidRPr="00C33089" w:rsidRDefault="00C33089" w:rsidP="00E23E44">
      <w:pPr>
        <w:pStyle w:val="Numberlist"/>
        <w:numPr>
          <w:ilvl w:val="0"/>
          <w:numId w:val="0"/>
        </w:numPr>
        <w:ind w:left="927"/>
      </w:pPr>
      <w:r w:rsidRPr="00C33089">
        <w:t>Router0&gt;</w:t>
      </w:r>
    </w:p>
    <w:p w14:paraId="2668E40D" w14:textId="77777777" w:rsidR="00D93299" w:rsidRDefault="00C33089" w:rsidP="00E23E44">
      <w:pPr>
        <w:pStyle w:val="Numberlist"/>
      </w:pPr>
      <w:r w:rsidRPr="00C33089">
        <w:t>At the prompt, type the following command and press Enter:</w:t>
      </w:r>
    </w:p>
    <w:p w14:paraId="5CCBFE20" w14:textId="61CD920D" w:rsidR="00C33089" w:rsidRPr="00C33089" w:rsidRDefault="00C33089" w:rsidP="00E23E44">
      <w:pPr>
        <w:pStyle w:val="Numberlist"/>
        <w:numPr>
          <w:ilvl w:val="0"/>
          <w:numId w:val="0"/>
        </w:numPr>
        <w:ind w:left="927"/>
      </w:pPr>
      <w:r w:rsidRPr="00C33089">
        <w:t>Show IP route</w:t>
      </w:r>
    </w:p>
    <w:p w14:paraId="511A8CEE" w14:textId="7E1F01B7" w:rsidR="00D93299" w:rsidRDefault="00C33089" w:rsidP="00E23E44">
      <w:pPr>
        <w:pStyle w:val="Numberlist"/>
      </w:pPr>
      <w:r w:rsidRPr="00C33089">
        <w:t>Th</w:t>
      </w:r>
      <w:r w:rsidR="00D93299">
        <w:t>is displays the</w:t>
      </w:r>
      <w:r w:rsidRPr="00C33089">
        <w:t xml:space="preserve"> routing table of </w:t>
      </w:r>
      <w:r w:rsidR="00E23E44">
        <w:t>R</w:t>
      </w:r>
      <w:r w:rsidRPr="00C33089">
        <w:t>outer0</w:t>
      </w:r>
      <w:r w:rsidR="00D93299">
        <w:t xml:space="preserve">. </w:t>
      </w:r>
      <w:r w:rsidRPr="00C33089">
        <w:t>You will see that the routing table contains a route for the following networks:</w:t>
      </w:r>
    </w:p>
    <w:p w14:paraId="29DEDD6F" w14:textId="77777777" w:rsidR="00D93299" w:rsidRDefault="00C33089" w:rsidP="00E23E44">
      <w:pPr>
        <w:pStyle w:val="Numberlist"/>
        <w:numPr>
          <w:ilvl w:val="0"/>
          <w:numId w:val="0"/>
        </w:numPr>
        <w:ind w:left="927"/>
      </w:pPr>
      <w:r w:rsidRPr="00C33089">
        <w:t>192.168.1.0 /24</w:t>
      </w:r>
    </w:p>
    <w:p w14:paraId="41A62C46" w14:textId="03608BC6" w:rsidR="00C33089" w:rsidRPr="00C33089" w:rsidRDefault="00C33089" w:rsidP="00E23E44">
      <w:pPr>
        <w:pStyle w:val="Numberlist"/>
        <w:numPr>
          <w:ilvl w:val="0"/>
          <w:numId w:val="0"/>
        </w:numPr>
        <w:ind w:left="927"/>
      </w:pPr>
      <w:r w:rsidRPr="00C33089">
        <w:t>130.30.10.0/16</w:t>
      </w:r>
    </w:p>
    <w:p w14:paraId="1EFD40FD" w14:textId="77777777" w:rsidR="00C33089" w:rsidRPr="00C33089" w:rsidRDefault="00C33089" w:rsidP="00E23E44">
      <w:pPr>
        <w:pStyle w:val="Numberlist"/>
        <w:numPr>
          <w:ilvl w:val="0"/>
          <w:numId w:val="0"/>
        </w:numPr>
        <w:ind w:left="927"/>
      </w:pPr>
      <w:r w:rsidRPr="00C33089">
        <w:t>There is no route present for the network 192.168.2.0 /24.</w:t>
      </w:r>
    </w:p>
    <w:p w14:paraId="264D6248" w14:textId="77777777" w:rsidR="00D93299" w:rsidRDefault="00C33089" w:rsidP="00E23E44">
      <w:pPr>
        <w:pStyle w:val="Numberlist"/>
      </w:pPr>
      <w:r w:rsidRPr="00C33089">
        <w:t>Attempt to reach the 192.168.2.0 network by typing the following command and press Enter:</w:t>
      </w:r>
    </w:p>
    <w:p w14:paraId="1D702EE4" w14:textId="77777777" w:rsidR="00D93299" w:rsidRDefault="00C33089" w:rsidP="00E23E44">
      <w:pPr>
        <w:pStyle w:val="Numberlist"/>
        <w:numPr>
          <w:ilvl w:val="0"/>
          <w:numId w:val="0"/>
        </w:numPr>
        <w:ind w:left="927"/>
      </w:pPr>
      <w:r w:rsidRPr="00C33089">
        <w:t>Ping 192.168.2.254</w:t>
      </w:r>
    </w:p>
    <w:p w14:paraId="1350528D" w14:textId="3C4E2863" w:rsidR="00C33089" w:rsidRPr="00C33089" w:rsidRDefault="00C33089" w:rsidP="00E23E44">
      <w:pPr>
        <w:pStyle w:val="Numberlist"/>
        <w:numPr>
          <w:ilvl w:val="0"/>
          <w:numId w:val="0"/>
        </w:numPr>
        <w:ind w:left="927"/>
      </w:pPr>
      <w:r w:rsidRPr="00C33089">
        <w:t>Ping 192.168.1.2.1</w:t>
      </w:r>
    </w:p>
    <w:p w14:paraId="21BD5C9B" w14:textId="2538AA9D" w:rsidR="00C33089" w:rsidRPr="00C33089" w:rsidRDefault="00C33089" w:rsidP="00E23E44">
      <w:pPr>
        <w:pStyle w:val="Numberlist"/>
      </w:pPr>
      <w:r w:rsidRPr="00C33089">
        <w:t>Both pings are unsuccessful.</w:t>
      </w:r>
    </w:p>
    <w:p w14:paraId="7896647F" w14:textId="579A89CD" w:rsidR="00C33089" w:rsidRPr="00C33089" w:rsidRDefault="00C33089" w:rsidP="00E23E44">
      <w:pPr>
        <w:pStyle w:val="Numberlist"/>
      </w:pPr>
      <w:r w:rsidRPr="00C33089">
        <w:t xml:space="preserve">Close </w:t>
      </w:r>
      <w:r w:rsidR="00E23E44">
        <w:t>r</w:t>
      </w:r>
      <w:r w:rsidRPr="00C33089">
        <w:t>outer0 connection window.</w:t>
      </w:r>
    </w:p>
    <w:p w14:paraId="3C9A5333" w14:textId="07BD2D9E" w:rsidR="00C33089" w:rsidRPr="00C33089" w:rsidRDefault="00C33089" w:rsidP="00D93299">
      <w:pPr>
        <w:pStyle w:val="Heading3"/>
      </w:pPr>
      <w:r w:rsidRPr="00C33089">
        <w:t xml:space="preserve">Step 3: Connect to </w:t>
      </w:r>
      <w:r w:rsidR="00E23E44">
        <w:t>r</w:t>
      </w:r>
      <w:r w:rsidRPr="00C33089">
        <w:t>outer1</w:t>
      </w:r>
    </w:p>
    <w:p w14:paraId="07769722" w14:textId="7F8BC1F6" w:rsidR="00C33089" w:rsidRPr="00C33089" w:rsidRDefault="00C33089" w:rsidP="00C33089">
      <w:r w:rsidRPr="00C33089">
        <w:t xml:space="preserve">In this task, you will connect to the console of the router1 and test reachability. Connectivity can be verified by confirming that all connections are green on the topology diagram. This indicates the interface are enabled and a link is established. </w:t>
      </w:r>
    </w:p>
    <w:p w14:paraId="6B90B164" w14:textId="77777777" w:rsidR="00C33089" w:rsidRPr="00C33089" w:rsidRDefault="00C33089" w:rsidP="00C33089">
      <w:r w:rsidRPr="00C33089">
        <w:t>Perform the following steps:</w:t>
      </w:r>
    </w:p>
    <w:p w14:paraId="28F23274" w14:textId="67D1DFD1" w:rsidR="00C33089" w:rsidRPr="00C33089" w:rsidRDefault="00D93299" w:rsidP="00A029D5">
      <w:pPr>
        <w:pStyle w:val="Numberlist"/>
        <w:numPr>
          <w:ilvl w:val="0"/>
          <w:numId w:val="69"/>
        </w:numPr>
      </w:pPr>
      <w:r>
        <w:t>Select</w:t>
      </w:r>
      <w:r w:rsidR="00C33089" w:rsidRPr="00C33089">
        <w:t xml:space="preserve"> the router1 in the diagram.</w:t>
      </w:r>
    </w:p>
    <w:p w14:paraId="6E865FFC" w14:textId="77777777" w:rsidR="00C33089" w:rsidRPr="00C33089" w:rsidRDefault="00C33089" w:rsidP="00A029D5">
      <w:pPr>
        <w:pStyle w:val="Numberlist"/>
        <w:numPr>
          <w:ilvl w:val="0"/>
          <w:numId w:val="69"/>
        </w:numPr>
      </w:pPr>
      <w:r w:rsidRPr="00C33089">
        <w:t>Ensure the CLI tab is selected.</w:t>
      </w:r>
    </w:p>
    <w:p w14:paraId="5DE8D6D8" w14:textId="77777777" w:rsidR="00C33089" w:rsidRPr="00C33089" w:rsidRDefault="00C33089" w:rsidP="00A029D5">
      <w:pPr>
        <w:pStyle w:val="Numberlist"/>
        <w:numPr>
          <w:ilvl w:val="0"/>
          <w:numId w:val="69"/>
        </w:numPr>
      </w:pPr>
      <w:r w:rsidRPr="00C33089">
        <w:t>In the console window, press Enter.</w:t>
      </w:r>
    </w:p>
    <w:p w14:paraId="16B2FC27" w14:textId="77777777" w:rsidR="00D93299" w:rsidRDefault="00C33089" w:rsidP="00A029D5">
      <w:pPr>
        <w:pStyle w:val="Numberlist"/>
        <w:numPr>
          <w:ilvl w:val="0"/>
          <w:numId w:val="69"/>
        </w:numPr>
      </w:pPr>
      <w:r w:rsidRPr="00C33089">
        <w:t>You should see the device name displayed as follows:</w:t>
      </w:r>
    </w:p>
    <w:p w14:paraId="7E3F13E0" w14:textId="3FA0CBB0" w:rsidR="00C33089" w:rsidRPr="00C33089" w:rsidRDefault="00C33089" w:rsidP="00E23E44">
      <w:pPr>
        <w:pStyle w:val="Numberlist"/>
        <w:numPr>
          <w:ilvl w:val="0"/>
          <w:numId w:val="0"/>
        </w:numPr>
        <w:ind w:left="927"/>
      </w:pPr>
      <w:r w:rsidRPr="00C33089">
        <w:t>Router1&gt;</w:t>
      </w:r>
    </w:p>
    <w:p w14:paraId="3DFDFDD4" w14:textId="77777777" w:rsidR="00E23E44" w:rsidRDefault="00C33089" w:rsidP="00E23E44">
      <w:pPr>
        <w:pStyle w:val="Numberlist"/>
      </w:pPr>
      <w:r w:rsidRPr="00C33089">
        <w:lastRenderedPageBreak/>
        <w:t>At the prompt, type the following command and press Enter:</w:t>
      </w:r>
    </w:p>
    <w:p w14:paraId="3FFB9024" w14:textId="04AB62E7" w:rsidR="00C33089" w:rsidRPr="00C33089" w:rsidRDefault="00C33089" w:rsidP="00E23E44">
      <w:pPr>
        <w:pStyle w:val="Numberlist"/>
        <w:numPr>
          <w:ilvl w:val="0"/>
          <w:numId w:val="0"/>
        </w:numPr>
        <w:ind w:left="927"/>
      </w:pPr>
      <w:r w:rsidRPr="00C33089">
        <w:t>Show IP route</w:t>
      </w:r>
    </w:p>
    <w:p w14:paraId="2A58C155" w14:textId="77777777" w:rsidR="00D93299" w:rsidRDefault="00D93299" w:rsidP="00E23E44">
      <w:pPr>
        <w:pStyle w:val="Numberlist"/>
      </w:pPr>
      <w:r>
        <w:t xml:space="preserve">This displays the routing table. </w:t>
      </w:r>
      <w:r w:rsidR="00C33089" w:rsidRPr="00C33089">
        <w:t>You will see that the routing table contains a route for the following networks:</w:t>
      </w:r>
      <w:r>
        <w:t xml:space="preserve"> </w:t>
      </w:r>
    </w:p>
    <w:p w14:paraId="31494D63" w14:textId="77777777" w:rsidR="00D93299" w:rsidRDefault="00C33089" w:rsidP="00E23E44">
      <w:pPr>
        <w:pStyle w:val="Numberlist"/>
        <w:numPr>
          <w:ilvl w:val="0"/>
          <w:numId w:val="0"/>
        </w:numPr>
        <w:ind w:left="927"/>
      </w:pPr>
      <w:r w:rsidRPr="00C33089">
        <w:t>130.30.10.0 /16</w:t>
      </w:r>
    </w:p>
    <w:p w14:paraId="3919B133" w14:textId="297965F6" w:rsidR="00C33089" w:rsidRPr="00C33089" w:rsidRDefault="00C33089" w:rsidP="00E23E44">
      <w:pPr>
        <w:pStyle w:val="Numberlist"/>
        <w:numPr>
          <w:ilvl w:val="0"/>
          <w:numId w:val="0"/>
        </w:numPr>
        <w:ind w:left="927"/>
      </w:pPr>
      <w:r w:rsidRPr="00C33089">
        <w:t>192.168.1.0 /24</w:t>
      </w:r>
    </w:p>
    <w:p w14:paraId="29AFB93C" w14:textId="77777777" w:rsidR="00C33089" w:rsidRPr="00C33089" w:rsidRDefault="00C33089" w:rsidP="00E23E44">
      <w:pPr>
        <w:pStyle w:val="Numberlist"/>
        <w:numPr>
          <w:ilvl w:val="0"/>
          <w:numId w:val="0"/>
        </w:numPr>
        <w:ind w:left="927"/>
      </w:pPr>
      <w:r w:rsidRPr="00C33089">
        <w:t>There is no route present for the network 192.168.1.0 /24</w:t>
      </w:r>
    </w:p>
    <w:p w14:paraId="55E4504A" w14:textId="77777777" w:rsidR="00D93299" w:rsidRDefault="00C33089" w:rsidP="00E23E44">
      <w:pPr>
        <w:pStyle w:val="Numberlist"/>
      </w:pPr>
      <w:r w:rsidRPr="00C33089">
        <w:t>Attempt to reach the 192.168.1.0 network by typing the following command and press Enter:</w:t>
      </w:r>
    </w:p>
    <w:p w14:paraId="76A910F8" w14:textId="77777777" w:rsidR="00D93299" w:rsidRDefault="00C33089" w:rsidP="00E23E44">
      <w:pPr>
        <w:pStyle w:val="Numberlist"/>
        <w:numPr>
          <w:ilvl w:val="0"/>
          <w:numId w:val="0"/>
        </w:numPr>
        <w:ind w:left="927"/>
      </w:pPr>
      <w:r w:rsidRPr="00C33089">
        <w:t>Ping 192.168.1.254</w:t>
      </w:r>
    </w:p>
    <w:p w14:paraId="65D3D35D" w14:textId="58ACC25B" w:rsidR="00C33089" w:rsidRPr="00C33089" w:rsidRDefault="00C33089" w:rsidP="00E23E44">
      <w:pPr>
        <w:pStyle w:val="Numberlist"/>
        <w:numPr>
          <w:ilvl w:val="0"/>
          <w:numId w:val="0"/>
        </w:numPr>
        <w:ind w:left="927"/>
      </w:pPr>
      <w:r w:rsidRPr="00C33089">
        <w:t>Ping 192.168.1.1</w:t>
      </w:r>
    </w:p>
    <w:p w14:paraId="0A609126" w14:textId="77777777" w:rsidR="00C33089" w:rsidRPr="00C33089" w:rsidRDefault="00C33089" w:rsidP="00E23E44">
      <w:pPr>
        <w:pStyle w:val="Numberlist"/>
      </w:pPr>
      <w:r w:rsidRPr="00C33089">
        <w:t>Both pings are unsuccessful.</w:t>
      </w:r>
    </w:p>
    <w:p w14:paraId="4D4C66BA" w14:textId="77777777" w:rsidR="00C33089" w:rsidRPr="00C33089" w:rsidRDefault="00C33089" w:rsidP="00E23E44">
      <w:pPr>
        <w:pStyle w:val="Numberlist"/>
      </w:pPr>
      <w:r w:rsidRPr="00C33089">
        <w:t>Close router1 connection window.</w:t>
      </w:r>
    </w:p>
    <w:p w14:paraId="070DBF79" w14:textId="77777777" w:rsidR="00C33089" w:rsidRPr="00C33089" w:rsidRDefault="00C33089" w:rsidP="00D93299">
      <w:pPr>
        <w:pStyle w:val="Heading3"/>
      </w:pPr>
      <w:r w:rsidRPr="00C33089">
        <w:t>Step 4: Connect to router0 and configure RIPv2</w:t>
      </w:r>
    </w:p>
    <w:p w14:paraId="35772687" w14:textId="77777777" w:rsidR="00C33089" w:rsidRPr="00C33089" w:rsidRDefault="00C33089" w:rsidP="00C33089">
      <w:r w:rsidRPr="00C33089">
        <w:t xml:space="preserve">In this task, router0 must be configured with RIPv2 using the CLI. </w:t>
      </w:r>
    </w:p>
    <w:p w14:paraId="370DCAE8" w14:textId="77777777" w:rsidR="00C33089" w:rsidRPr="00C33089" w:rsidRDefault="00C33089" w:rsidP="00C33089">
      <w:r w:rsidRPr="00C33089">
        <w:t>Perform the following steps and press enter after entering each command:</w:t>
      </w:r>
    </w:p>
    <w:p w14:paraId="272DF329" w14:textId="2A7CFE64" w:rsidR="00C33089" w:rsidRPr="00C33089" w:rsidRDefault="00D93299" w:rsidP="00A029D5">
      <w:pPr>
        <w:pStyle w:val="Numberlist"/>
        <w:numPr>
          <w:ilvl w:val="0"/>
          <w:numId w:val="70"/>
        </w:numPr>
      </w:pPr>
      <w:r>
        <w:t xml:space="preserve">Select </w:t>
      </w:r>
      <w:r w:rsidR="00C33089" w:rsidRPr="00C33089">
        <w:t>router0, make sure the CLI tab is selected, and press Enter.</w:t>
      </w:r>
    </w:p>
    <w:p w14:paraId="7A7CF824" w14:textId="77777777" w:rsidR="00D93299" w:rsidRDefault="00C33089" w:rsidP="00A029D5">
      <w:pPr>
        <w:pStyle w:val="Numberlist"/>
        <w:numPr>
          <w:ilvl w:val="0"/>
          <w:numId w:val="70"/>
        </w:numPr>
      </w:pPr>
      <w:r w:rsidRPr="00C33089">
        <w:t>In the prompt the following command and press Enter:</w:t>
      </w:r>
    </w:p>
    <w:p w14:paraId="3B94F921" w14:textId="2527949C" w:rsidR="00C33089" w:rsidRPr="00E23E44" w:rsidRDefault="00C33089" w:rsidP="00E23E44">
      <w:pPr>
        <w:pStyle w:val="Numberlist"/>
        <w:numPr>
          <w:ilvl w:val="0"/>
          <w:numId w:val="0"/>
        </w:numPr>
        <w:ind w:left="927"/>
        <w:rPr>
          <w:b/>
          <w:bCs/>
        </w:rPr>
      </w:pPr>
      <w:r w:rsidRPr="00E23E44">
        <w:rPr>
          <w:b/>
          <w:bCs/>
        </w:rPr>
        <w:t>enable</w:t>
      </w:r>
    </w:p>
    <w:p w14:paraId="14948111" w14:textId="77777777" w:rsidR="00D93299" w:rsidRDefault="00C33089" w:rsidP="00E23E44">
      <w:pPr>
        <w:pStyle w:val="Numberlist"/>
        <w:numPr>
          <w:ilvl w:val="0"/>
          <w:numId w:val="0"/>
        </w:numPr>
        <w:ind w:left="927"/>
      </w:pPr>
      <w:r w:rsidRPr="00C33089">
        <w:t>This place</w:t>
      </w:r>
      <w:r w:rsidR="00D93299">
        <w:t>s</w:t>
      </w:r>
      <w:r w:rsidRPr="00C33089">
        <w:t xml:space="preserve"> you in privilege exec mode which provides additional permissions. The prompt changes from Router0&gt; to Router0# (hash symbol)</w:t>
      </w:r>
      <w:r w:rsidR="00D93299">
        <w:t>:</w:t>
      </w:r>
    </w:p>
    <w:p w14:paraId="1F9D562C" w14:textId="1AAA5BE8" w:rsidR="00C33089" w:rsidRPr="00E23E44" w:rsidRDefault="00C33089" w:rsidP="00E23E44">
      <w:pPr>
        <w:pStyle w:val="Numberlist"/>
        <w:numPr>
          <w:ilvl w:val="0"/>
          <w:numId w:val="0"/>
        </w:numPr>
        <w:ind w:left="927"/>
        <w:rPr>
          <w:b/>
          <w:bCs/>
        </w:rPr>
      </w:pPr>
      <w:r w:rsidRPr="00E23E44">
        <w:rPr>
          <w:b/>
          <w:bCs/>
        </w:rPr>
        <w:t>Router0#</w:t>
      </w:r>
    </w:p>
    <w:p w14:paraId="59E05496" w14:textId="701E298C" w:rsidR="00D93299" w:rsidRDefault="00C33089" w:rsidP="00A029D5">
      <w:pPr>
        <w:pStyle w:val="Numberlist"/>
        <w:numPr>
          <w:ilvl w:val="0"/>
          <w:numId w:val="70"/>
        </w:numPr>
      </w:pPr>
      <w:r w:rsidRPr="00C33089">
        <w:t>In the prompt</w:t>
      </w:r>
      <w:r w:rsidR="00E23E44">
        <w:t>,</w:t>
      </w:r>
      <w:r w:rsidRPr="00C33089">
        <w:t xml:space="preserve"> type the following command and press Enter:</w:t>
      </w:r>
    </w:p>
    <w:p w14:paraId="767F608D" w14:textId="50514C13" w:rsidR="00C33089" w:rsidRPr="00C33089" w:rsidRDefault="00C33089" w:rsidP="00E23E44">
      <w:pPr>
        <w:pStyle w:val="Numberlist"/>
        <w:numPr>
          <w:ilvl w:val="0"/>
          <w:numId w:val="0"/>
        </w:numPr>
        <w:ind w:left="927"/>
      </w:pPr>
      <w:r w:rsidRPr="00C33089">
        <w:t>Configure terminal</w:t>
      </w:r>
    </w:p>
    <w:p w14:paraId="24EDA521" w14:textId="77777777" w:rsidR="00D93299" w:rsidRDefault="00C33089" w:rsidP="00E23E44">
      <w:pPr>
        <w:pStyle w:val="Numberlist"/>
        <w:numPr>
          <w:ilvl w:val="0"/>
          <w:numId w:val="0"/>
        </w:numPr>
        <w:ind w:left="927"/>
      </w:pPr>
      <w:r w:rsidRPr="00C33089">
        <w:t>You are now placed in global configuration mode which allows device-wide configuration and displayed as:</w:t>
      </w:r>
      <w:bookmarkStart w:id="88" w:name="_Hlk191034097"/>
    </w:p>
    <w:p w14:paraId="3712B4F9" w14:textId="104AE987" w:rsidR="00C33089" w:rsidRPr="00E23E44" w:rsidRDefault="00C33089" w:rsidP="009974C2">
      <w:pPr>
        <w:pStyle w:val="Numberlist"/>
        <w:numPr>
          <w:ilvl w:val="0"/>
          <w:numId w:val="0"/>
        </w:numPr>
        <w:ind w:left="927"/>
        <w:rPr>
          <w:b/>
          <w:bCs/>
        </w:rPr>
      </w:pPr>
      <w:r w:rsidRPr="00E23E44">
        <w:rPr>
          <w:b/>
          <w:bCs/>
        </w:rPr>
        <w:t>Router0 (config)#</w:t>
      </w:r>
    </w:p>
    <w:bookmarkEnd w:id="88"/>
    <w:p w14:paraId="0F3777C7" w14:textId="77777777" w:rsidR="00D93299" w:rsidRDefault="00C33089" w:rsidP="00A029D5">
      <w:pPr>
        <w:pStyle w:val="Numberlist"/>
        <w:numPr>
          <w:ilvl w:val="0"/>
          <w:numId w:val="70"/>
        </w:numPr>
      </w:pPr>
      <w:r w:rsidRPr="00C33089">
        <w:t xml:space="preserve">To configure dynamic routing, you will navigate into router configuration mode using the </w:t>
      </w:r>
      <w:r w:rsidRPr="00E23E44">
        <w:rPr>
          <w:b/>
          <w:bCs/>
        </w:rPr>
        <w:t>router</w:t>
      </w:r>
      <w:r w:rsidRPr="00C33089">
        <w:t xml:space="preserve"> keyword command. You will now manually configure RIPv2 by entering the command using the format:</w:t>
      </w:r>
    </w:p>
    <w:p w14:paraId="0DFFE4C3" w14:textId="77777777" w:rsidR="00D93299" w:rsidRPr="00E23E44" w:rsidRDefault="00C33089" w:rsidP="009974C2">
      <w:pPr>
        <w:pStyle w:val="Numberlist"/>
        <w:numPr>
          <w:ilvl w:val="0"/>
          <w:numId w:val="0"/>
        </w:numPr>
        <w:ind w:left="927"/>
        <w:rPr>
          <w:b/>
          <w:bCs/>
        </w:rPr>
      </w:pPr>
      <w:r w:rsidRPr="00E23E44">
        <w:rPr>
          <w:b/>
          <w:bCs/>
        </w:rPr>
        <w:t>Router0 (config)# router rip</w:t>
      </w:r>
    </w:p>
    <w:p w14:paraId="64405125" w14:textId="048EF03A" w:rsidR="009974C2" w:rsidRDefault="00C33089" w:rsidP="009974C2">
      <w:pPr>
        <w:pStyle w:val="Numberlist"/>
        <w:numPr>
          <w:ilvl w:val="0"/>
          <w:numId w:val="0"/>
        </w:numPr>
        <w:ind w:left="927"/>
        <w:rPr>
          <w:b/>
          <w:bCs/>
        </w:rPr>
      </w:pPr>
      <w:r w:rsidRPr="00E23E44">
        <w:rPr>
          <w:b/>
          <w:bCs/>
        </w:rPr>
        <w:t>Router0(config-</w:t>
      </w:r>
      <w:proofErr w:type="gramStart"/>
      <w:r w:rsidRPr="00E23E44">
        <w:rPr>
          <w:b/>
          <w:bCs/>
        </w:rPr>
        <w:t>router)#</w:t>
      </w:r>
      <w:proofErr w:type="gramEnd"/>
    </w:p>
    <w:p w14:paraId="7AA2A494" w14:textId="77777777" w:rsidR="009974C2" w:rsidRDefault="009974C2">
      <w:pPr>
        <w:spacing w:before="0" w:after="160" w:line="259" w:lineRule="auto"/>
        <w:rPr>
          <w:b/>
          <w:bCs/>
        </w:rPr>
      </w:pPr>
      <w:r>
        <w:rPr>
          <w:b/>
          <w:bCs/>
        </w:rPr>
        <w:br w:type="page"/>
      </w:r>
    </w:p>
    <w:p w14:paraId="1D254DC7" w14:textId="77777777" w:rsidR="00D93299" w:rsidRDefault="00C33089" w:rsidP="00A029D5">
      <w:pPr>
        <w:pStyle w:val="Numberlist"/>
        <w:numPr>
          <w:ilvl w:val="0"/>
          <w:numId w:val="70"/>
        </w:numPr>
      </w:pPr>
      <w:r w:rsidRPr="00C33089">
        <w:lastRenderedPageBreak/>
        <w:t>Type the following syntax to configure RIPv2 on the router as the routing protocol, so it can advertise the appropriate connected networks:</w:t>
      </w:r>
    </w:p>
    <w:p w14:paraId="759403FC" w14:textId="77777777" w:rsidR="00D93299" w:rsidRPr="00E23E44" w:rsidRDefault="00C33089" w:rsidP="009974C2">
      <w:pPr>
        <w:pStyle w:val="Numberlist"/>
        <w:numPr>
          <w:ilvl w:val="0"/>
          <w:numId w:val="0"/>
        </w:numPr>
        <w:ind w:left="927"/>
        <w:rPr>
          <w:b/>
          <w:bCs/>
        </w:rPr>
      </w:pPr>
      <w:r w:rsidRPr="00E23E44">
        <w:rPr>
          <w:b/>
          <w:bCs/>
        </w:rPr>
        <w:t>Router0(config-</w:t>
      </w:r>
      <w:proofErr w:type="gramStart"/>
      <w:r w:rsidRPr="00E23E44">
        <w:rPr>
          <w:b/>
          <w:bCs/>
        </w:rPr>
        <w:t>router)#</w:t>
      </w:r>
      <w:proofErr w:type="gramEnd"/>
      <w:r w:rsidRPr="00E23E44">
        <w:rPr>
          <w:b/>
          <w:bCs/>
        </w:rPr>
        <w:t xml:space="preserve"> version 2</w:t>
      </w:r>
    </w:p>
    <w:p w14:paraId="47B37D03" w14:textId="77777777" w:rsidR="00D93299" w:rsidRPr="00E23E44" w:rsidRDefault="00C33089" w:rsidP="009974C2">
      <w:pPr>
        <w:pStyle w:val="Numberlist"/>
        <w:numPr>
          <w:ilvl w:val="0"/>
          <w:numId w:val="0"/>
        </w:numPr>
        <w:ind w:left="927"/>
        <w:rPr>
          <w:b/>
          <w:bCs/>
        </w:rPr>
      </w:pPr>
      <w:r w:rsidRPr="00E23E44">
        <w:rPr>
          <w:b/>
          <w:bCs/>
        </w:rPr>
        <w:t>Router0(config-</w:t>
      </w:r>
      <w:proofErr w:type="gramStart"/>
      <w:r w:rsidRPr="00E23E44">
        <w:rPr>
          <w:b/>
          <w:bCs/>
        </w:rPr>
        <w:t>router)#</w:t>
      </w:r>
      <w:proofErr w:type="gramEnd"/>
      <w:r w:rsidRPr="00E23E44">
        <w:rPr>
          <w:b/>
          <w:bCs/>
        </w:rPr>
        <w:t xml:space="preserve"> network 192.168.1.0 Router0(config-</w:t>
      </w:r>
      <w:proofErr w:type="gramStart"/>
      <w:r w:rsidRPr="00E23E44">
        <w:rPr>
          <w:b/>
          <w:bCs/>
        </w:rPr>
        <w:t>router)#</w:t>
      </w:r>
      <w:proofErr w:type="gramEnd"/>
      <w:r w:rsidRPr="00E23E44">
        <w:rPr>
          <w:b/>
          <w:bCs/>
        </w:rPr>
        <w:t xml:space="preserve"> network 130.20.10.0</w:t>
      </w:r>
    </w:p>
    <w:p w14:paraId="419084B0" w14:textId="77777777" w:rsidR="00D93299" w:rsidRPr="00E23E44" w:rsidRDefault="00C33089" w:rsidP="009974C2">
      <w:pPr>
        <w:pStyle w:val="Numberlist"/>
        <w:numPr>
          <w:ilvl w:val="0"/>
          <w:numId w:val="0"/>
        </w:numPr>
        <w:ind w:left="927"/>
        <w:rPr>
          <w:b/>
          <w:bCs/>
        </w:rPr>
      </w:pPr>
      <w:r w:rsidRPr="00E23E44">
        <w:rPr>
          <w:b/>
          <w:bCs/>
        </w:rPr>
        <w:t>config-</w:t>
      </w:r>
      <w:proofErr w:type="gramStart"/>
      <w:r w:rsidRPr="00E23E44">
        <w:rPr>
          <w:b/>
          <w:bCs/>
        </w:rPr>
        <w:t>router)#</w:t>
      </w:r>
      <w:proofErr w:type="gramEnd"/>
      <w:r w:rsidRPr="00E23E44">
        <w:rPr>
          <w:b/>
          <w:bCs/>
        </w:rPr>
        <w:t xml:space="preserve"> end</w:t>
      </w:r>
    </w:p>
    <w:p w14:paraId="3F6B6B24" w14:textId="77777777" w:rsidR="00D93299" w:rsidRPr="00E23E44" w:rsidRDefault="00C33089" w:rsidP="009974C2">
      <w:pPr>
        <w:pStyle w:val="Numberlist"/>
        <w:numPr>
          <w:ilvl w:val="0"/>
          <w:numId w:val="0"/>
        </w:numPr>
        <w:ind w:left="927"/>
        <w:rPr>
          <w:b/>
          <w:bCs/>
        </w:rPr>
      </w:pPr>
      <w:r w:rsidRPr="00E23E44">
        <w:rPr>
          <w:b/>
          <w:bCs/>
        </w:rPr>
        <w:t>Router0#</w:t>
      </w:r>
      <w:r w:rsidR="00D93299" w:rsidRPr="00E23E44">
        <w:rPr>
          <w:b/>
          <w:bCs/>
        </w:rPr>
        <w:t xml:space="preserve"> </w:t>
      </w:r>
    </w:p>
    <w:p w14:paraId="685738D1" w14:textId="1917C19D" w:rsidR="00C33089" w:rsidRPr="00E23E44" w:rsidRDefault="00C33089" w:rsidP="009974C2">
      <w:pPr>
        <w:pStyle w:val="Numberlist"/>
        <w:numPr>
          <w:ilvl w:val="0"/>
          <w:numId w:val="0"/>
        </w:numPr>
        <w:ind w:left="927"/>
        <w:rPr>
          <w:b/>
          <w:bCs/>
        </w:rPr>
      </w:pPr>
      <w:r w:rsidRPr="00E23E44">
        <w:rPr>
          <w:b/>
          <w:bCs/>
        </w:rPr>
        <w:t>Router#</w:t>
      </w:r>
    </w:p>
    <w:p w14:paraId="752B91A0" w14:textId="77777777" w:rsidR="00C33089" w:rsidRPr="00C33089" w:rsidRDefault="00C33089" w:rsidP="00D93299">
      <w:pPr>
        <w:pStyle w:val="Heading3"/>
      </w:pPr>
      <w:r w:rsidRPr="00C33089">
        <w:t>Step 5: Connect to router1 and configure RIPv2</w:t>
      </w:r>
    </w:p>
    <w:p w14:paraId="237E8FF4" w14:textId="77777777" w:rsidR="00C33089" w:rsidRPr="00C33089" w:rsidRDefault="00C33089" w:rsidP="00C33089">
      <w:r w:rsidRPr="00C33089">
        <w:t xml:space="preserve">In this task, router1 must be configured with RIPv2 using the CLI. </w:t>
      </w:r>
    </w:p>
    <w:p w14:paraId="49653B9D" w14:textId="77777777" w:rsidR="00C33089" w:rsidRPr="00C33089" w:rsidRDefault="00C33089" w:rsidP="00C33089">
      <w:r w:rsidRPr="00C33089">
        <w:t>Perform the following steps and press enter after entering each command:</w:t>
      </w:r>
    </w:p>
    <w:p w14:paraId="4BACC3CF" w14:textId="679252A9" w:rsidR="00C33089" w:rsidRPr="00C33089" w:rsidRDefault="00D93299" w:rsidP="00A029D5">
      <w:pPr>
        <w:pStyle w:val="Numberlist"/>
        <w:numPr>
          <w:ilvl w:val="0"/>
          <w:numId w:val="71"/>
        </w:numPr>
      </w:pPr>
      <w:r>
        <w:t>Select</w:t>
      </w:r>
      <w:r w:rsidR="00C33089" w:rsidRPr="00C33089">
        <w:t xml:space="preserve"> router1, make sure the CLI tab is selected, and press Enter.</w:t>
      </w:r>
    </w:p>
    <w:p w14:paraId="3DE0CADE" w14:textId="77777777" w:rsidR="00C33089" w:rsidRPr="00C33089" w:rsidRDefault="00C33089" w:rsidP="00A029D5">
      <w:pPr>
        <w:pStyle w:val="Numberlist"/>
        <w:numPr>
          <w:ilvl w:val="0"/>
          <w:numId w:val="71"/>
        </w:numPr>
      </w:pPr>
      <w:r w:rsidRPr="00C33089">
        <w:t>In the prompt the following command and press Enter:</w:t>
      </w:r>
    </w:p>
    <w:p w14:paraId="73D38B59" w14:textId="77777777" w:rsidR="00C33089" w:rsidRPr="009974C2" w:rsidRDefault="00C33089" w:rsidP="009974C2">
      <w:pPr>
        <w:pStyle w:val="Numberlist"/>
        <w:numPr>
          <w:ilvl w:val="0"/>
          <w:numId w:val="0"/>
        </w:numPr>
        <w:ind w:left="927"/>
        <w:rPr>
          <w:b/>
          <w:bCs/>
        </w:rPr>
      </w:pPr>
      <w:r w:rsidRPr="009974C2">
        <w:rPr>
          <w:b/>
          <w:bCs/>
        </w:rPr>
        <w:t>enable</w:t>
      </w:r>
    </w:p>
    <w:p w14:paraId="1595DA55" w14:textId="10679FCA" w:rsidR="00C33089" w:rsidRPr="00C33089" w:rsidRDefault="00C33089" w:rsidP="009974C2">
      <w:pPr>
        <w:pStyle w:val="Numberlist"/>
        <w:numPr>
          <w:ilvl w:val="0"/>
          <w:numId w:val="0"/>
        </w:numPr>
        <w:ind w:left="927"/>
      </w:pPr>
      <w:r w:rsidRPr="00C33089">
        <w:t>This place you in privilege exec mode which provides additional permissions. The prompt changes from Router1&gt; to Router1# (hash symbol)</w:t>
      </w:r>
      <w:r w:rsidR="00D93299">
        <w:t>:</w:t>
      </w:r>
    </w:p>
    <w:p w14:paraId="30E5B23E" w14:textId="77777777" w:rsidR="00C33089" w:rsidRPr="00C33089" w:rsidRDefault="00C33089" w:rsidP="009974C2">
      <w:pPr>
        <w:pStyle w:val="Numberlist"/>
        <w:numPr>
          <w:ilvl w:val="0"/>
          <w:numId w:val="0"/>
        </w:numPr>
        <w:ind w:left="927"/>
      </w:pPr>
      <w:r w:rsidRPr="009974C2">
        <w:rPr>
          <w:b/>
          <w:bCs/>
        </w:rPr>
        <w:t>Router1</w:t>
      </w:r>
      <w:r w:rsidRPr="00C33089">
        <w:t>#</w:t>
      </w:r>
    </w:p>
    <w:p w14:paraId="76F3B34F" w14:textId="77777777" w:rsidR="00C33089" w:rsidRPr="00C33089" w:rsidRDefault="00C33089" w:rsidP="00A029D5">
      <w:pPr>
        <w:pStyle w:val="Numberlist"/>
        <w:numPr>
          <w:ilvl w:val="0"/>
          <w:numId w:val="71"/>
        </w:numPr>
      </w:pPr>
      <w:r w:rsidRPr="00C33089">
        <w:t>In the prompt type the following command and press Enter:</w:t>
      </w:r>
    </w:p>
    <w:p w14:paraId="7E32E624" w14:textId="77777777" w:rsidR="00C33089" w:rsidRPr="009974C2" w:rsidRDefault="00C33089" w:rsidP="009974C2">
      <w:pPr>
        <w:pStyle w:val="Numberlist"/>
        <w:numPr>
          <w:ilvl w:val="0"/>
          <w:numId w:val="0"/>
        </w:numPr>
        <w:ind w:left="927"/>
        <w:rPr>
          <w:b/>
          <w:bCs/>
        </w:rPr>
      </w:pPr>
      <w:r w:rsidRPr="009974C2">
        <w:rPr>
          <w:b/>
          <w:bCs/>
        </w:rPr>
        <w:t>Configure terminal</w:t>
      </w:r>
    </w:p>
    <w:p w14:paraId="01B3EA71" w14:textId="77777777" w:rsidR="00C33089" w:rsidRPr="00C33089" w:rsidRDefault="00C33089" w:rsidP="009974C2">
      <w:pPr>
        <w:pStyle w:val="Numberlist"/>
        <w:numPr>
          <w:ilvl w:val="0"/>
          <w:numId w:val="0"/>
        </w:numPr>
        <w:ind w:left="927"/>
      </w:pPr>
      <w:r w:rsidRPr="00C33089">
        <w:t>You are now placed in global configuration mode which allows device-wide configuration and displayed as:</w:t>
      </w:r>
    </w:p>
    <w:p w14:paraId="6E35B229" w14:textId="77777777" w:rsidR="00C33089" w:rsidRPr="00C33089" w:rsidRDefault="00C33089" w:rsidP="009974C2">
      <w:pPr>
        <w:pStyle w:val="Numberlist"/>
        <w:numPr>
          <w:ilvl w:val="0"/>
          <w:numId w:val="0"/>
        </w:numPr>
        <w:ind w:left="927"/>
      </w:pPr>
      <w:r w:rsidRPr="00C33089">
        <w:t>Router1 (config)#</w:t>
      </w:r>
    </w:p>
    <w:p w14:paraId="1D00C92F" w14:textId="3316F21C" w:rsidR="00C33089" w:rsidRPr="00C33089" w:rsidRDefault="00C33089" w:rsidP="00A029D5">
      <w:pPr>
        <w:pStyle w:val="Numberlist"/>
        <w:numPr>
          <w:ilvl w:val="0"/>
          <w:numId w:val="71"/>
        </w:numPr>
      </w:pPr>
      <w:r w:rsidRPr="00C33089">
        <w:t xml:space="preserve">To configure dynamic routing, you will navigate into router configuration mode using the </w:t>
      </w:r>
      <w:r w:rsidRPr="009974C2">
        <w:rPr>
          <w:b/>
          <w:bCs/>
        </w:rPr>
        <w:t>router</w:t>
      </w:r>
      <w:r w:rsidRPr="00C33089">
        <w:t xml:space="preserve"> keyword command. You will now manually configure RIPv2 by entering the command using the format:</w:t>
      </w:r>
    </w:p>
    <w:p w14:paraId="4232C50C" w14:textId="77777777" w:rsidR="00C33089" w:rsidRPr="009974C2" w:rsidRDefault="00C33089" w:rsidP="009974C2">
      <w:pPr>
        <w:pStyle w:val="Numberlist"/>
        <w:numPr>
          <w:ilvl w:val="0"/>
          <w:numId w:val="0"/>
        </w:numPr>
        <w:ind w:left="927"/>
        <w:rPr>
          <w:b/>
          <w:bCs/>
        </w:rPr>
      </w:pPr>
      <w:r w:rsidRPr="009974C2">
        <w:rPr>
          <w:b/>
          <w:bCs/>
        </w:rPr>
        <w:t>Router1 (config)# router rip</w:t>
      </w:r>
    </w:p>
    <w:p w14:paraId="30BE474F" w14:textId="77777777" w:rsidR="00C33089" w:rsidRPr="009974C2" w:rsidRDefault="00C33089" w:rsidP="009974C2">
      <w:pPr>
        <w:pStyle w:val="Numberlist"/>
        <w:numPr>
          <w:ilvl w:val="0"/>
          <w:numId w:val="0"/>
        </w:numPr>
        <w:ind w:left="927"/>
        <w:rPr>
          <w:b/>
          <w:bCs/>
        </w:rPr>
      </w:pPr>
      <w:r w:rsidRPr="009974C2">
        <w:rPr>
          <w:b/>
          <w:bCs/>
        </w:rPr>
        <w:t>Router1(config-</w:t>
      </w:r>
      <w:proofErr w:type="gramStart"/>
      <w:r w:rsidRPr="009974C2">
        <w:rPr>
          <w:b/>
          <w:bCs/>
        </w:rPr>
        <w:t>router)#</w:t>
      </w:r>
      <w:proofErr w:type="gramEnd"/>
    </w:p>
    <w:p w14:paraId="0EC27566" w14:textId="77777777" w:rsidR="00C33089" w:rsidRPr="00C33089" w:rsidRDefault="00C33089" w:rsidP="00A029D5">
      <w:pPr>
        <w:pStyle w:val="Numberlist"/>
        <w:numPr>
          <w:ilvl w:val="0"/>
          <w:numId w:val="71"/>
        </w:numPr>
      </w:pPr>
      <w:r w:rsidRPr="00C33089">
        <w:t>Type the following syntax to configure RIPv2 on the router as the routing protocol, and advertise the appropriate connected networks:</w:t>
      </w:r>
    </w:p>
    <w:p w14:paraId="551E7969" w14:textId="77777777" w:rsidR="00C33089" w:rsidRPr="009974C2" w:rsidRDefault="00C33089" w:rsidP="009974C2">
      <w:pPr>
        <w:pStyle w:val="Numberlist"/>
        <w:numPr>
          <w:ilvl w:val="0"/>
          <w:numId w:val="0"/>
        </w:numPr>
        <w:ind w:left="927"/>
        <w:rPr>
          <w:b/>
          <w:bCs/>
        </w:rPr>
      </w:pPr>
      <w:r w:rsidRPr="009974C2">
        <w:rPr>
          <w:b/>
          <w:bCs/>
        </w:rPr>
        <w:t>Router1(config-</w:t>
      </w:r>
      <w:proofErr w:type="gramStart"/>
      <w:r w:rsidRPr="009974C2">
        <w:rPr>
          <w:b/>
          <w:bCs/>
        </w:rPr>
        <w:t>router)#</w:t>
      </w:r>
      <w:proofErr w:type="gramEnd"/>
      <w:r w:rsidRPr="009974C2">
        <w:rPr>
          <w:b/>
          <w:bCs/>
        </w:rPr>
        <w:t xml:space="preserve"> version 2</w:t>
      </w:r>
    </w:p>
    <w:p w14:paraId="0D248332" w14:textId="77777777" w:rsidR="00C33089" w:rsidRPr="009974C2" w:rsidRDefault="00C33089" w:rsidP="009974C2">
      <w:pPr>
        <w:pStyle w:val="Numberlist"/>
        <w:numPr>
          <w:ilvl w:val="0"/>
          <w:numId w:val="0"/>
        </w:numPr>
        <w:ind w:left="927"/>
        <w:rPr>
          <w:b/>
          <w:bCs/>
        </w:rPr>
      </w:pPr>
      <w:r w:rsidRPr="009974C2">
        <w:rPr>
          <w:b/>
          <w:bCs/>
        </w:rPr>
        <w:t>Router1(config-</w:t>
      </w:r>
      <w:proofErr w:type="gramStart"/>
      <w:r w:rsidRPr="009974C2">
        <w:rPr>
          <w:b/>
          <w:bCs/>
        </w:rPr>
        <w:t>router)#</w:t>
      </w:r>
      <w:proofErr w:type="gramEnd"/>
      <w:r w:rsidRPr="009974C2">
        <w:rPr>
          <w:b/>
          <w:bCs/>
        </w:rPr>
        <w:t xml:space="preserve"> network 192.168.2.0 </w:t>
      </w:r>
    </w:p>
    <w:p w14:paraId="4CC9C4AB" w14:textId="77777777" w:rsidR="00C33089" w:rsidRPr="009974C2" w:rsidRDefault="00C33089" w:rsidP="009974C2">
      <w:pPr>
        <w:pStyle w:val="Numberlist"/>
        <w:numPr>
          <w:ilvl w:val="0"/>
          <w:numId w:val="0"/>
        </w:numPr>
        <w:ind w:left="927"/>
        <w:rPr>
          <w:b/>
          <w:bCs/>
        </w:rPr>
      </w:pPr>
      <w:r w:rsidRPr="009974C2">
        <w:rPr>
          <w:b/>
          <w:bCs/>
        </w:rPr>
        <w:t>Router1(config-</w:t>
      </w:r>
      <w:proofErr w:type="gramStart"/>
      <w:r w:rsidRPr="009974C2">
        <w:rPr>
          <w:b/>
          <w:bCs/>
        </w:rPr>
        <w:t>router)#</w:t>
      </w:r>
      <w:proofErr w:type="gramEnd"/>
      <w:r w:rsidRPr="009974C2">
        <w:rPr>
          <w:b/>
          <w:bCs/>
        </w:rPr>
        <w:t xml:space="preserve"> network 130.20.10.0</w:t>
      </w:r>
    </w:p>
    <w:p w14:paraId="738AB41A" w14:textId="77777777" w:rsidR="00C33089" w:rsidRPr="009974C2" w:rsidRDefault="00C33089" w:rsidP="009974C2">
      <w:pPr>
        <w:pStyle w:val="Numberlist"/>
        <w:numPr>
          <w:ilvl w:val="0"/>
          <w:numId w:val="0"/>
        </w:numPr>
        <w:ind w:left="927"/>
        <w:rPr>
          <w:b/>
          <w:bCs/>
        </w:rPr>
      </w:pPr>
      <w:r w:rsidRPr="009974C2">
        <w:rPr>
          <w:b/>
          <w:bCs/>
        </w:rPr>
        <w:t>Router1(config-</w:t>
      </w:r>
      <w:proofErr w:type="gramStart"/>
      <w:r w:rsidRPr="009974C2">
        <w:rPr>
          <w:b/>
          <w:bCs/>
        </w:rPr>
        <w:t>router)#</w:t>
      </w:r>
      <w:proofErr w:type="gramEnd"/>
      <w:r w:rsidRPr="009974C2">
        <w:rPr>
          <w:b/>
          <w:bCs/>
        </w:rPr>
        <w:t xml:space="preserve"> end</w:t>
      </w:r>
    </w:p>
    <w:p w14:paraId="2B2C3D70" w14:textId="77777777" w:rsidR="00C33089" w:rsidRPr="009974C2" w:rsidRDefault="00C33089" w:rsidP="009974C2">
      <w:pPr>
        <w:pStyle w:val="Numberlist"/>
        <w:numPr>
          <w:ilvl w:val="0"/>
          <w:numId w:val="0"/>
        </w:numPr>
        <w:ind w:left="927"/>
        <w:rPr>
          <w:b/>
          <w:bCs/>
        </w:rPr>
      </w:pPr>
      <w:r w:rsidRPr="009974C2">
        <w:rPr>
          <w:b/>
          <w:bCs/>
        </w:rPr>
        <w:lastRenderedPageBreak/>
        <w:t>Router1#</w:t>
      </w:r>
    </w:p>
    <w:p w14:paraId="5B3DAC0E" w14:textId="77777777" w:rsidR="00C33089" w:rsidRPr="009974C2" w:rsidRDefault="00C33089" w:rsidP="009974C2">
      <w:pPr>
        <w:pStyle w:val="Numberlist"/>
        <w:numPr>
          <w:ilvl w:val="0"/>
          <w:numId w:val="0"/>
        </w:numPr>
        <w:ind w:left="927"/>
        <w:rPr>
          <w:b/>
          <w:bCs/>
        </w:rPr>
      </w:pPr>
      <w:r w:rsidRPr="009974C2">
        <w:rPr>
          <w:b/>
          <w:bCs/>
        </w:rPr>
        <w:t>Router#</w:t>
      </w:r>
    </w:p>
    <w:p w14:paraId="67FE8208" w14:textId="77777777" w:rsidR="00C33089" w:rsidRPr="00C33089" w:rsidRDefault="00C33089" w:rsidP="00D93299">
      <w:pPr>
        <w:pStyle w:val="Heading3"/>
      </w:pPr>
      <w:r w:rsidRPr="00C33089">
        <w:t>Step 6: Test the dynamic RIP configuration</w:t>
      </w:r>
    </w:p>
    <w:p w14:paraId="29CF4ACB" w14:textId="77777777" w:rsidR="00C33089" w:rsidRPr="00C33089" w:rsidRDefault="00C33089" w:rsidP="00C33089">
      <w:r w:rsidRPr="00C33089">
        <w:t>In this step, you will confirm that all links are connected by sending a ping to each of the routers IP addresses.</w:t>
      </w:r>
    </w:p>
    <w:p w14:paraId="10751814" w14:textId="77777777" w:rsidR="00C33089" w:rsidRPr="00C33089" w:rsidRDefault="00C33089" w:rsidP="00C33089">
      <w:r w:rsidRPr="00C33089">
        <w:t>Perform the following:</w:t>
      </w:r>
    </w:p>
    <w:p w14:paraId="756AD8E0" w14:textId="77777777" w:rsidR="00D93299" w:rsidRDefault="00C33089" w:rsidP="00A029D5">
      <w:pPr>
        <w:pStyle w:val="Numberlist"/>
        <w:numPr>
          <w:ilvl w:val="0"/>
          <w:numId w:val="72"/>
        </w:numPr>
      </w:pPr>
      <w:r w:rsidRPr="00C33089">
        <w:t>To confirm reachability exists to other networks from router0, attempt to reach the remote network connected to router1 (192.168.1.0) network by typing the following command and press Enter:</w:t>
      </w:r>
    </w:p>
    <w:p w14:paraId="70195844" w14:textId="77777777" w:rsidR="00D93299" w:rsidRPr="009974C2" w:rsidRDefault="00C33089" w:rsidP="009974C2">
      <w:pPr>
        <w:pStyle w:val="Numberlist"/>
        <w:numPr>
          <w:ilvl w:val="0"/>
          <w:numId w:val="0"/>
        </w:numPr>
        <w:ind w:left="927"/>
        <w:rPr>
          <w:b/>
          <w:bCs/>
        </w:rPr>
      </w:pPr>
      <w:r w:rsidRPr="009974C2">
        <w:rPr>
          <w:b/>
          <w:bCs/>
        </w:rPr>
        <w:t>ping 192.168.2.254</w:t>
      </w:r>
    </w:p>
    <w:p w14:paraId="2D5157B5" w14:textId="28235FA7" w:rsidR="00C33089" w:rsidRPr="009974C2" w:rsidRDefault="00C33089" w:rsidP="009974C2">
      <w:pPr>
        <w:pStyle w:val="Numberlist"/>
        <w:numPr>
          <w:ilvl w:val="0"/>
          <w:numId w:val="0"/>
        </w:numPr>
        <w:ind w:left="927"/>
        <w:rPr>
          <w:b/>
          <w:bCs/>
        </w:rPr>
      </w:pPr>
      <w:r w:rsidRPr="009974C2">
        <w:rPr>
          <w:b/>
          <w:bCs/>
        </w:rPr>
        <w:t>ping 192.168.2.1</w:t>
      </w:r>
    </w:p>
    <w:p w14:paraId="249E9485" w14:textId="77777777" w:rsidR="00C33089" w:rsidRPr="00C33089" w:rsidRDefault="00C33089" w:rsidP="009974C2">
      <w:pPr>
        <w:pStyle w:val="Numberlist"/>
        <w:numPr>
          <w:ilvl w:val="0"/>
          <w:numId w:val="0"/>
        </w:numPr>
        <w:ind w:left="927"/>
      </w:pPr>
      <w:r w:rsidRPr="00C33089">
        <w:t>Both pings are successful compared to when we pinged the addresses earlier on.</w:t>
      </w:r>
    </w:p>
    <w:p w14:paraId="112D0655" w14:textId="77777777" w:rsidR="00C33089" w:rsidRPr="00C33089" w:rsidRDefault="00C33089" w:rsidP="009974C2">
      <w:pPr>
        <w:pStyle w:val="Heading2"/>
        <w:rPr>
          <w:lang w:val="en-US"/>
        </w:rPr>
      </w:pPr>
      <w:bookmarkStart w:id="89" w:name="_Toc215661078"/>
      <w:r w:rsidRPr="00C33089">
        <w:rPr>
          <w:lang w:val="en-US"/>
        </w:rPr>
        <w:t>Extension</w:t>
      </w:r>
      <w:bookmarkEnd w:id="89"/>
    </w:p>
    <w:p w14:paraId="6FEE4B02" w14:textId="098A330F" w:rsidR="00C33089" w:rsidRDefault="00C33089" w:rsidP="00C33089">
      <w:r w:rsidRPr="00C33089">
        <w:t>What is the main difference between RIPv1 and RIPv2? Why is RIPv2 preferred?</w:t>
      </w:r>
    </w:p>
    <w:p w14:paraId="2F8294B2" w14:textId="2F57BA5B" w:rsidR="00A029D5" w:rsidRPr="00C33089" w:rsidRDefault="00A029D5" w:rsidP="00C33089">
      <w:r>
        <w:rPr>
          <w:noProof/>
        </w:rPr>
        <mc:AlternateContent>
          <mc:Choice Requires="wps">
            <w:drawing>
              <wp:inline distT="0" distB="0" distL="0" distR="0" wp14:anchorId="5394EF0D" wp14:editId="411358D6">
                <wp:extent cx="6479540" cy="2093595"/>
                <wp:effectExtent l="0" t="0" r="16510" b="20955"/>
                <wp:docPr id="8322771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2093595"/>
                        </a:xfrm>
                        <a:prstGeom prst="rect">
                          <a:avLst/>
                        </a:prstGeom>
                        <a:solidFill>
                          <a:srgbClr val="FFFFFF"/>
                        </a:solidFill>
                        <a:ln w="9525">
                          <a:solidFill>
                            <a:srgbClr val="000000"/>
                          </a:solidFill>
                          <a:miter lim="800000"/>
                          <a:headEnd/>
                          <a:tailEnd/>
                        </a:ln>
                      </wps:spPr>
                      <wps:txbx>
                        <w:txbxContent>
                          <w:p w14:paraId="3F8F48B5" w14:textId="77777777" w:rsidR="00A029D5" w:rsidRDefault="00A029D5" w:rsidP="00A029D5"/>
                          <w:p w14:paraId="76E50BA3" w14:textId="77777777" w:rsidR="00A029D5" w:rsidRDefault="00A029D5" w:rsidP="00A029D5"/>
                          <w:p w14:paraId="4BFC5BC8" w14:textId="77777777" w:rsidR="00A029D5" w:rsidRDefault="00A029D5" w:rsidP="00A029D5"/>
                          <w:p w14:paraId="2B59F354" w14:textId="77777777" w:rsidR="00A029D5" w:rsidRDefault="00A029D5" w:rsidP="00A029D5"/>
                          <w:p w14:paraId="34D8B808" w14:textId="77777777" w:rsidR="00A029D5" w:rsidRDefault="00A029D5" w:rsidP="00A029D5"/>
                          <w:p w14:paraId="7918CE90" w14:textId="77777777" w:rsidR="00A029D5" w:rsidRDefault="00A029D5" w:rsidP="00A029D5"/>
                        </w:txbxContent>
                      </wps:txbx>
                      <wps:bodyPr rot="0" vert="horz" wrap="square" lIns="91440" tIns="45720" rIns="91440" bIns="45720" anchor="t" anchorCtr="0">
                        <a:spAutoFit/>
                      </wps:bodyPr>
                    </wps:wsp>
                  </a:graphicData>
                </a:graphic>
              </wp:inline>
            </w:drawing>
          </mc:Choice>
          <mc:Fallback>
            <w:pict>
              <v:shape w14:anchorId="5394EF0D" id="_x0000_s1111" type="#_x0000_t202" style="width:510.2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">
                <v:textbox style="mso-fit-shape-to-text:t">
                  <w:txbxContent>
                    <w:p w14:paraId="3F8F48B5" w14:textId="77777777" w:rsidR="00A029D5" w:rsidRDefault="00A029D5" w:rsidP="00A029D5"/>
                    <w:p w14:paraId="76E50BA3" w14:textId="77777777" w:rsidR="00A029D5" w:rsidRDefault="00A029D5" w:rsidP="00A029D5"/>
                    <w:p w14:paraId="4BFC5BC8" w14:textId="77777777" w:rsidR="00A029D5" w:rsidRDefault="00A029D5" w:rsidP="00A029D5"/>
                    <w:p w14:paraId="2B59F354" w14:textId="77777777" w:rsidR="00A029D5" w:rsidRDefault="00A029D5" w:rsidP="00A029D5"/>
                    <w:p w14:paraId="34D8B808" w14:textId="77777777" w:rsidR="00A029D5" w:rsidRDefault="00A029D5" w:rsidP="00A029D5"/>
                    <w:p w14:paraId="7918CE90" w14:textId="77777777" w:rsidR="00A029D5" w:rsidRDefault="00A029D5" w:rsidP="00A029D5"/>
                  </w:txbxContent>
                </v:textbox>
                <w10:anchorlock/>
              </v:shape>
            </w:pict>
          </mc:Fallback>
        </mc:AlternateContent>
      </w:r>
    </w:p>
    <w:p w14:paraId="2A68038B" w14:textId="15D58E4F" w:rsidR="00C33089" w:rsidRDefault="00C33089" w:rsidP="00C33089">
      <w:r w:rsidRPr="00C33089">
        <w:t>How does RIPv2 use multicast for updates, and why is this approach beneficial?</w:t>
      </w:r>
    </w:p>
    <w:p w14:paraId="2F4A881C" w14:textId="5A3D9516" w:rsidR="00A029D5" w:rsidRPr="00C33089" w:rsidRDefault="00A029D5" w:rsidP="00C33089">
      <w:r>
        <w:rPr>
          <w:noProof/>
        </w:rPr>
        <mc:AlternateContent>
          <mc:Choice Requires="wps">
            <w:drawing>
              <wp:inline distT="0" distB="0" distL="0" distR="0" wp14:anchorId="078D4FD4" wp14:editId="3E5FE75F">
                <wp:extent cx="6479540" cy="2093595"/>
                <wp:effectExtent l="0" t="0" r="16510" b="20955"/>
                <wp:docPr id="1492558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2093595"/>
                        </a:xfrm>
                        <a:prstGeom prst="rect">
                          <a:avLst/>
                        </a:prstGeom>
                        <a:solidFill>
                          <a:srgbClr val="FFFFFF"/>
                        </a:solidFill>
                        <a:ln w="9525">
                          <a:solidFill>
                            <a:srgbClr val="000000"/>
                          </a:solidFill>
                          <a:miter lim="800000"/>
                          <a:headEnd/>
                          <a:tailEnd/>
                        </a:ln>
                      </wps:spPr>
                      <wps:txbx>
                        <w:txbxContent>
                          <w:p w14:paraId="59546C5E" w14:textId="77777777" w:rsidR="00A029D5" w:rsidRDefault="00A029D5" w:rsidP="00A029D5"/>
                          <w:p w14:paraId="16CE35F5" w14:textId="77777777" w:rsidR="00A029D5" w:rsidRDefault="00A029D5" w:rsidP="00A029D5"/>
                          <w:p w14:paraId="7FF8A961" w14:textId="77777777" w:rsidR="00A029D5" w:rsidRDefault="00A029D5" w:rsidP="00A029D5"/>
                          <w:p w14:paraId="0186E2FB" w14:textId="77777777" w:rsidR="00A029D5" w:rsidRDefault="00A029D5" w:rsidP="00A029D5"/>
                          <w:p w14:paraId="2EBE6AA9" w14:textId="77777777" w:rsidR="00A029D5" w:rsidRDefault="00A029D5" w:rsidP="00A029D5"/>
                          <w:p w14:paraId="5A0EA711" w14:textId="77777777" w:rsidR="00A029D5" w:rsidRDefault="00A029D5" w:rsidP="00A029D5"/>
                        </w:txbxContent>
                      </wps:txbx>
                      <wps:bodyPr rot="0" vert="horz" wrap="square" lIns="91440" tIns="45720" rIns="91440" bIns="45720" anchor="t" anchorCtr="0">
                        <a:spAutoFit/>
                      </wps:bodyPr>
                    </wps:wsp>
                  </a:graphicData>
                </a:graphic>
              </wp:inline>
            </w:drawing>
          </mc:Choice>
          <mc:Fallback>
            <w:pict>
              <v:shape w14:anchorId="078D4FD4" id="_x0000_s1112" type="#_x0000_t202" style="width:510.2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">
                <v:textbox style="mso-fit-shape-to-text:t">
                  <w:txbxContent>
                    <w:p w14:paraId="59546C5E" w14:textId="77777777" w:rsidR="00A029D5" w:rsidRDefault="00A029D5" w:rsidP="00A029D5"/>
                    <w:p w14:paraId="16CE35F5" w14:textId="77777777" w:rsidR="00A029D5" w:rsidRDefault="00A029D5" w:rsidP="00A029D5"/>
                    <w:p w14:paraId="7FF8A961" w14:textId="77777777" w:rsidR="00A029D5" w:rsidRDefault="00A029D5" w:rsidP="00A029D5"/>
                    <w:p w14:paraId="0186E2FB" w14:textId="77777777" w:rsidR="00A029D5" w:rsidRDefault="00A029D5" w:rsidP="00A029D5"/>
                    <w:p w14:paraId="2EBE6AA9" w14:textId="77777777" w:rsidR="00A029D5" w:rsidRDefault="00A029D5" w:rsidP="00A029D5"/>
                    <w:p w14:paraId="5A0EA711" w14:textId="77777777" w:rsidR="00A029D5" w:rsidRDefault="00A029D5" w:rsidP="00A029D5"/>
                  </w:txbxContent>
                </v:textbox>
                <w10:anchorlock/>
              </v:shape>
            </w:pict>
          </mc:Fallback>
        </mc:AlternateContent>
      </w:r>
    </w:p>
    <w:p w14:paraId="044FBA6A" w14:textId="3CC12798" w:rsidR="00C33089" w:rsidRDefault="00C33089" w:rsidP="00C33089">
      <w:r w:rsidRPr="00C33089">
        <w:lastRenderedPageBreak/>
        <w:t>How does the maximum hop count limit in RIPv2 impact network scalability?</w:t>
      </w:r>
    </w:p>
    <w:p w14:paraId="1923AA56" w14:textId="19E7F4E3" w:rsidR="00A029D5" w:rsidRPr="00C33089" w:rsidRDefault="00A029D5" w:rsidP="00C33089">
      <w:r>
        <w:rPr>
          <w:noProof/>
        </w:rPr>
        <mc:AlternateContent>
          <mc:Choice Requires="wps">
            <w:drawing>
              <wp:inline distT="0" distB="0" distL="0" distR="0" wp14:anchorId="72AA6587" wp14:editId="67227368">
                <wp:extent cx="6479540" cy="2093595"/>
                <wp:effectExtent l="0" t="0" r="16510" b="20955"/>
                <wp:docPr id="303901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2093595"/>
                        </a:xfrm>
                        <a:prstGeom prst="rect">
                          <a:avLst/>
                        </a:prstGeom>
                        <a:solidFill>
                          <a:srgbClr val="FFFFFF"/>
                        </a:solidFill>
                        <a:ln w="9525">
                          <a:solidFill>
                            <a:srgbClr val="000000"/>
                          </a:solidFill>
                          <a:miter lim="800000"/>
                          <a:headEnd/>
                          <a:tailEnd/>
                        </a:ln>
                      </wps:spPr>
                      <wps:txbx>
                        <w:txbxContent>
                          <w:p w14:paraId="084A5DAB" w14:textId="77777777" w:rsidR="00A029D5" w:rsidRDefault="00A029D5" w:rsidP="00A029D5"/>
                          <w:p w14:paraId="27F82259" w14:textId="77777777" w:rsidR="00A029D5" w:rsidRDefault="00A029D5" w:rsidP="00A029D5"/>
                          <w:p w14:paraId="754A8953" w14:textId="77777777" w:rsidR="00A029D5" w:rsidRDefault="00A029D5" w:rsidP="00A029D5"/>
                          <w:p w14:paraId="47833521" w14:textId="77777777" w:rsidR="00A029D5" w:rsidRDefault="00A029D5" w:rsidP="00A029D5"/>
                          <w:p w14:paraId="0F9A161F" w14:textId="77777777" w:rsidR="00A029D5" w:rsidRDefault="00A029D5" w:rsidP="00A029D5"/>
                          <w:p w14:paraId="254F62A7" w14:textId="77777777" w:rsidR="00A029D5" w:rsidRDefault="00A029D5" w:rsidP="00A029D5"/>
                        </w:txbxContent>
                      </wps:txbx>
                      <wps:bodyPr rot="0" vert="horz" wrap="square" lIns="91440" tIns="45720" rIns="91440" bIns="45720" anchor="t" anchorCtr="0">
                        <a:spAutoFit/>
                      </wps:bodyPr>
                    </wps:wsp>
                  </a:graphicData>
                </a:graphic>
              </wp:inline>
            </w:drawing>
          </mc:Choice>
          <mc:Fallback>
            <w:pict>
              <v:shape w14:anchorId="72AA6587" id="_x0000_s1113" type="#_x0000_t202" style="width:510.2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">
                <v:textbox style="mso-fit-shape-to-text:t">
                  <w:txbxContent>
                    <w:p w14:paraId="084A5DAB" w14:textId="77777777" w:rsidR="00A029D5" w:rsidRDefault="00A029D5" w:rsidP="00A029D5"/>
                    <w:p w14:paraId="27F82259" w14:textId="77777777" w:rsidR="00A029D5" w:rsidRDefault="00A029D5" w:rsidP="00A029D5"/>
                    <w:p w14:paraId="754A8953" w14:textId="77777777" w:rsidR="00A029D5" w:rsidRDefault="00A029D5" w:rsidP="00A029D5"/>
                    <w:p w14:paraId="47833521" w14:textId="77777777" w:rsidR="00A029D5" w:rsidRDefault="00A029D5" w:rsidP="00A029D5"/>
                    <w:p w14:paraId="0F9A161F" w14:textId="77777777" w:rsidR="00A029D5" w:rsidRDefault="00A029D5" w:rsidP="00A029D5"/>
                    <w:p w14:paraId="254F62A7" w14:textId="77777777" w:rsidR="00A029D5" w:rsidRDefault="00A029D5" w:rsidP="00A029D5"/>
                  </w:txbxContent>
                </v:textbox>
                <w10:anchorlock/>
              </v:shape>
            </w:pict>
          </mc:Fallback>
        </mc:AlternateContent>
      </w:r>
    </w:p>
    <w:p w14:paraId="7436A966" w14:textId="5918C337" w:rsidR="00C33089" w:rsidRDefault="00C33089" w:rsidP="00C33089">
      <w:r w:rsidRPr="00C33089">
        <w:t>In what scenarios would RIPv2 still be a viable option today, despite the availability of more advanced protocols like OSPF or EIGRP?</w:t>
      </w:r>
    </w:p>
    <w:p w14:paraId="655BC71C" w14:textId="2FFAA4A2" w:rsidR="00A029D5" w:rsidRPr="00C33089" w:rsidRDefault="00A029D5" w:rsidP="00C33089">
      <w:r>
        <w:rPr>
          <w:noProof/>
        </w:rPr>
        <mc:AlternateContent>
          <mc:Choice Requires="wps">
            <w:drawing>
              <wp:inline distT="0" distB="0" distL="0" distR="0" wp14:anchorId="3D8A9AC4" wp14:editId="799B9822">
                <wp:extent cx="6479540" cy="2093595"/>
                <wp:effectExtent l="0" t="0" r="16510" b="20955"/>
                <wp:docPr id="10923063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9540" cy="2093595"/>
                        </a:xfrm>
                        <a:prstGeom prst="rect">
                          <a:avLst/>
                        </a:prstGeom>
                        <a:solidFill>
                          <a:srgbClr val="FFFFFF"/>
                        </a:solidFill>
                        <a:ln w="9525">
                          <a:solidFill>
                            <a:srgbClr val="000000"/>
                          </a:solidFill>
                          <a:miter lim="800000"/>
                          <a:headEnd/>
                          <a:tailEnd/>
                        </a:ln>
                      </wps:spPr>
                      <wps:txbx>
                        <w:txbxContent>
                          <w:p w14:paraId="0CF268C6" w14:textId="77777777" w:rsidR="00A029D5" w:rsidRDefault="00A029D5" w:rsidP="00A029D5"/>
                          <w:p w14:paraId="4AAA211C" w14:textId="77777777" w:rsidR="00A029D5" w:rsidRDefault="00A029D5" w:rsidP="00A029D5"/>
                          <w:p w14:paraId="7BC51D50" w14:textId="77777777" w:rsidR="00A029D5" w:rsidRDefault="00A029D5" w:rsidP="00A029D5"/>
                          <w:p w14:paraId="540286B7" w14:textId="77777777" w:rsidR="00A029D5" w:rsidRDefault="00A029D5" w:rsidP="00A029D5"/>
                          <w:p w14:paraId="7FF6EFAC" w14:textId="77777777" w:rsidR="00A029D5" w:rsidRDefault="00A029D5" w:rsidP="00A029D5"/>
                          <w:p w14:paraId="3F55877B" w14:textId="77777777" w:rsidR="00A029D5" w:rsidRDefault="00A029D5" w:rsidP="00A029D5"/>
                        </w:txbxContent>
                      </wps:txbx>
                      <wps:bodyPr rot="0" vert="horz" wrap="square" lIns="91440" tIns="45720" rIns="91440" bIns="45720" anchor="t" anchorCtr="0">
                        <a:spAutoFit/>
                      </wps:bodyPr>
                    </wps:wsp>
                  </a:graphicData>
                </a:graphic>
              </wp:inline>
            </w:drawing>
          </mc:Choice>
          <mc:Fallback>
            <w:pict>
              <v:shape w14:anchorId="3D8A9AC4" id="_x0000_s1114" type="#_x0000_t202" style="width:510.2pt;height:16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">
                <v:textbox style="mso-fit-shape-to-text:t">
                  <w:txbxContent>
                    <w:p w14:paraId="0CF268C6" w14:textId="77777777" w:rsidR="00A029D5" w:rsidRDefault="00A029D5" w:rsidP="00A029D5"/>
                    <w:p w14:paraId="4AAA211C" w14:textId="77777777" w:rsidR="00A029D5" w:rsidRDefault="00A029D5" w:rsidP="00A029D5"/>
                    <w:p w14:paraId="7BC51D50" w14:textId="77777777" w:rsidR="00A029D5" w:rsidRDefault="00A029D5" w:rsidP="00A029D5"/>
                    <w:p w14:paraId="540286B7" w14:textId="77777777" w:rsidR="00A029D5" w:rsidRDefault="00A029D5" w:rsidP="00A029D5"/>
                    <w:p w14:paraId="7FF6EFAC" w14:textId="77777777" w:rsidR="00A029D5" w:rsidRDefault="00A029D5" w:rsidP="00A029D5"/>
                    <w:p w14:paraId="3F55877B" w14:textId="77777777" w:rsidR="00A029D5" w:rsidRDefault="00A029D5" w:rsidP="00A029D5"/>
                  </w:txbxContent>
                </v:textbox>
                <w10:anchorlock/>
              </v:shape>
            </w:pict>
          </mc:Fallback>
        </mc:AlternateContent>
      </w:r>
    </w:p>
    <w:p w14:paraId="13F619AB" w14:textId="2FDA200E" w:rsidR="00C33089" w:rsidRDefault="00C33089">
      <w:pPr>
        <w:spacing w:before="0" w:after="160" w:line="259" w:lineRule="auto"/>
      </w:pPr>
      <w:r>
        <w:br w:type="page"/>
      </w:r>
    </w:p>
    <w:p w14:paraId="2C2147CA" w14:textId="604BB6F0" w:rsidR="00C33089" w:rsidRPr="00C33089" w:rsidRDefault="00C33089" w:rsidP="005577F7">
      <w:pPr>
        <w:pStyle w:val="Heading1"/>
      </w:pPr>
      <w:bookmarkStart w:id="90" w:name="_Toc215661079"/>
      <w:r w:rsidRPr="00C33089">
        <w:lastRenderedPageBreak/>
        <w:t>Activity</w:t>
      </w:r>
      <w:r w:rsidR="00E9627A">
        <w:t xml:space="preserve"> 20</w:t>
      </w:r>
      <w:r w:rsidRPr="00C33089">
        <w:t>: Dynamic routing lab EIGRP</w:t>
      </w:r>
      <w:bookmarkEnd w:id="90"/>
    </w:p>
    <w:p w14:paraId="13CBDB2A" w14:textId="1A03D869" w:rsidR="00C33089" w:rsidRPr="00C33089" w:rsidRDefault="005577F7" w:rsidP="005577F7">
      <w:pPr>
        <w:pStyle w:val="Heading2"/>
      </w:pPr>
      <w:bookmarkStart w:id="91" w:name="_Toc215661080"/>
      <w:r>
        <w:t>Background</w:t>
      </w:r>
      <w:bookmarkEnd w:id="91"/>
    </w:p>
    <w:p w14:paraId="4BDD366B" w14:textId="77777777" w:rsidR="005577F7" w:rsidRDefault="00C33089" w:rsidP="00C33089">
      <w:r w:rsidRPr="00C33089">
        <w:t xml:space="preserve">When working in any network environment, such as a corporate network or lab environment, it’s important to know how to implement dynamic routing protocols </w:t>
      </w:r>
      <w:proofErr w:type="gramStart"/>
      <w:r w:rsidRPr="00C33089">
        <w:t>in order to</w:t>
      </w:r>
      <w:proofErr w:type="gramEnd"/>
      <w:r w:rsidRPr="00C33089">
        <w:t xml:space="preserve"> exchange routing information for selecting the appropriate path for packet forwarding between network routers. </w:t>
      </w:r>
    </w:p>
    <w:p w14:paraId="3519649B" w14:textId="66468370" w:rsidR="00C33089" w:rsidRPr="00C33089" w:rsidRDefault="00C33089" w:rsidP="00C33089">
      <w:r w:rsidRPr="00C33089">
        <w:t xml:space="preserve">In this activity, you will examine device configuration using Packet </w:t>
      </w:r>
      <w:r w:rsidR="009C6A2C">
        <w:t>T</w:t>
      </w:r>
      <w:r w:rsidRPr="00C33089">
        <w:t>racer. You will then configure dynamic routing using Cisco’s Enhanced Interior Gateway Routing Protocol (EIGRP) to discover remote networks and ensure reachability throughout the network. Connectivity already exists but not all networks are accessible. The Job Aid displays the existing configuration on all routers in the activity. </w:t>
      </w:r>
    </w:p>
    <w:tbl>
      <w:tblPr>
        <w:tblStyle w:val="GridTable4-Accent1"/>
        <w:tblW w:w="10241" w:type="dxa"/>
        <w:tblLook w:val="04A0" w:firstRow="1" w:lastRow="0" w:firstColumn="1" w:lastColumn="0" w:noHBand="0" w:noVBand="1"/>
      </w:tblPr>
      <w:tblGrid>
        <w:gridCol w:w="3060"/>
        <w:gridCol w:w="2154"/>
        <w:gridCol w:w="2140"/>
        <w:gridCol w:w="2887"/>
      </w:tblGrid>
      <w:tr w:rsidR="00C33089" w:rsidRPr="00C33089" w14:paraId="22C9BCE9" w14:textId="77777777" w:rsidTr="003E51A9">
        <w:trPr>
          <w:cnfStyle w:val="100000000000" w:firstRow="1" w:lastRow="0" w:firstColumn="0" w:lastColumn="0" w:oddVBand="0" w:evenVBand="0" w:oddHBand="0"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3060" w:type="dxa"/>
            <w:hideMark/>
          </w:tcPr>
          <w:p w14:paraId="5C625D10" w14:textId="751E750A" w:rsidR="00C33089" w:rsidRPr="00C33089" w:rsidRDefault="00C33089" w:rsidP="005577F7">
            <w:pPr>
              <w:spacing w:before="0" w:line="240" w:lineRule="auto"/>
              <w:contextualSpacing/>
              <w:rPr>
                <w:b w:val="0"/>
                <w:bCs w:val="0"/>
              </w:rPr>
            </w:pPr>
            <w:r w:rsidRPr="00C33089">
              <w:t xml:space="preserve">Device </w:t>
            </w:r>
            <w:r w:rsidR="009C6A2C">
              <w:t>n</w:t>
            </w:r>
            <w:r w:rsidRPr="00C33089">
              <w:t>ame</w:t>
            </w:r>
          </w:p>
        </w:tc>
        <w:tc>
          <w:tcPr>
            <w:tcW w:w="2154" w:type="dxa"/>
            <w:hideMark/>
          </w:tcPr>
          <w:p w14:paraId="44991F94" w14:textId="77777777" w:rsidR="00C33089" w:rsidRPr="00C33089" w:rsidRDefault="00C33089" w:rsidP="005577F7">
            <w:pPr>
              <w:spacing w:before="0" w:line="240" w:lineRule="auto"/>
              <w:contextualSpacing/>
              <w:cnfStyle w:val="100000000000" w:firstRow="1" w:lastRow="0" w:firstColumn="0" w:lastColumn="0" w:oddVBand="0" w:evenVBand="0" w:oddHBand="0" w:evenHBand="0" w:firstRowFirstColumn="0" w:firstRowLastColumn="0" w:lastRowFirstColumn="0" w:lastRowLastColumn="0"/>
              <w:rPr>
                <w:b w:val="0"/>
                <w:bCs w:val="0"/>
              </w:rPr>
            </w:pPr>
            <w:r w:rsidRPr="00C33089">
              <w:t>Interface</w:t>
            </w:r>
          </w:p>
        </w:tc>
        <w:tc>
          <w:tcPr>
            <w:tcW w:w="2140" w:type="dxa"/>
            <w:hideMark/>
          </w:tcPr>
          <w:p w14:paraId="415D58C4" w14:textId="4F7C872F" w:rsidR="00C33089" w:rsidRPr="00C33089" w:rsidRDefault="00C33089" w:rsidP="005577F7">
            <w:pPr>
              <w:spacing w:before="0" w:line="240" w:lineRule="auto"/>
              <w:contextualSpacing/>
              <w:cnfStyle w:val="100000000000" w:firstRow="1" w:lastRow="0" w:firstColumn="0" w:lastColumn="0" w:oddVBand="0" w:evenVBand="0" w:oddHBand="0" w:evenHBand="0" w:firstRowFirstColumn="0" w:firstRowLastColumn="0" w:lastRowFirstColumn="0" w:lastRowLastColumn="0"/>
              <w:rPr>
                <w:b w:val="0"/>
                <w:bCs w:val="0"/>
              </w:rPr>
            </w:pPr>
            <w:r w:rsidRPr="00C33089">
              <w:t xml:space="preserve">IP </w:t>
            </w:r>
            <w:r w:rsidR="009C6A2C">
              <w:t>a</w:t>
            </w:r>
            <w:r w:rsidRPr="00C33089">
              <w:t>ddress</w:t>
            </w:r>
          </w:p>
        </w:tc>
        <w:tc>
          <w:tcPr>
            <w:tcW w:w="2887" w:type="dxa"/>
            <w:hideMark/>
          </w:tcPr>
          <w:p w14:paraId="3523358A" w14:textId="77777777" w:rsidR="00C33089" w:rsidRPr="00C33089" w:rsidRDefault="00C33089" w:rsidP="005577F7">
            <w:pPr>
              <w:spacing w:before="0" w:line="240" w:lineRule="auto"/>
              <w:contextualSpacing/>
              <w:cnfStyle w:val="100000000000" w:firstRow="1" w:lastRow="0" w:firstColumn="0" w:lastColumn="0" w:oddVBand="0" w:evenVBand="0" w:oddHBand="0" w:evenHBand="0" w:firstRowFirstColumn="0" w:firstRowLastColumn="0" w:lastRowFirstColumn="0" w:lastRowLastColumn="0"/>
              <w:rPr>
                <w:b w:val="0"/>
                <w:bCs w:val="0"/>
              </w:rPr>
            </w:pPr>
            <w:r w:rsidRPr="00C33089">
              <w:t xml:space="preserve">Connection to </w:t>
            </w:r>
          </w:p>
        </w:tc>
      </w:tr>
      <w:tr w:rsidR="00C33089" w:rsidRPr="00C33089" w14:paraId="0BAFCB97" w14:textId="77777777" w:rsidTr="003E51A9">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3060" w:type="dxa"/>
            <w:hideMark/>
          </w:tcPr>
          <w:p w14:paraId="3060FEF4" w14:textId="77777777" w:rsidR="00C33089" w:rsidRPr="00C33089" w:rsidRDefault="00C33089" w:rsidP="005577F7">
            <w:pPr>
              <w:spacing w:before="0" w:line="240" w:lineRule="auto"/>
              <w:contextualSpacing/>
            </w:pPr>
            <w:r w:rsidRPr="00C33089">
              <w:t>Atlanta</w:t>
            </w:r>
          </w:p>
        </w:tc>
        <w:tc>
          <w:tcPr>
            <w:tcW w:w="2154" w:type="dxa"/>
            <w:hideMark/>
          </w:tcPr>
          <w:p w14:paraId="142194FC" w14:textId="77777777" w:rsidR="00C33089" w:rsidRPr="00C33089" w:rsidRDefault="00C33089" w:rsidP="005577F7">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C33089">
              <w:t>Gi 0/0</w:t>
            </w:r>
          </w:p>
        </w:tc>
        <w:tc>
          <w:tcPr>
            <w:tcW w:w="2140" w:type="dxa"/>
            <w:hideMark/>
          </w:tcPr>
          <w:p w14:paraId="675D3FD1" w14:textId="77777777" w:rsidR="00C33089" w:rsidRPr="00C33089" w:rsidRDefault="00C33089" w:rsidP="005577F7">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C33089">
              <w:t>10.101.1.1 /30</w:t>
            </w:r>
          </w:p>
        </w:tc>
        <w:tc>
          <w:tcPr>
            <w:tcW w:w="2887" w:type="dxa"/>
            <w:hideMark/>
          </w:tcPr>
          <w:p w14:paraId="7F661E92" w14:textId="77777777" w:rsidR="00C33089" w:rsidRPr="00C33089" w:rsidRDefault="00C33089" w:rsidP="005577F7">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C33089">
              <w:t>Gi0/0 New-York</w:t>
            </w:r>
          </w:p>
        </w:tc>
      </w:tr>
      <w:tr w:rsidR="00C33089" w:rsidRPr="00C33089" w14:paraId="5D58F158" w14:textId="77777777" w:rsidTr="003E51A9">
        <w:trPr>
          <w:trHeight w:val="400"/>
        </w:trPr>
        <w:tc>
          <w:tcPr>
            <w:cnfStyle w:val="001000000000" w:firstRow="0" w:lastRow="0" w:firstColumn="1" w:lastColumn="0" w:oddVBand="0" w:evenVBand="0" w:oddHBand="0" w:evenHBand="0" w:firstRowFirstColumn="0" w:firstRowLastColumn="0" w:lastRowFirstColumn="0" w:lastRowLastColumn="0"/>
            <w:tcW w:w="3060" w:type="dxa"/>
          </w:tcPr>
          <w:p w14:paraId="72221FC4" w14:textId="77777777" w:rsidR="00C33089" w:rsidRPr="00C33089" w:rsidRDefault="00C33089" w:rsidP="005577F7">
            <w:pPr>
              <w:spacing w:before="0" w:line="240" w:lineRule="auto"/>
              <w:contextualSpacing/>
            </w:pPr>
          </w:p>
        </w:tc>
        <w:tc>
          <w:tcPr>
            <w:tcW w:w="2154" w:type="dxa"/>
            <w:hideMark/>
          </w:tcPr>
          <w:p w14:paraId="2229A016" w14:textId="77777777" w:rsidR="00C33089" w:rsidRPr="00C33089" w:rsidRDefault="00C33089" w:rsidP="005577F7">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C33089">
              <w:t>Gi 0/2</w:t>
            </w:r>
          </w:p>
        </w:tc>
        <w:tc>
          <w:tcPr>
            <w:tcW w:w="2140" w:type="dxa"/>
            <w:hideMark/>
          </w:tcPr>
          <w:p w14:paraId="31EF2577" w14:textId="77777777" w:rsidR="00C33089" w:rsidRPr="00C33089" w:rsidRDefault="00C33089" w:rsidP="005577F7">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C33089">
              <w:t>10.103.1.1 /30</w:t>
            </w:r>
          </w:p>
        </w:tc>
        <w:tc>
          <w:tcPr>
            <w:tcW w:w="2887" w:type="dxa"/>
            <w:hideMark/>
          </w:tcPr>
          <w:p w14:paraId="3E7D05EC" w14:textId="77777777" w:rsidR="00C33089" w:rsidRPr="00C33089" w:rsidRDefault="00C33089" w:rsidP="005577F7">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C33089">
              <w:t>Gi0/2 Chicago</w:t>
            </w:r>
          </w:p>
        </w:tc>
      </w:tr>
      <w:tr w:rsidR="00C33089" w:rsidRPr="00C33089" w14:paraId="2629D41A" w14:textId="77777777" w:rsidTr="003E51A9">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3060" w:type="dxa"/>
            <w:hideMark/>
          </w:tcPr>
          <w:p w14:paraId="382FA92A" w14:textId="77777777" w:rsidR="00C33089" w:rsidRPr="00C33089" w:rsidRDefault="00C33089" w:rsidP="005577F7">
            <w:pPr>
              <w:spacing w:before="0" w:line="240" w:lineRule="auto"/>
              <w:contextualSpacing/>
            </w:pPr>
            <w:r w:rsidRPr="00C33089">
              <w:t>New-York</w:t>
            </w:r>
          </w:p>
        </w:tc>
        <w:tc>
          <w:tcPr>
            <w:tcW w:w="2154" w:type="dxa"/>
            <w:hideMark/>
          </w:tcPr>
          <w:p w14:paraId="17799530" w14:textId="77777777" w:rsidR="00C33089" w:rsidRPr="00C33089" w:rsidRDefault="00C33089" w:rsidP="005577F7">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C33089">
              <w:t>Gi 0/0</w:t>
            </w:r>
          </w:p>
        </w:tc>
        <w:tc>
          <w:tcPr>
            <w:tcW w:w="2140" w:type="dxa"/>
            <w:hideMark/>
          </w:tcPr>
          <w:p w14:paraId="2E5D1F9D" w14:textId="77777777" w:rsidR="00C33089" w:rsidRPr="00C33089" w:rsidRDefault="00C33089" w:rsidP="005577F7">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C33089">
              <w:t>10.101.1.2 /30</w:t>
            </w:r>
          </w:p>
        </w:tc>
        <w:tc>
          <w:tcPr>
            <w:tcW w:w="2887" w:type="dxa"/>
            <w:hideMark/>
          </w:tcPr>
          <w:p w14:paraId="4592A752" w14:textId="77777777" w:rsidR="00C33089" w:rsidRPr="00C33089" w:rsidRDefault="00C33089" w:rsidP="005577F7">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C33089">
              <w:t>Gi0/0 Atlanta</w:t>
            </w:r>
          </w:p>
        </w:tc>
      </w:tr>
      <w:tr w:rsidR="00C33089" w:rsidRPr="00C33089" w14:paraId="5D687018" w14:textId="77777777" w:rsidTr="003E51A9">
        <w:trPr>
          <w:trHeight w:val="400"/>
        </w:trPr>
        <w:tc>
          <w:tcPr>
            <w:cnfStyle w:val="001000000000" w:firstRow="0" w:lastRow="0" w:firstColumn="1" w:lastColumn="0" w:oddVBand="0" w:evenVBand="0" w:oddHBand="0" w:evenHBand="0" w:firstRowFirstColumn="0" w:firstRowLastColumn="0" w:lastRowFirstColumn="0" w:lastRowLastColumn="0"/>
            <w:tcW w:w="3060" w:type="dxa"/>
          </w:tcPr>
          <w:p w14:paraId="2DBA9EB9" w14:textId="77777777" w:rsidR="00C33089" w:rsidRPr="00C33089" w:rsidRDefault="00C33089" w:rsidP="005577F7">
            <w:pPr>
              <w:spacing w:before="0" w:line="240" w:lineRule="auto"/>
              <w:contextualSpacing/>
            </w:pPr>
          </w:p>
        </w:tc>
        <w:tc>
          <w:tcPr>
            <w:tcW w:w="2154" w:type="dxa"/>
            <w:hideMark/>
          </w:tcPr>
          <w:p w14:paraId="6B67D84D" w14:textId="77777777" w:rsidR="00C33089" w:rsidRPr="00C33089" w:rsidRDefault="00C33089" w:rsidP="005577F7">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C33089">
              <w:t>Gi 0/1</w:t>
            </w:r>
          </w:p>
        </w:tc>
        <w:tc>
          <w:tcPr>
            <w:tcW w:w="2140" w:type="dxa"/>
            <w:hideMark/>
          </w:tcPr>
          <w:p w14:paraId="09E1EB8D" w14:textId="77777777" w:rsidR="00C33089" w:rsidRPr="00C33089" w:rsidRDefault="00C33089" w:rsidP="005577F7">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C33089">
              <w:t>10.102.1.1 /30</w:t>
            </w:r>
          </w:p>
        </w:tc>
        <w:tc>
          <w:tcPr>
            <w:tcW w:w="2887" w:type="dxa"/>
            <w:hideMark/>
          </w:tcPr>
          <w:p w14:paraId="3B163127" w14:textId="77777777" w:rsidR="00C33089" w:rsidRPr="00C33089" w:rsidRDefault="00C33089" w:rsidP="005577F7">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C33089">
              <w:t>Gi0/1 Chicago</w:t>
            </w:r>
          </w:p>
        </w:tc>
      </w:tr>
      <w:tr w:rsidR="00C33089" w:rsidRPr="00C33089" w14:paraId="223CFF7B" w14:textId="77777777" w:rsidTr="003E51A9">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3060" w:type="dxa"/>
            <w:hideMark/>
          </w:tcPr>
          <w:p w14:paraId="0AA13B23" w14:textId="77777777" w:rsidR="00C33089" w:rsidRPr="00C33089" w:rsidRDefault="00C33089" w:rsidP="005577F7">
            <w:pPr>
              <w:spacing w:before="0" w:line="240" w:lineRule="auto"/>
              <w:contextualSpacing/>
            </w:pPr>
            <w:r w:rsidRPr="00C33089">
              <w:t>Chicago</w:t>
            </w:r>
          </w:p>
        </w:tc>
        <w:tc>
          <w:tcPr>
            <w:tcW w:w="2154" w:type="dxa"/>
            <w:hideMark/>
          </w:tcPr>
          <w:p w14:paraId="66666F33" w14:textId="77777777" w:rsidR="00C33089" w:rsidRPr="00C33089" w:rsidRDefault="00C33089" w:rsidP="005577F7">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C33089">
              <w:t>Gi 0/1</w:t>
            </w:r>
          </w:p>
        </w:tc>
        <w:tc>
          <w:tcPr>
            <w:tcW w:w="2140" w:type="dxa"/>
            <w:hideMark/>
          </w:tcPr>
          <w:p w14:paraId="02C4EE4B" w14:textId="77777777" w:rsidR="00C33089" w:rsidRPr="00C33089" w:rsidRDefault="00C33089" w:rsidP="005577F7">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C33089">
              <w:t>10.102.1.2 /30</w:t>
            </w:r>
          </w:p>
        </w:tc>
        <w:tc>
          <w:tcPr>
            <w:tcW w:w="2887" w:type="dxa"/>
            <w:hideMark/>
          </w:tcPr>
          <w:p w14:paraId="57F662E6" w14:textId="77777777" w:rsidR="00C33089" w:rsidRPr="00C33089" w:rsidRDefault="00C33089" w:rsidP="005577F7">
            <w:pPr>
              <w:spacing w:before="0" w:line="240" w:lineRule="auto"/>
              <w:contextualSpacing/>
              <w:cnfStyle w:val="000000100000" w:firstRow="0" w:lastRow="0" w:firstColumn="0" w:lastColumn="0" w:oddVBand="0" w:evenVBand="0" w:oddHBand="1" w:evenHBand="0" w:firstRowFirstColumn="0" w:firstRowLastColumn="0" w:lastRowFirstColumn="0" w:lastRowLastColumn="0"/>
            </w:pPr>
            <w:r w:rsidRPr="00C33089">
              <w:t>Gi0/1 New-York</w:t>
            </w:r>
          </w:p>
        </w:tc>
      </w:tr>
      <w:tr w:rsidR="00C33089" w:rsidRPr="00C33089" w14:paraId="2E365EB8" w14:textId="77777777" w:rsidTr="003E51A9">
        <w:trPr>
          <w:trHeight w:val="400"/>
        </w:trPr>
        <w:tc>
          <w:tcPr>
            <w:cnfStyle w:val="001000000000" w:firstRow="0" w:lastRow="0" w:firstColumn="1" w:lastColumn="0" w:oddVBand="0" w:evenVBand="0" w:oddHBand="0" w:evenHBand="0" w:firstRowFirstColumn="0" w:firstRowLastColumn="0" w:lastRowFirstColumn="0" w:lastRowLastColumn="0"/>
            <w:tcW w:w="3060" w:type="dxa"/>
          </w:tcPr>
          <w:p w14:paraId="1921C7B6" w14:textId="77777777" w:rsidR="00C33089" w:rsidRPr="00C33089" w:rsidRDefault="00C33089" w:rsidP="005577F7">
            <w:pPr>
              <w:spacing w:before="0" w:line="240" w:lineRule="auto"/>
              <w:contextualSpacing/>
            </w:pPr>
          </w:p>
        </w:tc>
        <w:tc>
          <w:tcPr>
            <w:tcW w:w="2154" w:type="dxa"/>
            <w:hideMark/>
          </w:tcPr>
          <w:p w14:paraId="3FF7432B" w14:textId="77777777" w:rsidR="00C33089" w:rsidRPr="00C33089" w:rsidRDefault="00C33089" w:rsidP="005577F7">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C33089">
              <w:t>Gi 0/2</w:t>
            </w:r>
          </w:p>
        </w:tc>
        <w:tc>
          <w:tcPr>
            <w:tcW w:w="2140" w:type="dxa"/>
            <w:hideMark/>
          </w:tcPr>
          <w:p w14:paraId="0BD8AF5A" w14:textId="77777777" w:rsidR="00C33089" w:rsidRPr="00C33089" w:rsidRDefault="00C33089" w:rsidP="005577F7">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C33089">
              <w:t>10.103.1.2 /30</w:t>
            </w:r>
          </w:p>
        </w:tc>
        <w:tc>
          <w:tcPr>
            <w:tcW w:w="2887" w:type="dxa"/>
            <w:hideMark/>
          </w:tcPr>
          <w:p w14:paraId="12CBC44C" w14:textId="77777777" w:rsidR="00C33089" w:rsidRPr="00C33089" w:rsidRDefault="00C33089" w:rsidP="005577F7">
            <w:pPr>
              <w:spacing w:before="0" w:line="240" w:lineRule="auto"/>
              <w:contextualSpacing/>
              <w:cnfStyle w:val="000000000000" w:firstRow="0" w:lastRow="0" w:firstColumn="0" w:lastColumn="0" w:oddVBand="0" w:evenVBand="0" w:oddHBand="0" w:evenHBand="0" w:firstRowFirstColumn="0" w:firstRowLastColumn="0" w:lastRowFirstColumn="0" w:lastRowLastColumn="0"/>
            </w:pPr>
            <w:r w:rsidRPr="00C33089">
              <w:t>Gi0/2 Atlanta</w:t>
            </w:r>
          </w:p>
        </w:tc>
      </w:tr>
    </w:tbl>
    <w:p w14:paraId="2A3E1213" w14:textId="55392EB8" w:rsidR="00C33089" w:rsidRPr="00C33089" w:rsidRDefault="005577F7" w:rsidP="009C6A2C">
      <w:pPr>
        <w:pStyle w:val="Heading2"/>
      </w:pPr>
      <w:bookmarkStart w:id="92" w:name="_Toc215661081"/>
      <w:r>
        <w:t>I</w:t>
      </w:r>
      <w:r w:rsidR="00C33089" w:rsidRPr="00C33089">
        <w:t>nstructions</w:t>
      </w:r>
      <w:bookmarkEnd w:id="92"/>
      <w:r w:rsidR="00C33089" w:rsidRPr="00C33089">
        <w:t> </w:t>
      </w:r>
    </w:p>
    <w:p w14:paraId="2A481A93" w14:textId="77777777" w:rsidR="00C33089" w:rsidRPr="00C33089" w:rsidRDefault="00C33089" w:rsidP="009C6A2C">
      <w:pPr>
        <w:pStyle w:val="Heading3"/>
      </w:pPr>
      <w:r w:rsidRPr="00C33089">
        <w:t>Task 1: Confirm existing reachability</w:t>
      </w:r>
    </w:p>
    <w:p w14:paraId="2B3051AB" w14:textId="77777777" w:rsidR="00C33089" w:rsidRPr="00C33089" w:rsidRDefault="00C33089" w:rsidP="009C6A2C">
      <w:pPr>
        <w:pStyle w:val="Heading4"/>
      </w:pPr>
      <w:r w:rsidRPr="00C33089">
        <w:t>Step 1: Connect to the Atlanta router</w:t>
      </w:r>
    </w:p>
    <w:p w14:paraId="77B9E5E8" w14:textId="77777777" w:rsidR="00C33089" w:rsidRPr="00C33089" w:rsidRDefault="00C33089" w:rsidP="00C33089">
      <w:r w:rsidRPr="00C33089">
        <w:t xml:space="preserve">In this task, you will connect to the console of the Atlanta router and test reachability. Connectivity can be verified by confirming that all connections are green on the topology diagram. This indicates the interface are enabled and a link is established. </w:t>
      </w:r>
    </w:p>
    <w:p w14:paraId="31B5FEDA" w14:textId="77777777" w:rsidR="00C33089" w:rsidRPr="00C33089" w:rsidRDefault="00C33089" w:rsidP="00C33089">
      <w:r w:rsidRPr="00C33089">
        <w:t>Perform the following steps:</w:t>
      </w:r>
    </w:p>
    <w:p w14:paraId="2DFEB78E" w14:textId="13E08D7E" w:rsidR="00C33089" w:rsidRPr="00C33089" w:rsidRDefault="005577F7" w:rsidP="00A029D5">
      <w:pPr>
        <w:pStyle w:val="Numberlist"/>
        <w:numPr>
          <w:ilvl w:val="0"/>
          <w:numId w:val="73"/>
        </w:numPr>
      </w:pPr>
      <w:r>
        <w:t>Select</w:t>
      </w:r>
      <w:r w:rsidR="00C33089" w:rsidRPr="00C33089">
        <w:t xml:space="preserve"> the Atlanta router in the diagram.</w:t>
      </w:r>
    </w:p>
    <w:p w14:paraId="35AFC60F" w14:textId="18C63ADF" w:rsidR="00C33089" w:rsidRPr="00C33089" w:rsidRDefault="00C33089" w:rsidP="00A029D5">
      <w:pPr>
        <w:pStyle w:val="Numberlist"/>
        <w:numPr>
          <w:ilvl w:val="0"/>
          <w:numId w:val="73"/>
        </w:numPr>
      </w:pPr>
      <w:r w:rsidRPr="00C33089">
        <w:t>Ensure the CLI tab is selected.</w:t>
      </w:r>
    </w:p>
    <w:p w14:paraId="334DF41C" w14:textId="77777777" w:rsidR="00C33089" w:rsidRPr="00C33089" w:rsidRDefault="00C33089" w:rsidP="00A029D5">
      <w:pPr>
        <w:pStyle w:val="Numberlist"/>
        <w:numPr>
          <w:ilvl w:val="0"/>
          <w:numId w:val="73"/>
        </w:numPr>
      </w:pPr>
      <w:r w:rsidRPr="00C33089">
        <w:t>In the console window, press Enter.</w:t>
      </w:r>
    </w:p>
    <w:p w14:paraId="509A94A9" w14:textId="77777777" w:rsidR="00C33089" w:rsidRPr="00C33089" w:rsidRDefault="00C33089" w:rsidP="00A029D5">
      <w:pPr>
        <w:pStyle w:val="Numberlist"/>
        <w:numPr>
          <w:ilvl w:val="0"/>
          <w:numId w:val="73"/>
        </w:numPr>
      </w:pPr>
      <w:r w:rsidRPr="00C33089">
        <w:t>You should see the device name displayed as follows:</w:t>
      </w:r>
    </w:p>
    <w:p w14:paraId="554603F7" w14:textId="77777777" w:rsidR="00C33089" w:rsidRPr="009C6A2C" w:rsidRDefault="00C33089" w:rsidP="009C6A2C">
      <w:pPr>
        <w:pStyle w:val="Numberlist"/>
        <w:numPr>
          <w:ilvl w:val="0"/>
          <w:numId w:val="0"/>
        </w:numPr>
        <w:ind w:left="927"/>
        <w:rPr>
          <w:b/>
          <w:bCs/>
        </w:rPr>
      </w:pPr>
      <w:r w:rsidRPr="009C6A2C">
        <w:rPr>
          <w:b/>
          <w:bCs/>
        </w:rPr>
        <w:t>Atlanta&gt;</w:t>
      </w:r>
    </w:p>
    <w:p w14:paraId="541961DC" w14:textId="77777777" w:rsidR="009C6A2C" w:rsidRDefault="009C6A2C">
      <w:pPr>
        <w:spacing w:before="0" w:after="160" w:line="259" w:lineRule="auto"/>
      </w:pPr>
      <w:r>
        <w:br w:type="page"/>
      </w:r>
    </w:p>
    <w:p w14:paraId="7A12FC22" w14:textId="20D630C3" w:rsidR="00C33089" w:rsidRPr="00C33089" w:rsidRDefault="00C33089" w:rsidP="00A029D5">
      <w:pPr>
        <w:pStyle w:val="Numberlist"/>
        <w:numPr>
          <w:ilvl w:val="0"/>
          <w:numId w:val="73"/>
        </w:numPr>
      </w:pPr>
      <w:r w:rsidRPr="00C33089">
        <w:lastRenderedPageBreak/>
        <w:t>At the prompt, type the following command and press Enter:</w:t>
      </w:r>
    </w:p>
    <w:p w14:paraId="455FA9A6" w14:textId="77777777" w:rsidR="00C33089" w:rsidRPr="009C6A2C" w:rsidRDefault="00C33089" w:rsidP="009C6A2C">
      <w:pPr>
        <w:pStyle w:val="Numberlist"/>
        <w:numPr>
          <w:ilvl w:val="0"/>
          <w:numId w:val="0"/>
        </w:numPr>
        <w:ind w:left="927"/>
        <w:rPr>
          <w:b/>
          <w:bCs/>
        </w:rPr>
      </w:pPr>
      <w:r w:rsidRPr="009C6A2C">
        <w:rPr>
          <w:b/>
          <w:bCs/>
        </w:rPr>
        <w:t>Show IP route</w:t>
      </w:r>
    </w:p>
    <w:p w14:paraId="42C18018" w14:textId="5A493C29" w:rsidR="005577F7" w:rsidRDefault="005577F7" w:rsidP="009C6A2C">
      <w:pPr>
        <w:pStyle w:val="Numberlist"/>
        <w:numPr>
          <w:ilvl w:val="0"/>
          <w:numId w:val="0"/>
        </w:numPr>
        <w:ind w:left="927"/>
      </w:pPr>
      <w:r>
        <w:t>This displays the routing table for the</w:t>
      </w:r>
      <w:r w:rsidR="00C33089" w:rsidRPr="00C33089">
        <w:t xml:space="preserve"> Atlanta router</w:t>
      </w:r>
      <w:r>
        <w:t xml:space="preserve">. </w:t>
      </w:r>
      <w:r w:rsidR="00C33089" w:rsidRPr="00C33089">
        <w:t>You will see that the routing table contains a route for the following networks:</w:t>
      </w:r>
    </w:p>
    <w:p w14:paraId="7F80A9C4" w14:textId="5CB908E0" w:rsidR="00C33089" w:rsidRPr="005577F7" w:rsidRDefault="005577F7" w:rsidP="009C6A2C">
      <w:pPr>
        <w:pStyle w:val="Numberlist"/>
        <w:numPr>
          <w:ilvl w:val="0"/>
          <w:numId w:val="0"/>
        </w:numPr>
        <w:ind w:left="927"/>
      </w:pPr>
      <w:r w:rsidRPr="009C6A2C">
        <w:rPr>
          <w:b/>
          <w:bCs/>
        </w:rPr>
        <w:t xml:space="preserve">10.101.1.0 </w:t>
      </w:r>
      <w:r w:rsidR="00C33089" w:rsidRPr="009C6A2C">
        <w:rPr>
          <w:b/>
          <w:bCs/>
        </w:rPr>
        <w:t>/30</w:t>
      </w:r>
    </w:p>
    <w:p w14:paraId="05FDCF76" w14:textId="77777777" w:rsidR="00C33089" w:rsidRPr="009C6A2C" w:rsidRDefault="00C33089" w:rsidP="009C6A2C">
      <w:pPr>
        <w:pStyle w:val="Numberlist"/>
        <w:numPr>
          <w:ilvl w:val="0"/>
          <w:numId w:val="0"/>
        </w:numPr>
        <w:ind w:left="927"/>
        <w:rPr>
          <w:b/>
          <w:bCs/>
        </w:rPr>
      </w:pPr>
      <w:r w:rsidRPr="009C6A2C">
        <w:rPr>
          <w:b/>
          <w:bCs/>
        </w:rPr>
        <w:t>10.103.1.0 /30</w:t>
      </w:r>
    </w:p>
    <w:p w14:paraId="750C987D" w14:textId="77777777" w:rsidR="00C33089" w:rsidRPr="00C33089" w:rsidRDefault="00C33089" w:rsidP="009C6A2C">
      <w:pPr>
        <w:pStyle w:val="Numberlist"/>
        <w:numPr>
          <w:ilvl w:val="0"/>
          <w:numId w:val="0"/>
        </w:numPr>
        <w:ind w:left="927"/>
      </w:pPr>
      <w:r w:rsidRPr="00C33089">
        <w:t>There is no route present for the network 10.102.1.0 /30 that exists between New-York and Chicago routers.</w:t>
      </w:r>
    </w:p>
    <w:p w14:paraId="7F42DD35" w14:textId="77777777" w:rsidR="00C33089" w:rsidRPr="00C33089" w:rsidRDefault="00C33089" w:rsidP="00A029D5">
      <w:pPr>
        <w:pStyle w:val="Numberlist"/>
        <w:numPr>
          <w:ilvl w:val="0"/>
          <w:numId w:val="73"/>
        </w:numPr>
      </w:pPr>
      <w:r w:rsidRPr="00C33089">
        <w:t>Attempt to reach the 10.102.1.0 network by typing the following command and press Enter:</w:t>
      </w:r>
    </w:p>
    <w:p w14:paraId="432D2660" w14:textId="77777777" w:rsidR="00C33089" w:rsidRPr="009C6A2C" w:rsidRDefault="00C33089" w:rsidP="009C6A2C">
      <w:pPr>
        <w:pStyle w:val="Numberlist"/>
        <w:numPr>
          <w:ilvl w:val="0"/>
          <w:numId w:val="0"/>
        </w:numPr>
        <w:ind w:left="927"/>
        <w:rPr>
          <w:b/>
          <w:bCs/>
        </w:rPr>
      </w:pPr>
      <w:r w:rsidRPr="009C6A2C">
        <w:rPr>
          <w:b/>
          <w:bCs/>
        </w:rPr>
        <w:t>Ping 10.102.1.1</w:t>
      </w:r>
    </w:p>
    <w:p w14:paraId="36260EE9" w14:textId="77777777" w:rsidR="00C33089" w:rsidRPr="009C6A2C" w:rsidRDefault="00C33089" w:rsidP="009C6A2C">
      <w:pPr>
        <w:pStyle w:val="Numberlist"/>
        <w:numPr>
          <w:ilvl w:val="0"/>
          <w:numId w:val="0"/>
        </w:numPr>
        <w:ind w:left="927"/>
        <w:rPr>
          <w:b/>
          <w:bCs/>
        </w:rPr>
      </w:pPr>
      <w:r w:rsidRPr="009C6A2C">
        <w:rPr>
          <w:b/>
          <w:bCs/>
        </w:rPr>
        <w:t>Ping 10.102.1.2</w:t>
      </w:r>
    </w:p>
    <w:p w14:paraId="3ED0F49B" w14:textId="08F93D80" w:rsidR="00C33089" w:rsidRPr="00C33089" w:rsidRDefault="00C33089" w:rsidP="009C6A2C">
      <w:pPr>
        <w:pStyle w:val="Numberlist"/>
        <w:numPr>
          <w:ilvl w:val="0"/>
          <w:numId w:val="0"/>
        </w:numPr>
        <w:ind w:left="927"/>
      </w:pPr>
      <w:r w:rsidRPr="00C33089">
        <w:t xml:space="preserve">Both pings </w:t>
      </w:r>
      <w:r w:rsidR="005577F7">
        <w:t xml:space="preserve">will be </w:t>
      </w:r>
      <w:r w:rsidRPr="00C33089">
        <w:t>unsuccessful.</w:t>
      </w:r>
    </w:p>
    <w:p w14:paraId="7144ABA2" w14:textId="77777777" w:rsidR="00C33089" w:rsidRPr="00C33089" w:rsidRDefault="00C33089" w:rsidP="00A029D5">
      <w:pPr>
        <w:pStyle w:val="Numberlist"/>
        <w:numPr>
          <w:ilvl w:val="0"/>
          <w:numId w:val="73"/>
        </w:numPr>
      </w:pPr>
      <w:r w:rsidRPr="00C33089">
        <w:t>Close the Atlanta router connection window.</w:t>
      </w:r>
    </w:p>
    <w:p w14:paraId="33281D0C" w14:textId="324E6514" w:rsidR="00C33089" w:rsidRPr="00C33089" w:rsidRDefault="00C33089" w:rsidP="009C6A2C">
      <w:pPr>
        <w:pStyle w:val="Heading4"/>
      </w:pPr>
      <w:r w:rsidRPr="00C33089">
        <w:t xml:space="preserve">Step 2: Connect to the New-York router </w:t>
      </w:r>
    </w:p>
    <w:p w14:paraId="24EF126E" w14:textId="77777777" w:rsidR="00C33089" w:rsidRPr="00C33089" w:rsidRDefault="00C33089" w:rsidP="00C33089">
      <w:r w:rsidRPr="00C33089">
        <w:t xml:space="preserve">In this task, you will connect to the console of the New-York router and test reachability. </w:t>
      </w:r>
    </w:p>
    <w:p w14:paraId="02A2BADD" w14:textId="77777777" w:rsidR="00C33089" w:rsidRPr="00C33089" w:rsidRDefault="00C33089" w:rsidP="00C33089">
      <w:r w:rsidRPr="00C33089">
        <w:t>Perform the following steps:</w:t>
      </w:r>
    </w:p>
    <w:p w14:paraId="37E76CE7" w14:textId="7485BAD9" w:rsidR="00C33089" w:rsidRPr="00C33089" w:rsidRDefault="005577F7" w:rsidP="00A029D5">
      <w:pPr>
        <w:pStyle w:val="Numberlist"/>
        <w:numPr>
          <w:ilvl w:val="0"/>
          <w:numId w:val="74"/>
        </w:numPr>
      </w:pPr>
      <w:r>
        <w:t>Select</w:t>
      </w:r>
      <w:r w:rsidR="00C33089" w:rsidRPr="00C33089">
        <w:t xml:space="preserve"> the New-York router in the diagram.</w:t>
      </w:r>
    </w:p>
    <w:p w14:paraId="272C3772" w14:textId="0F3E1C72" w:rsidR="00C33089" w:rsidRPr="00C33089" w:rsidRDefault="00C33089" w:rsidP="00A029D5">
      <w:pPr>
        <w:pStyle w:val="Numberlist"/>
        <w:numPr>
          <w:ilvl w:val="0"/>
          <w:numId w:val="74"/>
        </w:numPr>
      </w:pPr>
      <w:r w:rsidRPr="00C33089">
        <w:t>Ensure the CLI tab is selected.</w:t>
      </w:r>
    </w:p>
    <w:p w14:paraId="6657D559" w14:textId="77777777" w:rsidR="00C33089" w:rsidRPr="00C33089" w:rsidRDefault="00C33089" w:rsidP="00A029D5">
      <w:pPr>
        <w:pStyle w:val="Numberlist"/>
        <w:numPr>
          <w:ilvl w:val="0"/>
          <w:numId w:val="74"/>
        </w:numPr>
      </w:pPr>
      <w:r w:rsidRPr="00C33089">
        <w:t>In the console window, press Enter.</w:t>
      </w:r>
    </w:p>
    <w:p w14:paraId="52A0955E" w14:textId="77777777" w:rsidR="00C33089" w:rsidRPr="00C33089" w:rsidRDefault="00C33089" w:rsidP="00A029D5">
      <w:pPr>
        <w:pStyle w:val="Numberlist"/>
        <w:numPr>
          <w:ilvl w:val="0"/>
          <w:numId w:val="74"/>
        </w:numPr>
      </w:pPr>
      <w:r w:rsidRPr="00C33089">
        <w:t>You should see the device name displayed as follows:</w:t>
      </w:r>
    </w:p>
    <w:p w14:paraId="758F0F69" w14:textId="77777777" w:rsidR="00C33089" w:rsidRPr="009C6A2C" w:rsidRDefault="00C33089" w:rsidP="009C6A2C">
      <w:pPr>
        <w:pStyle w:val="Numberlist"/>
        <w:numPr>
          <w:ilvl w:val="0"/>
          <w:numId w:val="0"/>
        </w:numPr>
        <w:ind w:left="927"/>
        <w:rPr>
          <w:b/>
          <w:bCs/>
        </w:rPr>
      </w:pPr>
      <w:r w:rsidRPr="009C6A2C">
        <w:rPr>
          <w:b/>
          <w:bCs/>
        </w:rPr>
        <w:t>New-York&gt;</w:t>
      </w:r>
    </w:p>
    <w:p w14:paraId="0C4F2E4D" w14:textId="77777777" w:rsidR="00C33089" w:rsidRPr="00C33089" w:rsidRDefault="00C33089" w:rsidP="00A029D5">
      <w:pPr>
        <w:pStyle w:val="Numberlist"/>
        <w:numPr>
          <w:ilvl w:val="0"/>
          <w:numId w:val="74"/>
        </w:numPr>
      </w:pPr>
      <w:r w:rsidRPr="00C33089">
        <w:t>At the prompt, type the following command and press Enter:</w:t>
      </w:r>
    </w:p>
    <w:p w14:paraId="54AFFCE3" w14:textId="77777777" w:rsidR="00C33089" w:rsidRPr="009C6A2C" w:rsidRDefault="00C33089" w:rsidP="009C6A2C">
      <w:pPr>
        <w:pStyle w:val="Numberlist"/>
        <w:numPr>
          <w:ilvl w:val="0"/>
          <w:numId w:val="0"/>
        </w:numPr>
        <w:ind w:left="927"/>
        <w:rPr>
          <w:b/>
          <w:bCs/>
        </w:rPr>
      </w:pPr>
      <w:r w:rsidRPr="009C6A2C">
        <w:rPr>
          <w:b/>
          <w:bCs/>
        </w:rPr>
        <w:t>Show IP route</w:t>
      </w:r>
    </w:p>
    <w:p w14:paraId="17A7A1B4" w14:textId="77777777" w:rsidR="005577F7" w:rsidRDefault="00C33089" w:rsidP="00A029D5">
      <w:pPr>
        <w:pStyle w:val="Numberlist"/>
        <w:numPr>
          <w:ilvl w:val="0"/>
          <w:numId w:val="74"/>
        </w:numPr>
      </w:pPr>
      <w:r w:rsidRPr="00C33089">
        <w:t>Th</w:t>
      </w:r>
      <w:r w:rsidR="005577F7">
        <w:t>is displays the</w:t>
      </w:r>
      <w:r w:rsidRPr="00C33089">
        <w:t xml:space="preserve"> routing table </w:t>
      </w:r>
      <w:r w:rsidR="005577F7">
        <w:t xml:space="preserve">for the </w:t>
      </w:r>
      <w:r w:rsidRPr="00C33089">
        <w:t>New-York router</w:t>
      </w:r>
      <w:r w:rsidR="005577F7">
        <w:t xml:space="preserve">. </w:t>
      </w:r>
      <w:r w:rsidRPr="00C33089">
        <w:t>You will see that the routing table contains a route for the following networks:</w:t>
      </w:r>
    </w:p>
    <w:p w14:paraId="44EA5870" w14:textId="77777777" w:rsidR="005577F7" w:rsidRPr="009C6A2C" w:rsidRDefault="005577F7" w:rsidP="009C6A2C">
      <w:pPr>
        <w:pStyle w:val="Numberlist"/>
        <w:numPr>
          <w:ilvl w:val="0"/>
          <w:numId w:val="0"/>
        </w:numPr>
        <w:ind w:left="927"/>
        <w:rPr>
          <w:b/>
          <w:bCs/>
        </w:rPr>
      </w:pPr>
      <w:r w:rsidRPr="009C6A2C">
        <w:rPr>
          <w:b/>
          <w:bCs/>
        </w:rPr>
        <w:t xml:space="preserve">10.101.1.0 </w:t>
      </w:r>
      <w:r w:rsidR="00C33089" w:rsidRPr="009C6A2C">
        <w:rPr>
          <w:b/>
          <w:bCs/>
        </w:rPr>
        <w:t>/30</w:t>
      </w:r>
      <w:r w:rsidRPr="009C6A2C">
        <w:rPr>
          <w:b/>
          <w:bCs/>
        </w:rPr>
        <w:t xml:space="preserve"> </w:t>
      </w:r>
    </w:p>
    <w:p w14:paraId="1D112225" w14:textId="0D3EFFDC" w:rsidR="00C33089" w:rsidRPr="009C6A2C" w:rsidRDefault="005577F7" w:rsidP="009C6A2C">
      <w:pPr>
        <w:pStyle w:val="Numberlist"/>
        <w:numPr>
          <w:ilvl w:val="0"/>
          <w:numId w:val="0"/>
        </w:numPr>
        <w:ind w:left="927"/>
        <w:rPr>
          <w:b/>
          <w:bCs/>
        </w:rPr>
      </w:pPr>
      <w:r w:rsidRPr="009C6A2C">
        <w:rPr>
          <w:b/>
          <w:bCs/>
        </w:rPr>
        <w:t>10.</w:t>
      </w:r>
      <w:r w:rsidR="00C33089" w:rsidRPr="009C6A2C">
        <w:rPr>
          <w:b/>
          <w:bCs/>
        </w:rPr>
        <w:t>102.1.0 /30</w:t>
      </w:r>
    </w:p>
    <w:p w14:paraId="35579685" w14:textId="77777777" w:rsidR="00C33089" w:rsidRPr="00C33089" w:rsidRDefault="00C33089" w:rsidP="009C6A2C">
      <w:pPr>
        <w:pStyle w:val="Numberlist"/>
        <w:numPr>
          <w:ilvl w:val="0"/>
          <w:numId w:val="0"/>
        </w:numPr>
        <w:ind w:left="927"/>
      </w:pPr>
      <w:r w:rsidRPr="00C33089">
        <w:t>There is no route present for the network 10.103.1.0 /30 that exists between Atlanta and Chicago routers.</w:t>
      </w:r>
    </w:p>
    <w:p w14:paraId="7C36452E" w14:textId="77777777" w:rsidR="00C33089" w:rsidRPr="00C33089" w:rsidRDefault="00C33089" w:rsidP="00A029D5">
      <w:pPr>
        <w:pStyle w:val="Numberlist"/>
        <w:numPr>
          <w:ilvl w:val="0"/>
          <w:numId w:val="74"/>
        </w:numPr>
      </w:pPr>
      <w:r w:rsidRPr="00C33089">
        <w:t>Attempt to reach the 10.103.1.0 network by typing the following command and press Enter:</w:t>
      </w:r>
    </w:p>
    <w:p w14:paraId="4908DFE2" w14:textId="77777777" w:rsidR="00C33089" w:rsidRPr="009C6A2C" w:rsidRDefault="00C33089" w:rsidP="009C6A2C">
      <w:pPr>
        <w:pStyle w:val="Numberlist"/>
        <w:numPr>
          <w:ilvl w:val="0"/>
          <w:numId w:val="0"/>
        </w:numPr>
        <w:ind w:left="927"/>
        <w:rPr>
          <w:b/>
          <w:bCs/>
        </w:rPr>
      </w:pPr>
      <w:r w:rsidRPr="009C6A2C">
        <w:rPr>
          <w:b/>
          <w:bCs/>
        </w:rPr>
        <w:t>Ping 10.103.1.1</w:t>
      </w:r>
    </w:p>
    <w:p w14:paraId="7481C9C6" w14:textId="77777777" w:rsidR="00C33089" w:rsidRPr="009C6A2C" w:rsidRDefault="00C33089" w:rsidP="009C6A2C">
      <w:pPr>
        <w:pStyle w:val="Numberlist"/>
        <w:numPr>
          <w:ilvl w:val="0"/>
          <w:numId w:val="0"/>
        </w:numPr>
        <w:ind w:left="927"/>
        <w:rPr>
          <w:b/>
          <w:bCs/>
        </w:rPr>
      </w:pPr>
      <w:r w:rsidRPr="009C6A2C">
        <w:rPr>
          <w:b/>
          <w:bCs/>
        </w:rPr>
        <w:t>Ping 10.103.1.2</w:t>
      </w:r>
    </w:p>
    <w:p w14:paraId="3226A79E" w14:textId="1416F458" w:rsidR="00C33089" w:rsidRPr="00C33089" w:rsidRDefault="00C33089" w:rsidP="009C6A2C">
      <w:pPr>
        <w:pStyle w:val="Numberlist"/>
        <w:numPr>
          <w:ilvl w:val="0"/>
          <w:numId w:val="0"/>
        </w:numPr>
        <w:ind w:left="927"/>
      </w:pPr>
      <w:r w:rsidRPr="00C33089">
        <w:lastRenderedPageBreak/>
        <w:t xml:space="preserve">Both pings </w:t>
      </w:r>
      <w:r w:rsidR="005577F7">
        <w:t xml:space="preserve">will be </w:t>
      </w:r>
      <w:r w:rsidRPr="00C33089">
        <w:t>unsuccessful.</w:t>
      </w:r>
    </w:p>
    <w:p w14:paraId="3EA4C198" w14:textId="731D96D9" w:rsidR="00C33089" w:rsidRPr="00C33089" w:rsidRDefault="00C33089" w:rsidP="00A029D5">
      <w:pPr>
        <w:pStyle w:val="Numberlist"/>
        <w:numPr>
          <w:ilvl w:val="0"/>
          <w:numId w:val="74"/>
        </w:numPr>
      </w:pPr>
      <w:r w:rsidRPr="00C33089">
        <w:t>Close the New-York router connection window.</w:t>
      </w:r>
    </w:p>
    <w:p w14:paraId="51A3B85D" w14:textId="77777777" w:rsidR="00C33089" w:rsidRPr="00C33089" w:rsidRDefault="00C33089" w:rsidP="00C33089">
      <w:pPr>
        <w:rPr>
          <w:b/>
          <w:bCs/>
        </w:rPr>
      </w:pPr>
      <w:r w:rsidRPr="00C33089">
        <w:rPr>
          <w:b/>
          <w:bCs/>
        </w:rPr>
        <w:t xml:space="preserve">Step 3: Connect to the Chicago router </w:t>
      </w:r>
    </w:p>
    <w:p w14:paraId="10E4A0F4" w14:textId="77777777" w:rsidR="00C33089" w:rsidRPr="00C33089" w:rsidRDefault="00C33089" w:rsidP="00C33089">
      <w:r w:rsidRPr="00C33089">
        <w:t xml:space="preserve">In this task, you will connect to the console of the Chicago router and test reachability. </w:t>
      </w:r>
    </w:p>
    <w:p w14:paraId="2DFF69F6" w14:textId="77777777" w:rsidR="00C33089" w:rsidRPr="00C33089" w:rsidRDefault="00C33089" w:rsidP="00C33089">
      <w:r w:rsidRPr="00C33089">
        <w:t>Perform the following steps:</w:t>
      </w:r>
    </w:p>
    <w:p w14:paraId="3A90DA7C" w14:textId="77777777" w:rsidR="00C33089" w:rsidRPr="00C33089" w:rsidRDefault="00C33089" w:rsidP="00A029D5">
      <w:pPr>
        <w:pStyle w:val="Numberlist"/>
        <w:numPr>
          <w:ilvl w:val="0"/>
          <w:numId w:val="75"/>
        </w:numPr>
      </w:pPr>
      <w:r w:rsidRPr="00C33089">
        <w:t>Click the Chicago router in the diagram.</w:t>
      </w:r>
    </w:p>
    <w:p w14:paraId="621A91E6" w14:textId="77777777" w:rsidR="00C33089" w:rsidRPr="00C33089" w:rsidRDefault="00C33089" w:rsidP="00A029D5">
      <w:pPr>
        <w:pStyle w:val="Numberlist"/>
        <w:numPr>
          <w:ilvl w:val="0"/>
          <w:numId w:val="75"/>
        </w:numPr>
      </w:pPr>
      <w:r w:rsidRPr="00C33089">
        <w:t>Ensure the CLI tab is selected.</w:t>
      </w:r>
    </w:p>
    <w:p w14:paraId="39DE0F7B" w14:textId="77777777" w:rsidR="00C33089" w:rsidRPr="00C33089" w:rsidRDefault="00C33089" w:rsidP="00A029D5">
      <w:pPr>
        <w:pStyle w:val="Numberlist"/>
        <w:numPr>
          <w:ilvl w:val="0"/>
          <w:numId w:val="75"/>
        </w:numPr>
      </w:pPr>
      <w:r w:rsidRPr="00C33089">
        <w:t>In the console window, press Enter.</w:t>
      </w:r>
    </w:p>
    <w:p w14:paraId="1704BB3A" w14:textId="77777777" w:rsidR="00C33089" w:rsidRPr="00C33089" w:rsidRDefault="00C33089" w:rsidP="00A029D5">
      <w:pPr>
        <w:pStyle w:val="Numberlist"/>
        <w:numPr>
          <w:ilvl w:val="0"/>
          <w:numId w:val="75"/>
        </w:numPr>
      </w:pPr>
      <w:r w:rsidRPr="00C33089">
        <w:t>You should see the device name displayed as follows:</w:t>
      </w:r>
    </w:p>
    <w:p w14:paraId="2B8F55DF" w14:textId="77777777" w:rsidR="00C33089" w:rsidRPr="009C6A2C" w:rsidRDefault="00C33089" w:rsidP="009C6A2C">
      <w:pPr>
        <w:pStyle w:val="Numberlist"/>
        <w:numPr>
          <w:ilvl w:val="0"/>
          <w:numId w:val="0"/>
        </w:numPr>
        <w:ind w:left="927"/>
        <w:rPr>
          <w:b/>
          <w:bCs/>
        </w:rPr>
      </w:pPr>
      <w:r w:rsidRPr="009C6A2C">
        <w:rPr>
          <w:b/>
          <w:bCs/>
        </w:rPr>
        <w:t>Chicago&gt;</w:t>
      </w:r>
    </w:p>
    <w:p w14:paraId="34DE0F86" w14:textId="77777777" w:rsidR="00C33089" w:rsidRPr="00C33089" w:rsidRDefault="00C33089" w:rsidP="00A029D5">
      <w:pPr>
        <w:pStyle w:val="Numberlist"/>
        <w:numPr>
          <w:ilvl w:val="0"/>
          <w:numId w:val="75"/>
        </w:numPr>
      </w:pPr>
      <w:r w:rsidRPr="00C33089">
        <w:t>At the prompt, type the following command and press Enter:</w:t>
      </w:r>
    </w:p>
    <w:p w14:paraId="46065468" w14:textId="77777777" w:rsidR="00C33089" w:rsidRPr="009C6A2C" w:rsidRDefault="00C33089" w:rsidP="009C6A2C">
      <w:pPr>
        <w:pStyle w:val="Numberlist"/>
        <w:numPr>
          <w:ilvl w:val="0"/>
          <w:numId w:val="0"/>
        </w:numPr>
        <w:ind w:left="927"/>
        <w:rPr>
          <w:b/>
          <w:bCs/>
        </w:rPr>
      </w:pPr>
      <w:r w:rsidRPr="009C6A2C">
        <w:rPr>
          <w:b/>
          <w:bCs/>
        </w:rPr>
        <w:t>Show IP route</w:t>
      </w:r>
    </w:p>
    <w:p w14:paraId="3FF8F586" w14:textId="1FFA48E9" w:rsidR="00C33089" w:rsidRPr="00C33089" w:rsidRDefault="005577F7" w:rsidP="009C6A2C">
      <w:pPr>
        <w:pStyle w:val="Numberlist"/>
        <w:numPr>
          <w:ilvl w:val="0"/>
          <w:numId w:val="0"/>
        </w:numPr>
        <w:ind w:left="927"/>
      </w:pPr>
      <w:r>
        <w:t>This displays the routing table for the</w:t>
      </w:r>
      <w:r w:rsidR="00C33089" w:rsidRPr="00C33089">
        <w:t xml:space="preserve"> Chicago router</w:t>
      </w:r>
      <w:r>
        <w:t xml:space="preserve">. </w:t>
      </w:r>
      <w:r w:rsidR="00C33089" w:rsidRPr="00C33089">
        <w:t>You will see that the routing table contains a route for the following networks:</w:t>
      </w:r>
    </w:p>
    <w:p w14:paraId="4CEFE028" w14:textId="77777777" w:rsidR="00C33089" w:rsidRPr="009C6A2C" w:rsidRDefault="00C33089" w:rsidP="009C6A2C">
      <w:pPr>
        <w:pStyle w:val="Numberlist"/>
        <w:numPr>
          <w:ilvl w:val="0"/>
          <w:numId w:val="0"/>
        </w:numPr>
        <w:ind w:left="927"/>
        <w:rPr>
          <w:b/>
          <w:bCs/>
        </w:rPr>
      </w:pPr>
      <w:r w:rsidRPr="009C6A2C">
        <w:rPr>
          <w:b/>
          <w:bCs/>
        </w:rPr>
        <w:t>10.102.1.0 /30</w:t>
      </w:r>
    </w:p>
    <w:p w14:paraId="29774D80" w14:textId="77777777" w:rsidR="00C33089" w:rsidRPr="009C6A2C" w:rsidRDefault="00C33089" w:rsidP="009C6A2C">
      <w:pPr>
        <w:pStyle w:val="Numberlist"/>
        <w:numPr>
          <w:ilvl w:val="0"/>
          <w:numId w:val="0"/>
        </w:numPr>
        <w:ind w:left="927"/>
        <w:rPr>
          <w:b/>
          <w:bCs/>
        </w:rPr>
      </w:pPr>
      <w:r w:rsidRPr="009C6A2C">
        <w:rPr>
          <w:b/>
          <w:bCs/>
        </w:rPr>
        <w:t>10.103.1.0 /30</w:t>
      </w:r>
    </w:p>
    <w:p w14:paraId="60E501B6" w14:textId="77777777" w:rsidR="00C33089" w:rsidRPr="00C33089" w:rsidRDefault="00C33089" w:rsidP="009C6A2C">
      <w:pPr>
        <w:pStyle w:val="Numberlist"/>
        <w:numPr>
          <w:ilvl w:val="0"/>
          <w:numId w:val="0"/>
        </w:numPr>
        <w:ind w:left="927"/>
      </w:pPr>
      <w:r w:rsidRPr="00C33089">
        <w:t>There is no route present for the network 10.101.1.0 /30 that exists between Atlanta and Chicago routers.</w:t>
      </w:r>
    </w:p>
    <w:p w14:paraId="4C7F97A1" w14:textId="77777777" w:rsidR="00C33089" w:rsidRPr="00C33089" w:rsidRDefault="00C33089" w:rsidP="00A029D5">
      <w:pPr>
        <w:pStyle w:val="Numberlist"/>
        <w:numPr>
          <w:ilvl w:val="0"/>
          <w:numId w:val="75"/>
        </w:numPr>
      </w:pPr>
      <w:r w:rsidRPr="00C33089">
        <w:t>Attempt to reach the 10.101.1.0 network by typing the following command and press Enter:</w:t>
      </w:r>
    </w:p>
    <w:p w14:paraId="55E8E6A2" w14:textId="77777777" w:rsidR="00C33089" w:rsidRPr="009C6A2C" w:rsidRDefault="00C33089" w:rsidP="009C6A2C">
      <w:pPr>
        <w:pStyle w:val="Numberlist"/>
        <w:numPr>
          <w:ilvl w:val="0"/>
          <w:numId w:val="0"/>
        </w:numPr>
        <w:ind w:left="927"/>
        <w:rPr>
          <w:b/>
          <w:bCs/>
        </w:rPr>
      </w:pPr>
      <w:r w:rsidRPr="009C6A2C">
        <w:rPr>
          <w:b/>
          <w:bCs/>
        </w:rPr>
        <w:t>Ping 10.101.1.1</w:t>
      </w:r>
    </w:p>
    <w:p w14:paraId="62E4CB50" w14:textId="77777777" w:rsidR="00C33089" w:rsidRPr="009C6A2C" w:rsidRDefault="00C33089" w:rsidP="009C6A2C">
      <w:pPr>
        <w:pStyle w:val="Numberlist"/>
        <w:numPr>
          <w:ilvl w:val="0"/>
          <w:numId w:val="0"/>
        </w:numPr>
        <w:ind w:left="927"/>
        <w:rPr>
          <w:b/>
          <w:bCs/>
        </w:rPr>
      </w:pPr>
      <w:r w:rsidRPr="009C6A2C">
        <w:rPr>
          <w:b/>
          <w:bCs/>
        </w:rPr>
        <w:t>Ping 10.101.1.2</w:t>
      </w:r>
    </w:p>
    <w:p w14:paraId="20E19A97" w14:textId="22E3A040" w:rsidR="00C33089" w:rsidRPr="00C33089" w:rsidRDefault="00C33089" w:rsidP="009C6A2C">
      <w:pPr>
        <w:pStyle w:val="Numberlist"/>
        <w:numPr>
          <w:ilvl w:val="0"/>
          <w:numId w:val="0"/>
        </w:numPr>
        <w:ind w:left="927"/>
      </w:pPr>
      <w:r w:rsidRPr="00C33089">
        <w:t xml:space="preserve">Both pings </w:t>
      </w:r>
      <w:r w:rsidR="005577F7">
        <w:t xml:space="preserve">will be </w:t>
      </w:r>
      <w:r w:rsidRPr="00C33089">
        <w:t>unsuccessful</w:t>
      </w:r>
      <w:r w:rsidR="005577F7">
        <w:t>.</w:t>
      </w:r>
    </w:p>
    <w:p w14:paraId="09F46308" w14:textId="77777777" w:rsidR="00C33089" w:rsidRPr="00C33089" w:rsidRDefault="00C33089" w:rsidP="00A029D5">
      <w:pPr>
        <w:pStyle w:val="Numberlist"/>
        <w:numPr>
          <w:ilvl w:val="0"/>
          <w:numId w:val="75"/>
        </w:numPr>
      </w:pPr>
      <w:r w:rsidRPr="00C33089">
        <w:t>To confirm reachability exists to other networks, attempt to reach the 10.102.1.0 network by typing the following command and press Enter:</w:t>
      </w:r>
    </w:p>
    <w:p w14:paraId="7F87EB04" w14:textId="77777777" w:rsidR="00C33089" w:rsidRPr="009C6A2C" w:rsidRDefault="00C33089" w:rsidP="009C6A2C">
      <w:pPr>
        <w:pStyle w:val="Numberlist"/>
        <w:numPr>
          <w:ilvl w:val="0"/>
          <w:numId w:val="0"/>
        </w:numPr>
        <w:ind w:left="927"/>
        <w:rPr>
          <w:b/>
          <w:bCs/>
        </w:rPr>
      </w:pPr>
      <w:r w:rsidRPr="009C6A2C">
        <w:rPr>
          <w:b/>
          <w:bCs/>
        </w:rPr>
        <w:t>Ping 10.102.1.1</w:t>
      </w:r>
    </w:p>
    <w:p w14:paraId="1C4FF2BD" w14:textId="77777777" w:rsidR="00C33089" w:rsidRPr="009C6A2C" w:rsidRDefault="00C33089" w:rsidP="009C6A2C">
      <w:pPr>
        <w:pStyle w:val="Numberlist"/>
        <w:numPr>
          <w:ilvl w:val="0"/>
          <w:numId w:val="0"/>
        </w:numPr>
        <w:ind w:left="927"/>
        <w:rPr>
          <w:b/>
          <w:bCs/>
        </w:rPr>
      </w:pPr>
      <w:r w:rsidRPr="009C6A2C">
        <w:rPr>
          <w:b/>
          <w:bCs/>
        </w:rPr>
        <w:t>Ping 10.102.1.2</w:t>
      </w:r>
    </w:p>
    <w:p w14:paraId="2BEB96DD" w14:textId="4AB6047E" w:rsidR="00C33089" w:rsidRPr="00C33089" w:rsidRDefault="00C33089" w:rsidP="009C6A2C">
      <w:pPr>
        <w:pStyle w:val="Numberlist"/>
        <w:numPr>
          <w:ilvl w:val="0"/>
          <w:numId w:val="0"/>
        </w:numPr>
        <w:ind w:left="927"/>
      </w:pPr>
      <w:r w:rsidRPr="00C33089">
        <w:t xml:space="preserve">Both pings are successful. The success rate may be 80% because initially there was no ARP information for the destination. </w:t>
      </w:r>
      <w:r w:rsidR="005577F7">
        <w:t>A</w:t>
      </w:r>
      <w:r w:rsidRPr="00C33089">
        <w:t>n ARP request was sent, followed by the ICMP ping packet.</w:t>
      </w:r>
    </w:p>
    <w:p w14:paraId="080771B5" w14:textId="77777777" w:rsidR="00C33089" w:rsidRPr="00C33089" w:rsidRDefault="00C33089" w:rsidP="00A029D5">
      <w:pPr>
        <w:pStyle w:val="Numberlist"/>
        <w:numPr>
          <w:ilvl w:val="0"/>
          <w:numId w:val="75"/>
        </w:numPr>
      </w:pPr>
      <w:r w:rsidRPr="00C33089">
        <w:t>Repeat the ping to verify 100% success rate.</w:t>
      </w:r>
    </w:p>
    <w:p w14:paraId="7BE0FC20" w14:textId="01A32AA1" w:rsidR="00C33089" w:rsidRPr="00C33089" w:rsidRDefault="00C33089" w:rsidP="00A029D5">
      <w:pPr>
        <w:pStyle w:val="Numberlist"/>
        <w:numPr>
          <w:ilvl w:val="0"/>
          <w:numId w:val="75"/>
        </w:numPr>
      </w:pPr>
      <w:r w:rsidRPr="00C33089">
        <w:t>Close the Chicago router connection window.</w:t>
      </w:r>
    </w:p>
    <w:p w14:paraId="74E44BBF" w14:textId="77777777" w:rsidR="009C6A2C" w:rsidRDefault="009C6A2C">
      <w:pPr>
        <w:spacing w:before="0" w:after="160" w:line="259" w:lineRule="auto"/>
        <w:rPr>
          <w:b/>
          <w:bCs/>
          <w:sz w:val="28"/>
          <w:szCs w:val="28"/>
        </w:rPr>
      </w:pPr>
      <w:r>
        <w:br w:type="page"/>
      </w:r>
    </w:p>
    <w:p w14:paraId="01354519" w14:textId="72A9BDD3" w:rsidR="00C33089" w:rsidRPr="00C33089" w:rsidRDefault="00C33089" w:rsidP="009C6A2C">
      <w:pPr>
        <w:pStyle w:val="Heading3"/>
      </w:pPr>
      <w:r w:rsidRPr="00C33089">
        <w:lastRenderedPageBreak/>
        <w:t xml:space="preserve">Task 2: </w:t>
      </w:r>
      <w:bookmarkStart w:id="93" w:name="_Hlk149049117"/>
      <w:r w:rsidRPr="00C33089">
        <w:t>Configure EIGRP on the Atlanta router</w:t>
      </w:r>
      <w:bookmarkEnd w:id="93"/>
    </w:p>
    <w:p w14:paraId="24F97D89" w14:textId="736AF877" w:rsidR="00C33089" w:rsidRPr="00C33089" w:rsidRDefault="00C33089" w:rsidP="00C33089">
      <w:r w:rsidRPr="00C33089">
        <w:t xml:space="preserve">In this task, the Atlanta router must be configured with EIGRP. The organisation uses the </w:t>
      </w:r>
      <w:r w:rsidR="0050405F" w:rsidRPr="00C33089">
        <w:t>Autonomous</w:t>
      </w:r>
      <w:r w:rsidRPr="00C33089">
        <w:t xml:space="preserve"> System Number (ASN) 100 for their internal networks. EIGRP will be configured on all interfaces.</w:t>
      </w:r>
    </w:p>
    <w:p w14:paraId="1251B57B" w14:textId="77777777" w:rsidR="00C33089" w:rsidRPr="00C33089" w:rsidRDefault="00C33089" w:rsidP="00C33089">
      <w:r w:rsidRPr="00C33089">
        <w:t>Perform the following steps:</w:t>
      </w:r>
    </w:p>
    <w:p w14:paraId="63ABF8D0" w14:textId="33D91568" w:rsidR="00C33089" w:rsidRPr="00C33089" w:rsidRDefault="005577F7" w:rsidP="00A029D5">
      <w:pPr>
        <w:pStyle w:val="Numberlist"/>
        <w:numPr>
          <w:ilvl w:val="0"/>
          <w:numId w:val="77"/>
        </w:numPr>
      </w:pPr>
      <w:r>
        <w:t>Select</w:t>
      </w:r>
      <w:r w:rsidR="00C33089" w:rsidRPr="00C33089">
        <w:t xml:space="preserve"> the Atlanta router in the diagram and press Enter.</w:t>
      </w:r>
    </w:p>
    <w:p w14:paraId="57752831" w14:textId="77777777" w:rsidR="00C33089" w:rsidRPr="00C33089" w:rsidRDefault="00C33089" w:rsidP="00A029D5">
      <w:pPr>
        <w:pStyle w:val="Numberlist"/>
        <w:numPr>
          <w:ilvl w:val="0"/>
          <w:numId w:val="76"/>
        </w:numPr>
      </w:pPr>
      <w:r w:rsidRPr="00C33089">
        <w:t>In the prompt the following command and press Enter:</w:t>
      </w:r>
    </w:p>
    <w:p w14:paraId="4493B778" w14:textId="77777777" w:rsidR="00C33089" w:rsidRPr="009C6A2C" w:rsidRDefault="00C33089" w:rsidP="009C6A2C">
      <w:pPr>
        <w:pStyle w:val="Numberlist"/>
        <w:numPr>
          <w:ilvl w:val="0"/>
          <w:numId w:val="0"/>
        </w:numPr>
        <w:ind w:left="927"/>
        <w:rPr>
          <w:b/>
          <w:bCs/>
        </w:rPr>
      </w:pPr>
      <w:r w:rsidRPr="009C6A2C">
        <w:rPr>
          <w:b/>
          <w:bCs/>
        </w:rPr>
        <w:t>enable</w:t>
      </w:r>
    </w:p>
    <w:p w14:paraId="71F23DFF" w14:textId="77777777" w:rsidR="00C33089" w:rsidRPr="00C33089" w:rsidRDefault="00C33089" w:rsidP="009C6A2C">
      <w:pPr>
        <w:pStyle w:val="Numberlist"/>
        <w:numPr>
          <w:ilvl w:val="0"/>
          <w:numId w:val="0"/>
        </w:numPr>
        <w:ind w:left="927"/>
      </w:pPr>
      <w:r w:rsidRPr="00C33089">
        <w:t>This places you in privilege exec mode which provides additional permissions. The prompt changes from Atlanta&gt; to Atlanta# (hash symbol).</w:t>
      </w:r>
    </w:p>
    <w:p w14:paraId="754163CF" w14:textId="77777777" w:rsidR="00C33089" w:rsidRPr="00C33089" w:rsidRDefault="00C33089" w:rsidP="00A029D5">
      <w:pPr>
        <w:pStyle w:val="Numberlist"/>
        <w:numPr>
          <w:ilvl w:val="0"/>
          <w:numId w:val="76"/>
        </w:numPr>
      </w:pPr>
      <w:r w:rsidRPr="00C33089">
        <w:t>In the prompt type the following command and press Enter:</w:t>
      </w:r>
    </w:p>
    <w:p w14:paraId="689EE5EC" w14:textId="77777777" w:rsidR="00C33089" w:rsidRPr="009C6A2C" w:rsidRDefault="00C33089" w:rsidP="009C6A2C">
      <w:pPr>
        <w:pStyle w:val="Numberlist"/>
        <w:numPr>
          <w:ilvl w:val="0"/>
          <w:numId w:val="0"/>
        </w:numPr>
        <w:ind w:left="927"/>
        <w:rPr>
          <w:b/>
          <w:bCs/>
        </w:rPr>
      </w:pPr>
      <w:r w:rsidRPr="009C6A2C">
        <w:rPr>
          <w:b/>
          <w:bCs/>
        </w:rPr>
        <w:t>Configure terminal</w:t>
      </w:r>
    </w:p>
    <w:p w14:paraId="32E773F7" w14:textId="77777777" w:rsidR="00C33089" w:rsidRPr="00C33089" w:rsidRDefault="00C33089" w:rsidP="009C6A2C">
      <w:pPr>
        <w:pStyle w:val="Numberlist"/>
        <w:numPr>
          <w:ilvl w:val="0"/>
          <w:numId w:val="0"/>
        </w:numPr>
        <w:ind w:left="927"/>
      </w:pPr>
      <w:r w:rsidRPr="00C33089">
        <w:t xml:space="preserve">You are now placed in global configuration mode which allows device-wide configuration and displayed as Atlanta(config)#. </w:t>
      </w:r>
    </w:p>
    <w:p w14:paraId="74588D6A" w14:textId="51A07889" w:rsidR="00C33089" w:rsidRPr="00C33089" w:rsidRDefault="00C33089" w:rsidP="00A029D5">
      <w:pPr>
        <w:pStyle w:val="Numberlist"/>
        <w:numPr>
          <w:ilvl w:val="0"/>
          <w:numId w:val="76"/>
        </w:numPr>
      </w:pPr>
      <w:r w:rsidRPr="00C33089">
        <w:t xml:space="preserve">To configure dynamic routing, you will navigate into router configuration mode using the </w:t>
      </w:r>
      <w:r w:rsidRPr="009C6A2C">
        <w:rPr>
          <w:b/>
          <w:bCs/>
        </w:rPr>
        <w:t>router</w:t>
      </w:r>
      <w:r w:rsidRPr="00C33089">
        <w:t xml:space="preserve"> keyword command. You will now manually configure EIGRP by entering the command using the format:</w:t>
      </w:r>
    </w:p>
    <w:p w14:paraId="04360EAD" w14:textId="77777777" w:rsidR="00C33089" w:rsidRPr="009C6A2C" w:rsidRDefault="00C33089" w:rsidP="009C6A2C">
      <w:pPr>
        <w:pStyle w:val="Numberlist"/>
        <w:numPr>
          <w:ilvl w:val="0"/>
          <w:numId w:val="0"/>
        </w:numPr>
        <w:ind w:left="927"/>
        <w:rPr>
          <w:b/>
          <w:bCs/>
        </w:rPr>
      </w:pPr>
      <w:r w:rsidRPr="009C6A2C">
        <w:rPr>
          <w:b/>
          <w:bCs/>
        </w:rPr>
        <w:t>Router &lt;protocol&gt; &lt;ASN&gt;</w:t>
      </w:r>
    </w:p>
    <w:p w14:paraId="28DDBD5E" w14:textId="77777777" w:rsidR="00C33089" w:rsidRPr="00C33089" w:rsidRDefault="00C33089" w:rsidP="00A029D5">
      <w:pPr>
        <w:pStyle w:val="Numberlist"/>
        <w:numPr>
          <w:ilvl w:val="0"/>
          <w:numId w:val="76"/>
        </w:numPr>
      </w:pPr>
      <w:r w:rsidRPr="00C33089">
        <w:t>In the prompt type the following command and press Enter:</w:t>
      </w:r>
    </w:p>
    <w:p w14:paraId="5DB693AB" w14:textId="77777777" w:rsidR="00C33089" w:rsidRPr="009C6A2C" w:rsidRDefault="00C33089" w:rsidP="009C6A2C">
      <w:pPr>
        <w:pStyle w:val="Numberlist"/>
        <w:numPr>
          <w:ilvl w:val="0"/>
          <w:numId w:val="0"/>
        </w:numPr>
        <w:ind w:left="927"/>
        <w:rPr>
          <w:b/>
          <w:bCs/>
        </w:rPr>
      </w:pPr>
      <w:r w:rsidRPr="009C6A2C">
        <w:rPr>
          <w:b/>
          <w:bCs/>
        </w:rPr>
        <w:t>Router EIGRP 100</w:t>
      </w:r>
    </w:p>
    <w:p w14:paraId="404BDCC4" w14:textId="77777777" w:rsidR="00C33089" w:rsidRPr="00C33089" w:rsidRDefault="00C33089" w:rsidP="00A029D5">
      <w:pPr>
        <w:pStyle w:val="Numberlist"/>
        <w:numPr>
          <w:ilvl w:val="0"/>
          <w:numId w:val="76"/>
        </w:numPr>
      </w:pPr>
      <w:r w:rsidRPr="00C33089">
        <w:t>The prompt will change to Atlanta(config-</w:t>
      </w:r>
      <w:proofErr w:type="gramStart"/>
      <w:r w:rsidRPr="00C33089">
        <w:t>router)#</w:t>
      </w:r>
      <w:proofErr w:type="gramEnd"/>
      <w:r w:rsidRPr="00C33089">
        <w:t xml:space="preserve"> indicating you are currently in router configuration mode for ASN 100. </w:t>
      </w:r>
    </w:p>
    <w:p w14:paraId="763E3952" w14:textId="3EF9CAFE" w:rsidR="005577F7" w:rsidRDefault="00C33089" w:rsidP="00C33089">
      <w:r w:rsidRPr="00C33089">
        <w:t xml:space="preserve">The next step is to enter the network identities which </w:t>
      </w:r>
      <w:r w:rsidR="005577F7" w:rsidRPr="00C33089">
        <w:t xml:space="preserve">EIGRP </w:t>
      </w:r>
      <w:r w:rsidRPr="00C33089">
        <w:t xml:space="preserve">will </w:t>
      </w:r>
      <w:r w:rsidR="005577F7">
        <w:t>advertise</w:t>
      </w:r>
      <w:r w:rsidRPr="00C33089">
        <w:t xml:space="preserve">. The EIGRP configuration uses a specific making technique for the subnet mask called wildcard-masking. </w:t>
      </w:r>
    </w:p>
    <w:p w14:paraId="39611648" w14:textId="1999239F" w:rsidR="00C33089" w:rsidRPr="00C33089" w:rsidRDefault="00C33089" w:rsidP="00C33089">
      <w:r w:rsidRPr="00C33089">
        <w:t xml:space="preserve">Just like a subnet mask, a wildcard mask is 32 bits long. It acts as an inverted subnet mask, but with a wildcard mask, the zero bits indicate that the corresponding bit position must match the same bit position in the IP address (the network </w:t>
      </w:r>
      <w:r w:rsidR="0034482D" w:rsidRPr="00C33089">
        <w:t>ID</w:t>
      </w:r>
      <w:r w:rsidRPr="00C33089">
        <w:t xml:space="preserve">). The one </w:t>
      </w:r>
      <w:proofErr w:type="gramStart"/>
      <w:r w:rsidRPr="00C33089">
        <w:t>bits</w:t>
      </w:r>
      <w:proofErr w:type="gramEnd"/>
      <w:r w:rsidRPr="00C33089">
        <w:t xml:space="preserve"> indicate that the corresponding bit position doesn’t have to match the bit position in the IP address (the host ID).</w:t>
      </w:r>
    </w:p>
    <w:p w14:paraId="5CA0A225" w14:textId="77777777" w:rsidR="00C33089" w:rsidRPr="00C33089" w:rsidRDefault="00C33089" w:rsidP="00C33089">
      <w:r w:rsidRPr="00C33089">
        <w:t>For example, an 8-bit mask or /8 would look like the following:</w:t>
      </w:r>
    </w:p>
    <w:p w14:paraId="1979450D" w14:textId="77777777" w:rsidR="00C33089" w:rsidRPr="00C33089" w:rsidRDefault="00C33089" w:rsidP="00C33089">
      <w:pPr>
        <w:rPr>
          <w:b/>
          <w:bCs/>
        </w:rPr>
      </w:pPr>
      <w:r w:rsidRPr="00C33089">
        <w:rPr>
          <w:b/>
          <w:bCs/>
        </w:rPr>
        <w:t>11111111.00000000.00000000.00000000</w:t>
      </w:r>
    </w:p>
    <w:p w14:paraId="596BA49D" w14:textId="77777777" w:rsidR="009C6A2C" w:rsidRDefault="009C6A2C">
      <w:pPr>
        <w:spacing w:before="0" w:after="160" w:line="259" w:lineRule="auto"/>
      </w:pPr>
      <w:r>
        <w:br w:type="page"/>
      </w:r>
    </w:p>
    <w:p w14:paraId="5C5AD4DE" w14:textId="78045632" w:rsidR="00C33089" w:rsidRPr="00C33089" w:rsidRDefault="00C33089" w:rsidP="00C33089">
      <w:r w:rsidRPr="00C33089">
        <w:lastRenderedPageBreak/>
        <w:t>If the bits are inverted, zeros are used to represent /8. Resulting in:</w:t>
      </w:r>
    </w:p>
    <w:p w14:paraId="23A53DFD" w14:textId="77777777" w:rsidR="00C33089" w:rsidRPr="00C33089" w:rsidRDefault="00C33089" w:rsidP="00C33089">
      <w:pPr>
        <w:rPr>
          <w:b/>
          <w:bCs/>
        </w:rPr>
      </w:pPr>
      <w:r w:rsidRPr="00C33089">
        <w:rPr>
          <w:b/>
          <w:bCs/>
        </w:rPr>
        <w:t>00000000.11111111.11111111.11111111</w:t>
      </w:r>
    </w:p>
    <w:p w14:paraId="1547D79F" w14:textId="77777777" w:rsidR="00C33089" w:rsidRPr="00C33089" w:rsidRDefault="00C33089" w:rsidP="00C33089">
      <w:r w:rsidRPr="00C33089">
        <w:t>The wild card mask for /8 is now identified as 0.255.255.255</w:t>
      </w:r>
    </w:p>
    <w:p w14:paraId="0027B7E5" w14:textId="59A4A97F" w:rsidR="00C33089" w:rsidRPr="00C33089" w:rsidRDefault="00C33089" w:rsidP="0034482D">
      <w:pPr>
        <w:pStyle w:val="Numberlist"/>
      </w:pPr>
      <w:r w:rsidRPr="00C33089">
        <w:t>To enable EIGRP to establish a neighbour and advertise the Atlanta to New-York network</w:t>
      </w:r>
      <w:r w:rsidR="0050405F">
        <w:t xml:space="preserve"> </w:t>
      </w:r>
      <w:r w:rsidRPr="00C33089">
        <w:t>type the following command:</w:t>
      </w:r>
    </w:p>
    <w:p w14:paraId="0EC68A76" w14:textId="77777777" w:rsidR="00C33089" w:rsidRPr="0034482D" w:rsidRDefault="00C33089" w:rsidP="0034482D">
      <w:pPr>
        <w:pStyle w:val="Numberlist"/>
        <w:numPr>
          <w:ilvl w:val="0"/>
          <w:numId w:val="0"/>
        </w:numPr>
        <w:ind w:left="927"/>
        <w:rPr>
          <w:b/>
          <w:bCs/>
        </w:rPr>
      </w:pPr>
      <w:r w:rsidRPr="0034482D">
        <w:rPr>
          <w:b/>
          <w:bCs/>
        </w:rPr>
        <w:t>Network 10.101.1.0 0.0.0.255</w:t>
      </w:r>
    </w:p>
    <w:p w14:paraId="71BA822B" w14:textId="77777777" w:rsidR="00C33089" w:rsidRPr="00C33089" w:rsidRDefault="00C33089" w:rsidP="0034482D">
      <w:pPr>
        <w:pStyle w:val="Numberlist"/>
        <w:numPr>
          <w:ilvl w:val="0"/>
          <w:numId w:val="0"/>
        </w:numPr>
        <w:ind w:left="927"/>
      </w:pPr>
      <w:bookmarkStart w:id="94" w:name="_Hlk149048906"/>
      <w:r w:rsidRPr="00C33089">
        <w:t xml:space="preserve">Although the network uses /30, the network command used advertises the whole 10.101.1.0 subnet, rather than just the two configured IP addresses. </w:t>
      </w:r>
    </w:p>
    <w:bookmarkEnd w:id="94"/>
    <w:p w14:paraId="1B20A7C3" w14:textId="77777777" w:rsidR="00C33089" w:rsidRPr="00C33089" w:rsidRDefault="00C33089" w:rsidP="00324D5A">
      <w:pPr>
        <w:pStyle w:val="Numberlist"/>
      </w:pPr>
      <w:r w:rsidRPr="00C33089">
        <w:t>To enable EIGRP to establish a neighbour and advertise the Atlanta to Chicago network, type the following command:</w:t>
      </w:r>
    </w:p>
    <w:p w14:paraId="4ED09E5C" w14:textId="77777777" w:rsidR="00C33089" w:rsidRPr="0034482D" w:rsidRDefault="00C33089" w:rsidP="0034482D">
      <w:pPr>
        <w:pStyle w:val="Numberlist"/>
        <w:numPr>
          <w:ilvl w:val="0"/>
          <w:numId w:val="0"/>
        </w:numPr>
        <w:ind w:left="927"/>
        <w:rPr>
          <w:b/>
          <w:bCs/>
        </w:rPr>
      </w:pPr>
      <w:r w:rsidRPr="0034482D">
        <w:rPr>
          <w:b/>
          <w:bCs/>
        </w:rPr>
        <w:t>Network 10.103.1.0 0.0.0.255</w:t>
      </w:r>
    </w:p>
    <w:p w14:paraId="345803F1" w14:textId="77777777" w:rsidR="00C33089" w:rsidRPr="00C33089" w:rsidRDefault="00C33089" w:rsidP="0034482D">
      <w:pPr>
        <w:pStyle w:val="Numberlist"/>
        <w:numPr>
          <w:ilvl w:val="0"/>
          <w:numId w:val="0"/>
        </w:numPr>
        <w:ind w:left="927"/>
      </w:pPr>
      <w:r w:rsidRPr="00C33089">
        <w:t xml:space="preserve">Once again, although the network uses /30, the network command used advertises the whole 10.103.1.0 subnet, rather than just the two configured IP addresses. </w:t>
      </w:r>
    </w:p>
    <w:p w14:paraId="2F9C0A32" w14:textId="77777777" w:rsidR="00C33089" w:rsidRPr="00C33089" w:rsidRDefault="00C33089" w:rsidP="0050405F">
      <w:r w:rsidRPr="00C33089">
        <w:t xml:space="preserve">At present, no neighbour relationship can be established because only a single router has been configured for EIGRP dynamic routing. </w:t>
      </w:r>
    </w:p>
    <w:p w14:paraId="7F308382" w14:textId="77777777" w:rsidR="00C33089" w:rsidRPr="00C33089" w:rsidRDefault="00C33089" w:rsidP="0050405F">
      <w:pPr>
        <w:pStyle w:val="Heading3"/>
      </w:pPr>
      <w:r w:rsidRPr="00C33089">
        <w:t>Task 3: Configure EIGRP on the New-York router</w:t>
      </w:r>
    </w:p>
    <w:p w14:paraId="33D72DAD" w14:textId="1C10331E" w:rsidR="00C33089" w:rsidRPr="00C33089" w:rsidRDefault="00C33089" w:rsidP="0050405F">
      <w:r w:rsidRPr="00C33089">
        <w:t>In this task, the New-York router must be configured with EIGRP for the Autonomous System Number (ASN) 100. EIGRP will be configured on all interfaces.</w:t>
      </w:r>
    </w:p>
    <w:p w14:paraId="610014D3" w14:textId="77777777" w:rsidR="00C33089" w:rsidRPr="00C33089" w:rsidRDefault="00C33089" w:rsidP="0050405F">
      <w:r w:rsidRPr="00C33089">
        <w:t>Perform the following steps:</w:t>
      </w:r>
    </w:p>
    <w:p w14:paraId="5B2BBE5D" w14:textId="28942B58" w:rsidR="00C33089" w:rsidRPr="00C33089" w:rsidRDefault="0050405F" w:rsidP="00A029D5">
      <w:pPr>
        <w:pStyle w:val="Numberlist"/>
        <w:numPr>
          <w:ilvl w:val="0"/>
          <w:numId w:val="79"/>
        </w:numPr>
      </w:pPr>
      <w:r>
        <w:t>Select</w:t>
      </w:r>
      <w:r w:rsidR="00C33089" w:rsidRPr="00C33089">
        <w:t xml:space="preserve"> the New-York router in the diagram and press Enter.</w:t>
      </w:r>
    </w:p>
    <w:p w14:paraId="3832DC37" w14:textId="77777777" w:rsidR="00C33089" w:rsidRPr="00C33089" w:rsidRDefault="00C33089" w:rsidP="00A029D5">
      <w:pPr>
        <w:pStyle w:val="Numberlist"/>
        <w:numPr>
          <w:ilvl w:val="0"/>
          <w:numId w:val="78"/>
        </w:numPr>
      </w:pPr>
      <w:r w:rsidRPr="00C33089">
        <w:t>In the prompt type the following command and press Enter:</w:t>
      </w:r>
    </w:p>
    <w:p w14:paraId="1236E913" w14:textId="77777777" w:rsidR="00C33089" w:rsidRPr="0034482D" w:rsidRDefault="00C33089" w:rsidP="0034482D">
      <w:pPr>
        <w:pStyle w:val="Numberlist"/>
        <w:numPr>
          <w:ilvl w:val="0"/>
          <w:numId w:val="0"/>
        </w:numPr>
        <w:ind w:left="927"/>
        <w:rPr>
          <w:b/>
          <w:bCs/>
        </w:rPr>
      </w:pPr>
      <w:r w:rsidRPr="0034482D">
        <w:rPr>
          <w:b/>
          <w:bCs/>
        </w:rPr>
        <w:t>enable</w:t>
      </w:r>
    </w:p>
    <w:p w14:paraId="5F982F21" w14:textId="77777777" w:rsidR="00C33089" w:rsidRPr="00C33089" w:rsidRDefault="00C33089" w:rsidP="0034482D">
      <w:pPr>
        <w:pStyle w:val="Numberlist"/>
        <w:numPr>
          <w:ilvl w:val="0"/>
          <w:numId w:val="0"/>
        </w:numPr>
        <w:ind w:left="927"/>
      </w:pPr>
      <w:r w:rsidRPr="00C33089">
        <w:t>This places you in privilege exec mode which provides additional permissions. The prompt changes from New-York&gt; to New-York# (hash symbol).</w:t>
      </w:r>
    </w:p>
    <w:p w14:paraId="6C54EBCA" w14:textId="2C93A775" w:rsidR="00C33089" w:rsidRPr="00C33089" w:rsidRDefault="00C33089" w:rsidP="00A029D5">
      <w:pPr>
        <w:pStyle w:val="Numberlist"/>
        <w:numPr>
          <w:ilvl w:val="0"/>
          <w:numId w:val="78"/>
        </w:numPr>
      </w:pPr>
      <w:r w:rsidRPr="00C33089">
        <w:t>In the prompt</w:t>
      </w:r>
      <w:r w:rsidR="0034482D">
        <w:t>,</w:t>
      </w:r>
      <w:r w:rsidRPr="00C33089">
        <w:t xml:space="preserve"> type the following command and press Enter:</w:t>
      </w:r>
    </w:p>
    <w:p w14:paraId="10E68651" w14:textId="77777777" w:rsidR="00C33089" w:rsidRPr="0034482D" w:rsidRDefault="00C33089" w:rsidP="0034482D">
      <w:pPr>
        <w:pStyle w:val="Numberlist"/>
        <w:numPr>
          <w:ilvl w:val="0"/>
          <w:numId w:val="0"/>
        </w:numPr>
        <w:ind w:left="927"/>
        <w:rPr>
          <w:b/>
          <w:bCs/>
        </w:rPr>
      </w:pPr>
      <w:r w:rsidRPr="0034482D">
        <w:rPr>
          <w:b/>
          <w:bCs/>
        </w:rPr>
        <w:t>Configure terminal</w:t>
      </w:r>
    </w:p>
    <w:p w14:paraId="76BB947C" w14:textId="77777777" w:rsidR="00C33089" w:rsidRPr="00C33089" w:rsidRDefault="00C33089" w:rsidP="0034482D">
      <w:pPr>
        <w:pStyle w:val="Numberlist"/>
        <w:numPr>
          <w:ilvl w:val="0"/>
          <w:numId w:val="0"/>
        </w:numPr>
        <w:ind w:left="927"/>
      </w:pPr>
      <w:r w:rsidRPr="00C33089">
        <w:t xml:space="preserve">You are now placed in global configuration mode which allows device-wide configuration and displayed as New-York(config)#. </w:t>
      </w:r>
    </w:p>
    <w:p w14:paraId="153C48B1" w14:textId="2317E0E3" w:rsidR="00C33089" w:rsidRPr="00C33089" w:rsidRDefault="00C33089" w:rsidP="00A029D5">
      <w:pPr>
        <w:pStyle w:val="Numberlist"/>
        <w:numPr>
          <w:ilvl w:val="0"/>
          <w:numId w:val="78"/>
        </w:numPr>
      </w:pPr>
      <w:r w:rsidRPr="00C33089">
        <w:t xml:space="preserve">To configure dynamic routing, you will navigate into router configuration mode using the </w:t>
      </w:r>
      <w:r w:rsidRPr="0034482D">
        <w:rPr>
          <w:b/>
          <w:bCs/>
        </w:rPr>
        <w:t>router</w:t>
      </w:r>
      <w:r w:rsidRPr="00C33089">
        <w:t xml:space="preserve"> keyword command. You will now manually configure EIGRP by entering the command using the format:</w:t>
      </w:r>
    </w:p>
    <w:p w14:paraId="44BD7AA7" w14:textId="77777777" w:rsidR="00C33089" w:rsidRPr="0034482D" w:rsidRDefault="00C33089" w:rsidP="0034482D">
      <w:pPr>
        <w:pStyle w:val="Numberlist"/>
        <w:numPr>
          <w:ilvl w:val="0"/>
          <w:numId w:val="0"/>
        </w:numPr>
        <w:ind w:left="927"/>
        <w:rPr>
          <w:b/>
          <w:bCs/>
        </w:rPr>
      </w:pPr>
      <w:r w:rsidRPr="0034482D">
        <w:rPr>
          <w:b/>
          <w:bCs/>
        </w:rPr>
        <w:t>Router &lt;protocol&gt; &lt;ASN&gt;</w:t>
      </w:r>
    </w:p>
    <w:p w14:paraId="1BCD4610" w14:textId="77777777" w:rsidR="0034482D" w:rsidRDefault="0034482D">
      <w:pPr>
        <w:spacing w:before="0" w:after="160" w:line="259" w:lineRule="auto"/>
      </w:pPr>
      <w:r>
        <w:br w:type="page"/>
      </w:r>
    </w:p>
    <w:p w14:paraId="34173608" w14:textId="3CAE2856" w:rsidR="00C33089" w:rsidRPr="00C33089" w:rsidRDefault="00C33089" w:rsidP="00A029D5">
      <w:pPr>
        <w:pStyle w:val="Numberlist"/>
        <w:numPr>
          <w:ilvl w:val="0"/>
          <w:numId w:val="78"/>
        </w:numPr>
      </w:pPr>
      <w:r w:rsidRPr="00C33089">
        <w:lastRenderedPageBreak/>
        <w:t>In t</w:t>
      </w:r>
      <w:r w:rsidR="00324D5A">
        <w:t>h</w:t>
      </w:r>
      <w:r w:rsidRPr="00C33089">
        <w:t>e prompt</w:t>
      </w:r>
      <w:r w:rsidR="0034482D">
        <w:t>,</w:t>
      </w:r>
      <w:r w:rsidRPr="00C33089">
        <w:t xml:space="preserve"> type the following command and press Enter:</w:t>
      </w:r>
    </w:p>
    <w:p w14:paraId="798090D1" w14:textId="77777777" w:rsidR="00C33089" w:rsidRPr="0034482D" w:rsidRDefault="00C33089" w:rsidP="00324D5A">
      <w:pPr>
        <w:pStyle w:val="Numberlist"/>
        <w:numPr>
          <w:ilvl w:val="0"/>
          <w:numId w:val="0"/>
        </w:numPr>
        <w:ind w:left="927"/>
        <w:rPr>
          <w:b/>
          <w:bCs/>
        </w:rPr>
      </w:pPr>
      <w:r w:rsidRPr="0034482D">
        <w:rPr>
          <w:b/>
          <w:bCs/>
        </w:rPr>
        <w:t>Router EIGRP 100</w:t>
      </w:r>
    </w:p>
    <w:p w14:paraId="54409FCE" w14:textId="77777777" w:rsidR="00C33089" w:rsidRPr="00C33089" w:rsidRDefault="00C33089" w:rsidP="00324D5A">
      <w:pPr>
        <w:pStyle w:val="Numberlist"/>
        <w:numPr>
          <w:ilvl w:val="0"/>
          <w:numId w:val="0"/>
        </w:numPr>
        <w:ind w:left="927"/>
      </w:pPr>
      <w:r w:rsidRPr="00C33089">
        <w:t>The prompt will change to New-York(config-</w:t>
      </w:r>
      <w:proofErr w:type="gramStart"/>
      <w:r w:rsidRPr="00C33089">
        <w:t>router)#</w:t>
      </w:r>
      <w:proofErr w:type="gramEnd"/>
      <w:r w:rsidRPr="00C33089">
        <w:t xml:space="preserve"> indicating you are currently in router configuration mode for ASN 100. </w:t>
      </w:r>
    </w:p>
    <w:p w14:paraId="4E3F81AB" w14:textId="77777777" w:rsidR="00C33089" w:rsidRPr="00C33089" w:rsidRDefault="00C33089" w:rsidP="0050405F">
      <w:r w:rsidRPr="00C33089">
        <w:t xml:space="preserve">The next step is to enter the network identities which will be advertised using EIGRP. </w:t>
      </w:r>
    </w:p>
    <w:p w14:paraId="755E632C" w14:textId="77777777" w:rsidR="00C33089" w:rsidRPr="00C33089" w:rsidRDefault="00C33089" w:rsidP="00324D5A">
      <w:pPr>
        <w:pStyle w:val="Numberlist"/>
      </w:pPr>
      <w:r w:rsidRPr="00C33089">
        <w:t>To enable EIGRP to establish a neighbour and advertise the New-York to Atlanta network, type the following command:</w:t>
      </w:r>
    </w:p>
    <w:p w14:paraId="410F77F6" w14:textId="77777777" w:rsidR="00C33089" w:rsidRPr="00324D5A" w:rsidRDefault="00C33089" w:rsidP="00324D5A">
      <w:pPr>
        <w:pStyle w:val="Numberlist"/>
        <w:numPr>
          <w:ilvl w:val="0"/>
          <w:numId w:val="0"/>
        </w:numPr>
        <w:ind w:left="927"/>
        <w:rPr>
          <w:b/>
          <w:bCs/>
        </w:rPr>
      </w:pPr>
      <w:r w:rsidRPr="00324D5A">
        <w:rPr>
          <w:b/>
          <w:bCs/>
        </w:rPr>
        <w:t>Network 10.101.1.0 0.0.0.255</w:t>
      </w:r>
    </w:p>
    <w:p w14:paraId="0979DE47" w14:textId="2261A0E9" w:rsidR="00C33089" w:rsidRPr="00C33089" w:rsidRDefault="00C33089" w:rsidP="00324D5A">
      <w:pPr>
        <w:pStyle w:val="Numberlist"/>
      </w:pPr>
      <w:r w:rsidRPr="00C33089">
        <w:t xml:space="preserve">You will receive a message in the console window that indicates a new adjacency has been established. A new neighbour with the IP address 10.101.1.1 has been discovered. This is the Atlanta router </w:t>
      </w:r>
      <w:r w:rsidR="0050405F">
        <w:t xml:space="preserve">you </w:t>
      </w:r>
      <w:r w:rsidRPr="00C33089">
        <w:t xml:space="preserve">configured in the previous task. </w:t>
      </w:r>
    </w:p>
    <w:p w14:paraId="7B2C08B2" w14:textId="77777777" w:rsidR="00C33089" w:rsidRPr="00C33089" w:rsidRDefault="00C33089" w:rsidP="00324D5A">
      <w:pPr>
        <w:pStyle w:val="Numberlist"/>
      </w:pPr>
      <w:r w:rsidRPr="00C33089">
        <w:t>To enable EIGRP to establish a neighbour and advertise the New-York to Chicago network, type the following command:</w:t>
      </w:r>
    </w:p>
    <w:p w14:paraId="635696F6" w14:textId="77777777" w:rsidR="00C33089" w:rsidRPr="00324D5A" w:rsidRDefault="00C33089" w:rsidP="00324D5A">
      <w:pPr>
        <w:pStyle w:val="Numberlist"/>
        <w:numPr>
          <w:ilvl w:val="0"/>
          <w:numId w:val="0"/>
        </w:numPr>
        <w:ind w:left="927"/>
        <w:rPr>
          <w:b/>
          <w:bCs/>
        </w:rPr>
      </w:pPr>
      <w:r w:rsidRPr="00324D5A">
        <w:rPr>
          <w:b/>
          <w:bCs/>
        </w:rPr>
        <w:t>Network 10.102.1.0 0.0.0.255</w:t>
      </w:r>
    </w:p>
    <w:p w14:paraId="380FC9FD" w14:textId="46DEF958" w:rsidR="00C33089" w:rsidRPr="00C33089" w:rsidRDefault="00C33089" w:rsidP="0050405F">
      <w:r w:rsidRPr="00C33089">
        <w:t>At present, no neighbour relationship can be established because only the New-York router has been configured for EIGRP dynamic routing in this network.</w:t>
      </w:r>
    </w:p>
    <w:p w14:paraId="50C4C381" w14:textId="77777777" w:rsidR="00C33089" w:rsidRPr="00C33089" w:rsidRDefault="00C33089" w:rsidP="00324D5A">
      <w:pPr>
        <w:pStyle w:val="Heading3"/>
      </w:pPr>
      <w:r w:rsidRPr="00C33089">
        <w:t>Task 4: Configure EIGRP on the Chicago router</w:t>
      </w:r>
    </w:p>
    <w:p w14:paraId="688AF746" w14:textId="3505DEF1" w:rsidR="00C33089" w:rsidRPr="00C33089" w:rsidRDefault="00C33089" w:rsidP="00C33089">
      <w:r w:rsidRPr="00C33089">
        <w:t xml:space="preserve">In this task, the Chicago router must be configured with EIGRP for the </w:t>
      </w:r>
      <w:r w:rsidR="0050405F" w:rsidRPr="00C33089">
        <w:t>Autonomous</w:t>
      </w:r>
      <w:r w:rsidRPr="00C33089">
        <w:t xml:space="preserve"> System Number (ASN) 100. EIGRP will be configured on all interfaces.</w:t>
      </w:r>
    </w:p>
    <w:p w14:paraId="363D3928" w14:textId="77777777" w:rsidR="00C33089" w:rsidRPr="00C33089" w:rsidRDefault="00C33089" w:rsidP="00C33089">
      <w:r w:rsidRPr="00C33089">
        <w:t>Perform the following steps:</w:t>
      </w:r>
    </w:p>
    <w:p w14:paraId="65C68F9E" w14:textId="51EC790C" w:rsidR="00C33089" w:rsidRPr="00C33089" w:rsidRDefault="0050405F" w:rsidP="00A029D5">
      <w:pPr>
        <w:pStyle w:val="Numberlist"/>
        <w:numPr>
          <w:ilvl w:val="0"/>
          <w:numId w:val="80"/>
        </w:numPr>
      </w:pPr>
      <w:r>
        <w:t>Select</w:t>
      </w:r>
      <w:r w:rsidR="00C33089" w:rsidRPr="00C33089">
        <w:t xml:space="preserve"> the Chicago router in the diagram and press Enter.</w:t>
      </w:r>
    </w:p>
    <w:p w14:paraId="0D80834F" w14:textId="77777777" w:rsidR="00C33089" w:rsidRPr="00C33089" w:rsidRDefault="00C33089" w:rsidP="00A029D5">
      <w:pPr>
        <w:pStyle w:val="Numberlist"/>
        <w:numPr>
          <w:ilvl w:val="0"/>
          <w:numId w:val="80"/>
        </w:numPr>
      </w:pPr>
      <w:r w:rsidRPr="00C33089">
        <w:t>In the prompt the following command and press Enter:</w:t>
      </w:r>
    </w:p>
    <w:p w14:paraId="163A1830" w14:textId="77777777" w:rsidR="00C33089" w:rsidRPr="00324D5A" w:rsidRDefault="00C33089" w:rsidP="00324D5A">
      <w:pPr>
        <w:pStyle w:val="Numberlist"/>
        <w:numPr>
          <w:ilvl w:val="0"/>
          <w:numId w:val="0"/>
        </w:numPr>
        <w:ind w:left="927"/>
        <w:rPr>
          <w:b/>
          <w:bCs/>
        </w:rPr>
      </w:pPr>
      <w:r w:rsidRPr="00324D5A">
        <w:rPr>
          <w:b/>
          <w:bCs/>
        </w:rPr>
        <w:t>enable</w:t>
      </w:r>
    </w:p>
    <w:p w14:paraId="4DBE9C8A" w14:textId="77777777" w:rsidR="00C33089" w:rsidRPr="00C33089" w:rsidRDefault="00C33089" w:rsidP="00324D5A">
      <w:pPr>
        <w:pStyle w:val="Numberlist"/>
        <w:numPr>
          <w:ilvl w:val="0"/>
          <w:numId w:val="0"/>
        </w:numPr>
        <w:ind w:left="927"/>
      </w:pPr>
      <w:r w:rsidRPr="00C33089">
        <w:t>This places you in privilege exec mode which provides additional permissions. The prompt changes from Chicago&gt; to Chicago# (hash symbol).</w:t>
      </w:r>
    </w:p>
    <w:p w14:paraId="24882F54" w14:textId="77777777" w:rsidR="00C33089" w:rsidRPr="00C33089" w:rsidRDefault="00C33089" w:rsidP="00A029D5">
      <w:pPr>
        <w:pStyle w:val="Numberlist"/>
        <w:numPr>
          <w:ilvl w:val="0"/>
          <w:numId w:val="80"/>
        </w:numPr>
      </w:pPr>
      <w:r w:rsidRPr="00C33089">
        <w:t>In the prompt type the following command and press Enter:</w:t>
      </w:r>
    </w:p>
    <w:p w14:paraId="178C7126" w14:textId="77777777" w:rsidR="00C33089" w:rsidRPr="00324D5A" w:rsidRDefault="00C33089" w:rsidP="00324D5A">
      <w:pPr>
        <w:pStyle w:val="Numberlist"/>
        <w:numPr>
          <w:ilvl w:val="0"/>
          <w:numId w:val="0"/>
        </w:numPr>
        <w:ind w:left="927"/>
        <w:rPr>
          <w:b/>
          <w:bCs/>
        </w:rPr>
      </w:pPr>
      <w:r w:rsidRPr="00324D5A">
        <w:rPr>
          <w:b/>
          <w:bCs/>
        </w:rPr>
        <w:t>Configure terminal</w:t>
      </w:r>
    </w:p>
    <w:p w14:paraId="01DD8B29" w14:textId="77777777" w:rsidR="00C33089" w:rsidRPr="00C33089" w:rsidRDefault="00C33089" w:rsidP="00324D5A">
      <w:pPr>
        <w:pStyle w:val="Numberlist"/>
        <w:numPr>
          <w:ilvl w:val="0"/>
          <w:numId w:val="0"/>
        </w:numPr>
        <w:ind w:left="927"/>
      </w:pPr>
      <w:r w:rsidRPr="00C33089">
        <w:t xml:space="preserve">You are now placed in global configuration mode which allows device-wide configuration and is displayed as Chicago(config)#. </w:t>
      </w:r>
    </w:p>
    <w:p w14:paraId="2B305AE5" w14:textId="58DD1954" w:rsidR="00C33089" w:rsidRPr="00C33089" w:rsidRDefault="00C33089" w:rsidP="00A029D5">
      <w:pPr>
        <w:pStyle w:val="Numberlist"/>
        <w:numPr>
          <w:ilvl w:val="0"/>
          <w:numId w:val="80"/>
        </w:numPr>
      </w:pPr>
      <w:r w:rsidRPr="00C33089">
        <w:t xml:space="preserve">To configure dynamic routing, you will navigate into router configuration mode using the </w:t>
      </w:r>
      <w:r w:rsidRPr="00324D5A">
        <w:rPr>
          <w:b/>
          <w:bCs/>
        </w:rPr>
        <w:t>router</w:t>
      </w:r>
      <w:r w:rsidRPr="00C33089">
        <w:t xml:space="preserve"> keyword command. You will now manually configure EIGRP by entering the command using the format:</w:t>
      </w:r>
    </w:p>
    <w:p w14:paraId="791BC31B" w14:textId="77777777" w:rsidR="00C33089" w:rsidRPr="00324D5A" w:rsidRDefault="00C33089" w:rsidP="00324D5A">
      <w:pPr>
        <w:pStyle w:val="Numberlist"/>
        <w:numPr>
          <w:ilvl w:val="0"/>
          <w:numId w:val="0"/>
        </w:numPr>
        <w:ind w:left="927"/>
        <w:rPr>
          <w:b/>
          <w:bCs/>
        </w:rPr>
      </w:pPr>
      <w:r w:rsidRPr="00324D5A">
        <w:rPr>
          <w:b/>
          <w:bCs/>
        </w:rPr>
        <w:t>Router &lt;protocol&gt; &lt;ASN&gt;</w:t>
      </w:r>
    </w:p>
    <w:p w14:paraId="3918D154" w14:textId="4D2460AD" w:rsidR="00C33089" w:rsidRPr="00C33089" w:rsidRDefault="00C33089" w:rsidP="00A029D5">
      <w:pPr>
        <w:pStyle w:val="Numberlist"/>
        <w:numPr>
          <w:ilvl w:val="0"/>
          <w:numId w:val="80"/>
        </w:numPr>
      </w:pPr>
      <w:r w:rsidRPr="00C33089">
        <w:lastRenderedPageBreak/>
        <w:t>In the prompt</w:t>
      </w:r>
      <w:r w:rsidR="00324D5A">
        <w:t>,</w:t>
      </w:r>
      <w:r w:rsidRPr="00C33089">
        <w:t xml:space="preserve"> type the following command and press Enter:</w:t>
      </w:r>
    </w:p>
    <w:p w14:paraId="08235A5C" w14:textId="77777777" w:rsidR="00C33089" w:rsidRPr="00324D5A" w:rsidRDefault="00C33089" w:rsidP="00324D5A">
      <w:pPr>
        <w:pStyle w:val="Numberlist"/>
        <w:numPr>
          <w:ilvl w:val="0"/>
          <w:numId w:val="0"/>
        </w:numPr>
        <w:ind w:left="927"/>
        <w:rPr>
          <w:b/>
          <w:bCs/>
        </w:rPr>
      </w:pPr>
      <w:r w:rsidRPr="00324D5A">
        <w:rPr>
          <w:b/>
          <w:bCs/>
        </w:rPr>
        <w:t>Router EIGRP 100</w:t>
      </w:r>
    </w:p>
    <w:p w14:paraId="4F4E42E7" w14:textId="77777777" w:rsidR="00C33089" w:rsidRPr="00C33089" w:rsidRDefault="00C33089" w:rsidP="00324D5A">
      <w:pPr>
        <w:pStyle w:val="Numberlist"/>
        <w:numPr>
          <w:ilvl w:val="0"/>
          <w:numId w:val="0"/>
        </w:numPr>
        <w:ind w:left="927"/>
      </w:pPr>
      <w:r w:rsidRPr="00C33089">
        <w:t>The prompt will change to Chicago(config-</w:t>
      </w:r>
      <w:proofErr w:type="gramStart"/>
      <w:r w:rsidRPr="00C33089">
        <w:t>router)#</w:t>
      </w:r>
      <w:proofErr w:type="gramEnd"/>
      <w:r w:rsidRPr="00C33089">
        <w:t xml:space="preserve"> indicating you are currently in router configuration mode for ASN 100. </w:t>
      </w:r>
    </w:p>
    <w:p w14:paraId="08697CB3" w14:textId="77777777" w:rsidR="00C33089" w:rsidRPr="00C33089" w:rsidRDefault="00C33089" w:rsidP="00A029D5">
      <w:pPr>
        <w:pStyle w:val="Numberlist"/>
        <w:numPr>
          <w:ilvl w:val="0"/>
          <w:numId w:val="80"/>
        </w:numPr>
      </w:pPr>
      <w:r w:rsidRPr="00C33089">
        <w:t xml:space="preserve">The next step is to enter the network identities which will be advertised using EIGRP. </w:t>
      </w:r>
    </w:p>
    <w:p w14:paraId="51E19E44" w14:textId="77777777" w:rsidR="00C33089" w:rsidRPr="00C33089" w:rsidRDefault="00C33089" w:rsidP="00324D5A">
      <w:pPr>
        <w:pStyle w:val="Numberlist"/>
        <w:numPr>
          <w:ilvl w:val="0"/>
          <w:numId w:val="0"/>
        </w:numPr>
        <w:ind w:left="927"/>
      </w:pPr>
      <w:r w:rsidRPr="00C33089">
        <w:t>To enable EIGRP to establish a neighbour and advertise the Chicago to network, type the following command:</w:t>
      </w:r>
    </w:p>
    <w:p w14:paraId="57817C3B" w14:textId="77777777" w:rsidR="00C33089" w:rsidRPr="00324D5A" w:rsidRDefault="00C33089" w:rsidP="00324D5A">
      <w:pPr>
        <w:pStyle w:val="Numberlist"/>
        <w:numPr>
          <w:ilvl w:val="0"/>
          <w:numId w:val="0"/>
        </w:numPr>
        <w:ind w:left="927"/>
        <w:rPr>
          <w:b/>
          <w:bCs/>
        </w:rPr>
      </w:pPr>
      <w:r w:rsidRPr="00324D5A">
        <w:rPr>
          <w:b/>
          <w:bCs/>
        </w:rPr>
        <w:t>Network 10.102.1.0 0.0.0.255</w:t>
      </w:r>
    </w:p>
    <w:p w14:paraId="74B2E5F2" w14:textId="297BF7F5" w:rsidR="00C33089" w:rsidRPr="00C33089" w:rsidRDefault="00C33089" w:rsidP="00A029D5">
      <w:pPr>
        <w:pStyle w:val="Numberlist"/>
        <w:numPr>
          <w:ilvl w:val="0"/>
          <w:numId w:val="80"/>
        </w:numPr>
      </w:pPr>
      <w:r w:rsidRPr="00C33089">
        <w:t xml:space="preserve">You will receive a message in the console window that indicates a new adjacency has been established. A new neighbour with the IP address 10.102.1.1 has been discovered. This is the New-York router that </w:t>
      </w:r>
      <w:r w:rsidR="0050405F">
        <w:t>you</w:t>
      </w:r>
      <w:r w:rsidRPr="00C33089">
        <w:t xml:space="preserve"> configured in the previous task. </w:t>
      </w:r>
    </w:p>
    <w:p w14:paraId="0E2C5ABF" w14:textId="77777777" w:rsidR="00C33089" w:rsidRPr="00C33089" w:rsidRDefault="00C33089" w:rsidP="00A029D5">
      <w:pPr>
        <w:pStyle w:val="Numberlist"/>
        <w:numPr>
          <w:ilvl w:val="0"/>
          <w:numId w:val="80"/>
        </w:numPr>
      </w:pPr>
      <w:r w:rsidRPr="00C33089">
        <w:t>To enable EIGRP to establish a neighbour and advertise the Chicago to Atlanta network, type the following command:</w:t>
      </w:r>
    </w:p>
    <w:p w14:paraId="56A1FF2B" w14:textId="77777777" w:rsidR="00C33089" w:rsidRPr="00324D5A" w:rsidRDefault="00C33089" w:rsidP="00324D5A">
      <w:pPr>
        <w:pStyle w:val="Numberlist"/>
        <w:numPr>
          <w:ilvl w:val="0"/>
          <w:numId w:val="0"/>
        </w:numPr>
        <w:ind w:left="927"/>
        <w:rPr>
          <w:b/>
          <w:bCs/>
        </w:rPr>
      </w:pPr>
      <w:r w:rsidRPr="00324D5A">
        <w:rPr>
          <w:b/>
          <w:bCs/>
        </w:rPr>
        <w:t>Network 10.103.1.0 0.0.0.255</w:t>
      </w:r>
    </w:p>
    <w:p w14:paraId="7EA32C81" w14:textId="3AE4DC9A" w:rsidR="00C33089" w:rsidRPr="00C33089" w:rsidRDefault="00C33089" w:rsidP="00A029D5">
      <w:pPr>
        <w:pStyle w:val="Numberlist"/>
        <w:numPr>
          <w:ilvl w:val="0"/>
          <w:numId w:val="80"/>
        </w:numPr>
      </w:pPr>
      <w:r w:rsidRPr="00C33089">
        <w:t xml:space="preserve">You will receive a message in the console window that indicates a new adjacency has been established. A new neighbour with the IP address 10.103.1.1 has been discovered. This is the Atlanta router that </w:t>
      </w:r>
      <w:r w:rsidR="0050405F">
        <w:t>you</w:t>
      </w:r>
      <w:r w:rsidRPr="00C33089">
        <w:t xml:space="preserve"> configured in task 2. </w:t>
      </w:r>
    </w:p>
    <w:p w14:paraId="54EF4214" w14:textId="77777777" w:rsidR="00C33089" w:rsidRPr="00C33089" w:rsidRDefault="00C33089" w:rsidP="00324D5A">
      <w:pPr>
        <w:pStyle w:val="Heading3"/>
      </w:pPr>
      <w:r w:rsidRPr="00C33089">
        <w:t>Task 5: Verify reachability</w:t>
      </w:r>
    </w:p>
    <w:p w14:paraId="5E43E5F5" w14:textId="77777777" w:rsidR="00C33089" w:rsidRPr="00C33089" w:rsidRDefault="00C33089" w:rsidP="00572CAB">
      <w:r w:rsidRPr="00C33089">
        <w:t>In this step, you will confirm that all links are connected by sending a ping to each of the routers IP addresses.</w:t>
      </w:r>
    </w:p>
    <w:p w14:paraId="6DD9DA6B" w14:textId="77777777" w:rsidR="00C33089" w:rsidRPr="00C33089" w:rsidRDefault="00C33089" w:rsidP="00572CAB">
      <w:r w:rsidRPr="00C33089">
        <w:t>Perform the following:</w:t>
      </w:r>
    </w:p>
    <w:p w14:paraId="599D22B8" w14:textId="77777777" w:rsidR="00C33089" w:rsidRPr="00C33089" w:rsidRDefault="00C33089" w:rsidP="00A029D5">
      <w:pPr>
        <w:pStyle w:val="Numberlist"/>
        <w:numPr>
          <w:ilvl w:val="0"/>
          <w:numId w:val="82"/>
        </w:numPr>
      </w:pPr>
      <w:r w:rsidRPr="00C33089">
        <w:t>To confirm reachability exists to other networks from the Chicago router, attempt to reach the remote network between Atlanta and New-York (10.101.1.0) network by typing the following command and press Enter:</w:t>
      </w:r>
    </w:p>
    <w:p w14:paraId="7C49E3C0" w14:textId="77777777" w:rsidR="00C33089" w:rsidRPr="00324D5A" w:rsidRDefault="00C33089" w:rsidP="00324D5A">
      <w:pPr>
        <w:pStyle w:val="Numberlist"/>
        <w:numPr>
          <w:ilvl w:val="0"/>
          <w:numId w:val="0"/>
        </w:numPr>
        <w:ind w:left="927"/>
        <w:rPr>
          <w:b/>
          <w:bCs/>
        </w:rPr>
      </w:pPr>
      <w:r w:rsidRPr="00324D5A">
        <w:rPr>
          <w:b/>
          <w:bCs/>
        </w:rPr>
        <w:t>Do ping 10.101.1.1</w:t>
      </w:r>
    </w:p>
    <w:p w14:paraId="39B34711" w14:textId="77777777" w:rsidR="00C33089" w:rsidRPr="00324D5A" w:rsidRDefault="00C33089" w:rsidP="00324D5A">
      <w:pPr>
        <w:pStyle w:val="Numberlist"/>
        <w:numPr>
          <w:ilvl w:val="0"/>
          <w:numId w:val="0"/>
        </w:numPr>
        <w:ind w:left="927"/>
        <w:rPr>
          <w:b/>
          <w:bCs/>
        </w:rPr>
      </w:pPr>
      <w:r w:rsidRPr="00324D5A">
        <w:rPr>
          <w:b/>
          <w:bCs/>
        </w:rPr>
        <w:t>Do ping 10.101.1.2</w:t>
      </w:r>
    </w:p>
    <w:p w14:paraId="2DBA3D01" w14:textId="29A7A420" w:rsidR="00C33089" w:rsidRPr="00C33089" w:rsidRDefault="00C33089" w:rsidP="00324D5A">
      <w:pPr>
        <w:pStyle w:val="Numberlist"/>
        <w:numPr>
          <w:ilvl w:val="0"/>
          <w:numId w:val="0"/>
        </w:numPr>
        <w:ind w:left="927"/>
      </w:pPr>
      <w:r w:rsidRPr="00C33089">
        <w:t xml:space="preserve">Both pings </w:t>
      </w:r>
      <w:r w:rsidR="0050405F">
        <w:t>will be</w:t>
      </w:r>
      <w:r w:rsidRPr="00C33089">
        <w:t xml:space="preserve"> successful.</w:t>
      </w:r>
    </w:p>
    <w:p w14:paraId="06158A02" w14:textId="77777777" w:rsidR="00C33089" w:rsidRPr="00C33089" w:rsidRDefault="00C33089" w:rsidP="00324D5A">
      <w:pPr>
        <w:pStyle w:val="Numberlist"/>
      </w:pPr>
      <w:r w:rsidRPr="00C33089">
        <w:t>Examine the Chicago routing table. Type the following command and press Enter:</w:t>
      </w:r>
    </w:p>
    <w:p w14:paraId="035C16BE" w14:textId="77777777" w:rsidR="00C33089" w:rsidRPr="00324D5A" w:rsidRDefault="00C33089" w:rsidP="00324D5A">
      <w:pPr>
        <w:pStyle w:val="Numberlist"/>
        <w:numPr>
          <w:ilvl w:val="0"/>
          <w:numId w:val="0"/>
        </w:numPr>
        <w:ind w:left="927"/>
        <w:rPr>
          <w:b/>
          <w:bCs/>
        </w:rPr>
      </w:pPr>
      <w:r w:rsidRPr="00324D5A">
        <w:rPr>
          <w:b/>
          <w:bCs/>
        </w:rPr>
        <w:t>Do show IP route</w:t>
      </w:r>
    </w:p>
    <w:p w14:paraId="7EE12A59" w14:textId="72C20B3C" w:rsidR="00C33089" w:rsidRPr="00C33089" w:rsidRDefault="00C33089" w:rsidP="00572CAB">
      <w:r w:rsidRPr="00C33089">
        <w:t xml:space="preserve">The routing table displays a route with the Code </w:t>
      </w:r>
      <w:r w:rsidR="00324D5A">
        <w:t>‘</w:t>
      </w:r>
      <w:r w:rsidRPr="00C33089">
        <w:t>D</w:t>
      </w:r>
      <w:r w:rsidR="00324D5A">
        <w:t>’</w:t>
      </w:r>
      <w:r w:rsidRPr="00C33089">
        <w:t xml:space="preserve"> which indicates the network learned is EIGRP. Notice the network 10.101.0.0 has two entries. Both entries display the EIGRP Administrative Distance of 90. This means both paths are based on EIGRP. Now examine the Metric. Both Metrics are identical. This is because Chicago router has a Gigabit Ethernet </w:t>
      </w:r>
      <w:r w:rsidRPr="00C33089">
        <w:lastRenderedPageBreak/>
        <w:t>connection to both Atlanta and New-York, which have the same bandwidth and delay across those links. As a result</w:t>
      </w:r>
      <w:r w:rsidR="00324D5A">
        <w:t>,</w:t>
      </w:r>
      <w:r w:rsidRPr="00C33089">
        <w:t xml:space="preserve"> there are equal (load-balanced) paths to the destination. </w:t>
      </w:r>
    </w:p>
    <w:p w14:paraId="50FFD276" w14:textId="29A53238" w:rsidR="00C33089" w:rsidRPr="00C33089" w:rsidRDefault="00C33089" w:rsidP="00572CAB">
      <w:proofErr w:type="gramStart"/>
      <w:r w:rsidRPr="00C33089">
        <w:t>In order to</w:t>
      </w:r>
      <w:proofErr w:type="gramEnd"/>
      <w:r w:rsidRPr="00C33089">
        <w:t xml:space="preserve"> select a preferred path, </w:t>
      </w:r>
      <w:r w:rsidR="00D358C9">
        <w:t xml:space="preserve">for example, </w:t>
      </w:r>
      <w:r w:rsidRPr="00C33089">
        <w:t>via New-York router, the interface bandwidth or delay can be adjusted to modify the overall Metric.</w:t>
      </w:r>
      <w:r w:rsidR="00572CAB">
        <w:t xml:space="preserve"> </w:t>
      </w:r>
      <w:r w:rsidRPr="00C33089">
        <w:t>The bandwidth of an interface, currently Gigabit (1000 Mbps), can be adjusted to a lower amount.</w:t>
      </w:r>
    </w:p>
    <w:p w14:paraId="0139C7B2" w14:textId="5D42D822" w:rsidR="00C33089" w:rsidRPr="00C33089" w:rsidRDefault="00C33089" w:rsidP="00324D5A">
      <w:pPr>
        <w:pStyle w:val="Numberlist"/>
      </w:pPr>
      <w:r w:rsidRPr="00C33089">
        <w:t>Nav</w:t>
      </w:r>
      <w:r w:rsidR="00324D5A">
        <w:t>i</w:t>
      </w:r>
      <w:r w:rsidRPr="00C33089">
        <w:t>gate to the interface which will be reduced by typing the following command and press Enter:</w:t>
      </w:r>
    </w:p>
    <w:p w14:paraId="20AEAE70" w14:textId="3A984ABF" w:rsidR="00C33089" w:rsidRPr="00324D5A" w:rsidRDefault="00C33089" w:rsidP="00324D5A">
      <w:pPr>
        <w:pStyle w:val="Numberlist"/>
        <w:numPr>
          <w:ilvl w:val="0"/>
          <w:numId w:val="0"/>
        </w:numPr>
        <w:ind w:left="927"/>
        <w:rPr>
          <w:b/>
          <w:bCs/>
        </w:rPr>
      </w:pPr>
      <w:r w:rsidRPr="0429E0BC">
        <w:rPr>
          <w:b/>
          <w:bCs/>
        </w:rPr>
        <w:t>Interface gig</w:t>
      </w:r>
      <w:r w:rsidR="3BA24A71" w:rsidRPr="0429E0BC">
        <w:rPr>
          <w:b/>
          <w:bCs/>
        </w:rPr>
        <w:t>a</w:t>
      </w:r>
      <w:r w:rsidRPr="0429E0BC">
        <w:rPr>
          <w:b/>
          <w:bCs/>
        </w:rPr>
        <w:t>bitethernet0/1</w:t>
      </w:r>
    </w:p>
    <w:p w14:paraId="6866D00F" w14:textId="1E8C29EC" w:rsidR="00C33089" w:rsidRPr="00C33089" w:rsidRDefault="00C33089" w:rsidP="00324D5A">
      <w:pPr>
        <w:pStyle w:val="Numberlist"/>
        <w:numPr>
          <w:ilvl w:val="0"/>
          <w:numId w:val="0"/>
        </w:numPr>
        <w:ind w:left="927"/>
      </w:pPr>
      <w:r w:rsidRPr="00C33089">
        <w:t>The prompt will change to Chicago(config-</w:t>
      </w:r>
      <w:proofErr w:type="gramStart"/>
      <w:r w:rsidRPr="00C33089">
        <w:t>if)#</w:t>
      </w:r>
      <w:proofErr w:type="gramEnd"/>
      <w:r w:rsidRPr="00C33089">
        <w:t xml:space="preserve"> indicating you are currently in interface configuration mode. The actual interface </w:t>
      </w:r>
      <w:r w:rsidR="000A0BBB" w:rsidRPr="00C33089">
        <w:t>identity</w:t>
      </w:r>
      <w:r w:rsidRPr="00C33089">
        <w:t xml:space="preserve"> is not displayed (</w:t>
      </w:r>
      <w:r w:rsidR="00D358C9">
        <w:t xml:space="preserve">for example, </w:t>
      </w:r>
      <w:r w:rsidRPr="00C33089">
        <w:t>Gi0/1).</w:t>
      </w:r>
    </w:p>
    <w:p w14:paraId="4B48BED4" w14:textId="77777777" w:rsidR="00C33089" w:rsidRPr="00C33089" w:rsidRDefault="00C33089" w:rsidP="00324D5A">
      <w:pPr>
        <w:pStyle w:val="Numberlist"/>
      </w:pPr>
      <w:r w:rsidRPr="00C33089">
        <w:t>To express a reduced bandwidth from 1Gbps (1000Mbps) to 100Mbps, the command uses kilobits formula. 100Mbps in kilobits is expressed as 100000.</w:t>
      </w:r>
    </w:p>
    <w:p w14:paraId="40CDB869" w14:textId="77777777" w:rsidR="00C33089" w:rsidRPr="00C33089" w:rsidRDefault="00C33089" w:rsidP="00324D5A">
      <w:pPr>
        <w:pStyle w:val="Numberlist"/>
      </w:pPr>
      <w:r w:rsidRPr="00C33089">
        <w:t>Type the following command and press Enter:</w:t>
      </w:r>
    </w:p>
    <w:p w14:paraId="2F28757A" w14:textId="77777777" w:rsidR="00C33089" w:rsidRPr="00324D5A" w:rsidRDefault="00C33089" w:rsidP="00324D5A">
      <w:pPr>
        <w:pStyle w:val="Numberlist"/>
        <w:numPr>
          <w:ilvl w:val="0"/>
          <w:numId w:val="0"/>
        </w:numPr>
        <w:ind w:left="927"/>
        <w:rPr>
          <w:b/>
          <w:bCs/>
        </w:rPr>
      </w:pPr>
      <w:r w:rsidRPr="00324D5A">
        <w:rPr>
          <w:b/>
          <w:bCs/>
        </w:rPr>
        <w:t>Bandwidth 100000</w:t>
      </w:r>
    </w:p>
    <w:p w14:paraId="3E2FA149" w14:textId="77777777" w:rsidR="00C33089" w:rsidRPr="00C33089" w:rsidRDefault="00C33089" w:rsidP="00324D5A">
      <w:pPr>
        <w:pStyle w:val="Numberlist"/>
        <w:numPr>
          <w:ilvl w:val="0"/>
          <w:numId w:val="0"/>
        </w:numPr>
        <w:ind w:left="927"/>
      </w:pPr>
      <w:r w:rsidRPr="00C33089">
        <w:t>The neighbour relationship will go down and then return to a new adjacency.</w:t>
      </w:r>
    </w:p>
    <w:p w14:paraId="58EA9E55" w14:textId="77777777" w:rsidR="00C33089" w:rsidRPr="00C33089" w:rsidRDefault="00C33089" w:rsidP="00324D5A">
      <w:pPr>
        <w:pStyle w:val="Numberlist"/>
      </w:pPr>
      <w:r w:rsidRPr="00C33089">
        <w:t>After forming a new adjacency, examine the routing table to view the changes. Type the following command and press Enter:</w:t>
      </w:r>
    </w:p>
    <w:p w14:paraId="3BC8F9F2" w14:textId="77777777" w:rsidR="00C33089" w:rsidRPr="00324D5A" w:rsidRDefault="00C33089" w:rsidP="00324D5A">
      <w:pPr>
        <w:pStyle w:val="Numberlist"/>
        <w:numPr>
          <w:ilvl w:val="0"/>
          <w:numId w:val="0"/>
        </w:numPr>
        <w:ind w:left="927"/>
        <w:rPr>
          <w:b/>
          <w:bCs/>
        </w:rPr>
      </w:pPr>
      <w:r w:rsidRPr="00324D5A">
        <w:rPr>
          <w:b/>
          <w:bCs/>
        </w:rPr>
        <w:t>Do show IP route</w:t>
      </w:r>
    </w:p>
    <w:p w14:paraId="782A53B0" w14:textId="403C98C9" w:rsidR="00C33089" w:rsidRPr="00C33089" w:rsidRDefault="00C33089" w:rsidP="00572CAB">
      <w:r w:rsidRPr="00C33089">
        <w:t xml:space="preserve">Notice only a single </w:t>
      </w:r>
      <w:r w:rsidR="00572CAB" w:rsidRPr="00C33089">
        <w:t>path now</w:t>
      </w:r>
      <w:r w:rsidRPr="00C33089">
        <w:t xml:space="preserve"> exits. EIGRP does not show the path with reduced bandwidth. As the adjustment to bandwidth made the Metric higher, EIGRP has not selected the link as the best path to the destination. Remember, only the best path is added to the routing table.</w:t>
      </w:r>
    </w:p>
    <w:p w14:paraId="0AD98844" w14:textId="77777777" w:rsidR="00C33089" w:rsidRPr="00C33089" w:rsidRDefault="00C33089" w:rsidP="00572CAB">
      <w:r w:rsidRPr="00C33089">
        <w:t>The best path to the network between Atlanta and New-York from Chicago is now via the New-York router only. If for any reason that network path is unavailable, a new route can be added to the routing table, the path via Atlanta, as it will become the best path to the destination.</w:t>
      </w:r>
    </w:p>
    <w:p w14:paraId="34A78118" w14:textId="77777777" w:rsidR="00324D5A" w:rsidRPr="00324D5A" w:rsidRDefault="00C33089" w:rsidP="00525DA4">
      <w:pPr>
        <w:pStyle w:val="Numberlist"/>
        <w:rPr>
          <w:b/>
          <w:bCs/>
        </w:rPr>
      </w:pPr>
      <w:r w:rsidRPr="00C33089">
        <w:t>At the prompt, type the following commands and press Enter:</w:t>
      </w:r>
    </w:p>
    <w:p w14:paraId="0614F572" w14:textId="77777777" w:rsidR="00324D5A" w:rsidRDefault="00C33089" w:rsidP="00324D5A">
      <w:pPr>
        <w:pStyle w:val="Numberlist"/>
        <w:numPr>
          <w:ilvl w:val="0"/>
          <w:numId w:val="0"/>
        </w:numPr>
        <w:ind w:left="927"/>
        <w:rPr>
          <w:b/>
          <w:bCs/>
        </w:rPr>
      </w:pPr>
      <w:r w:rsidRPr="00324D5A">
        <w:rPr>
          <w:b/>
          <w:bCs/>
        </w:rPr>
        <w:t>Interface gigabitethernet0/2</w:t>
      </w:r>
    </w:p>
    <w:p w14:paraId="526783B7" w14:textId="201CA5E5" w:rsidR="00572CAB" w:rsidRDefault="00C33089" w:rsidP="00324D5A">
      <w:pPr>
        <w:pStyle w:val="Numberlist"/>
        <w:numPr>
          <w:ilvl w:val="0"/>
          <w:numId w:val="0"/>
        </w:numPr>
        <w:ind w:left="927"/>
        <w:rPr>
          <w:b/>
          <w:bCs/>
        </w:rPr>
      </w:pPr>
      <w:r w:rsidRPr="00572CAB">
        <w:rPr>
          <w:b/>
          <w:bCs/>
        </w:rPr>
        <w:t>Shutdown</w:t>
      </w:r>
    </w:p>
    <w:p w14:paraId="41D05E1B" w14:textId="5ED2A742" w:rsidR="00C33089" w:rsidRPr="00572CAB" w:rsidRDefault="00C33089" w:rsidP="00572CAB">
      <w:pPr>
        <w:rPr>
          <w:b/>
          <w:bCs/>
        </w:rPr>
      </w:pPr>
      <w:r w:rsidRPr="00C33089">
        <w:t xml:space="preserve">This command has disabled the link with a valid path in the routing table. As a result, the existing single path will be </w:t>
      </w:r>
      <w:proofErr w:type="gramStart"/>
      <w:r w:rsidRPr="00C33089">
        <w:t>removed</w:t>
      </w:r>
      <w:proofErr w:type="gramEnd"/>
      <w:r w:rsidRPr="00C33089">
        <w:t xml:space="preserve"> and a new path (if one exists) can be identified and update the routing table.</w:t>
      </w:r>
    </w:p>
    <w:p w14:paraId="71B6FB89" w14:textId="77777777" w:rsidR="00C33089" w:rsidRPr="00C33089" w:rsidRDefault="00C33089" w:rsidP="00324D5A">
      <w:pPr>
        <w:pStyle w:val="Numberlist"/>
      </w:pPr>
      <w:r w:rsidRPr="00C33089">
        <w:t>Inspect the routing table and determine a new path exists (with a higher Metric than previous). To inspect the routing table, type the following command and press Enter:</w:t>
      </w:r>
    </w:p>
    <w:p w14:paraId="13DCACC9" w14:textId="77777777" w:rsidR="00C33089" w:rsidRPr="00572CAB" w:rsidRDefault="00C33089" w:rsidP="00324D5A">
      <w:pPr>
        <w:pStyle w:val="Numberlist"/>
        <w:numPr>
          <w:ilvl w:val="0"/>
          <w:numId w:val="0"/>
        </w:numPr>
        <w:ind w:left="927"/>
        <w:rPr>
          <w:b/>
          <w:bCs/>
        </w:rPr>
      </w:pPr>
      <w:r w:rsidRPr="00572CAB">
        <w:rPr>
          <w:b/>
          <w:bCs/>
        </w:rPr>
        <w:lastRenderedPageBreak/>
        <w:t>Do show IP route</w:t>
      </w:r>
    </w:p>
    <w:p w14:paraId="516624C7" w14:textId="77777777" w:rsidR="00C33089" w:rsidRPr="00C33089" w:rsidRDefault="00C33089" w:rsidP="00324D5A">
      <w:pPr>
        <w:pStyle w:val="Numberlist"/>
        <w:numPr>
          <w:ilvl w:val="0"/>
          <w:numId w:val="0"/>
        </w:numPr>
        <w:ind w:left="927"/>
      </w:pPr>
      <w:r w:rsidRPr="00C33089">
        <w:t>If the original best path interface is brought online, a new adjacency will be established and the routing table updated.</w:t>
      </w:r>
    </w:p>
    <w:p w14:paraId="569DC500" w14:textId="77777777" w:rsidR="00C33089" w:rsidRPr="00C33089" w:rsidRDefault="00C33089" w:rsidP="00324D5A">
      <w:pPr>
        <w:pStyle w:val="Numberlist"/>
      </w:pPr>
      <w:r w:rsidRPr="00C33089">
        <w:t>Bring the interface online by typing the following command and press Enter:</w:t>
      </w:r>
    </w:p>
    <w:p w14:paraId="7D9B819D" w14:textId="77777777" w:rsidR="00C33089" w:rsidRPr="00572CAB" w:rsidRDefault="00C33089" w:rsidP="00324D5A">
      <w:pPr>
        <w:pStyle w:val="Numberlist"/>
        <w:numPr>
          <w:ilvl w:val="0"/>
          <w:numId w:val="0"/>
        </w:numPr>
        <w:ind w:left="927"/>
        <w:rPr>
          <w:b/>
          <w:bCs/>
        </w:rPr>
      </w:pPr>
      <w:r w:rsidRPr="00572CAB">
        <w:rPr>
          <w:b/>
          <w:bCs/>
        </w:rPr>
        <w:t>No shutdown</w:t>
      </w:r>
    </w:p>
    <w:p w14:paraId="5E1F9D2E" w14:textId="77777777" w:rsidR="00C33089" w:rsidRPr="00C33089" w:rsidRDefault="00C33089" w:rsidP="00324D5A">
      <w:pPr>
        <w:pStyle w:val="Numberlist"/>
      </w:pPr>
      <w:r w:rsidRPr="00C33089">
        <w:t>You have completed the configuration of EIGRP dynamic routing.</w:t>
      </w:r>
    </w:p>
    <w:p w14:paraId="7DDDD602" w14:textId="7BD47664" w:rsidR="00572CAB" w:rsidRDefault="00572CAB">
      <w:pPr>
        <w:spacing w:before="0" w:after="160" w:line="259" w:lineRule="auto"/>
      </w:pPr>
      <w:r>
        <w:br w:type="page"/>
      </w:r>
    </w:p>
    <w:p w14:paraId="6FE36C31" w14:textId="67ECDB07" w:rsidR="00572CAB" w:rsidRDefault="00572CAB" w:rsidP="00572CAB">
      <w:pPr>
        <w:pStyle w:val="Heading1"/>
      </w:pPr>
      <w:bookmarkStart w:id="95" w:name="_Toc215661082"/>
      <w:r w:rsidRPr="00572CAB">
        <w:lastRenderedPageBreak/>
        <w:t>Activity</w:t>
      </w:r>
      <w:r w:rsidR="00E9627A">
        <w:t xml:space="preserve"> 21</w:t>
      </w:r>
      <w:r w:rsidRPr="00572CAB">
        <w:t>: Recommend a cloud deployment model and service type</w:t>
      </w:r>
      <w:bookmarkEnd w:id="95"/>
    </w:p>
    <w:p w14:paraId="2E1E2600" w14:textId="7C96EE2A" w:rsidR="00572CAB" w:rsidRPr="0010121D" w:rsidRDefault="00572CAB" w:rsidP="00572CAB">
      <w:pPr>
        <w:pStyle w:val="Heading2"/>
      </w:pPr>
      <w:bookmarkStart w:id="96" w:name="_Toc215661083"/>
      <w:r w:rsidRPr="0010121D">
        <w:t>Scenario</w:t>
      </w:r>
      <w:r>
        <w:t xml:space="preserve"> background</w:t>
      </w:r>
      <w:bookmarkEnd w:id="96"/>
    </w:p>
    <w:p w14:paraId="55A4A6F0" w14:textId="77777777" w:rsidR="00572CAB" w:rsidRDefault="00572CAB" w:rsidP="00572CAB">
      <w:r>
        <w:t>You are the IT manager for a growing company that is considering moving its infrastructure to the cloud. Your task is to evaluate different cloud solutions and make recommendations based on the company's needs.</w:t>
      </w:r>
    </w:p>
    <w:p w14:paraId="13001A64" w14:textId="0B181AA4" w:rsidR="00572CAB" w:rsidRPr="0010121D" w:rsidRDefault="00572CAB" w:rsidP="00572CAB">
      <w:pPr>
        <w:rPr>
          <w:b/>
          <w:bCs/>
        </w:rPr>
      </w:pPr>
      <w:r>
        <w:rPr>
          <w:b/>
          <w:bCs/>
        </w:rPr>
        <w:t>Business</w:t>
      </w:r>
      <w:r w:rsidRPr="0010121D">
        <w:rPr>
          <w:b/>
          <w:bCs/>
        </w:rPr>
        <w:t xml:space="preserve"> </w:t>
      </w:r>
      <w:r w:rsidR="00324D5A">
        <w:rPr>
          <w:b/>
          <w:bCs/>
        </w:rPr>
        <w:t>p</w:t>
      </w:r>
      <w:r w:rsidRPr="0010121D">
        <w:rPr>
          <w:b/>
          <w:bCs/>
        </w:rPr>
        <w:t>rofile</w:t>
      </w:r>
      <w:r w:rsidR="00324D5A">
        <w:rPr>
          <w:b/>
          <w:bCs/>
        </w:rPr>
        <w:t>:</w:t>
      </w:r>
    </w:p>
    <w:p w14:paraId="06012FF8" w14:textId="36C2CCD6" w:rsidR="00572CAB" w:rsidRDefault="00572CAB" w:rsidP="00A029D5">
      <w:pPr>
        <w:pStyle w:val="Bulletlist1"/>
      </w:pPr>
      <w:r>
        <w:t>Industry: E-commerce</w:t>
      </w:r>
      <w:r w:rsidR="00324D5A">
        <w:t>.</w:t>
      </w:r>
    </w:p>
    <w:p w14:paraId="7699F510" w14:textId="77777777" w:rsidR="00572CAB" w:rsidRDefault="00572CAB" w:rsidP="00A029D5">
      <w:pPr>
        <w:pStyle w:val="Bulletlist1"/>
      </w:pPr>
      <w:r>
        <w:t>Current Infrastructure: On-premises servers, limited scalability, high maintenance costs.</w:t>
      </w:r>
    </w:p>
    <w:p w14:paraId="0B5B5AF4" w14:textId="77777777" w:rsidR="00572CAB" w:rsidRDefault="00572CAB" w:rsidP="00A029D5">
      <w:pPr>
        <w:pStyle w:val="Bulletlist1"/>
      </w:pPr>
      <w:r>
        <w:t>Goals: Improve scalability, reduce costs, enhance disaster recovery, and increase flexibility.</w:t>
      </w:r>
    </w:p>
    <w:p w14:paraId="1332B982" w14:textId="28BB9CE6" w:rsidR="00572CAB" w:rsidRDefault="00572CAB" w:rsidP="00324D5A">
      <w:pPr>
        <w:pStyle w:val="Heading2"/>
      </w:pPr>
      <w:bookmarkStart w:id="97" w:name="_Toc215661084"/>
      <w:r>
        <w:t>Instructions</w:t>
      </w:r>
      <w:bookmarkEnd w:id="97"/>
    </w:p>
    <w:p w14:paraId="4ABD0B19" w14:textId="76086984" w:rsidR="00572CAB" w:rsidRPr="00572CAB" w:rsidRDefault="00572CAB" w:rsidP="00572CAB">
      <w:r w:rsidRPr="00572CAB">
        <w:t>Research the following areas:</w:t>
      </w:r>
    </w:p>
    <w:p w14:paraId="515F8A5C" w14:textId="7C601E8A" w:rsidR="00572CAB" w:rsidRDefault="00572CAB" w:rsidP="00324D5A">
      <w:pPr>
        <w:pStyle w:val="Bulletlist1"/>
      </w:pPr>
      <w:r>
        <w:t xml:space="preserve">Cloud </w:t>
      </w:r>
      <w:r w:rsidR="00324D5A">
        <w:t>deployment models</w:t>
      </w:r>
      <w:r>
        <w:t>: Research public, private, hybrid, and community cloud models. Identify which model best suits the company's needs.</w:t>
      </w:r>
    </w:p>
    <w:p w14:paraId="594BC1D0" w14:textId="2EDCC4CA" w:rsidR="00572CAB" w:rsidRDefault="00572CAB" w:rsidP="00324D5A">
      <w:pPr>
        <w:pStyle w:val="Bulletlist1"/>
      </w:pPr>
      <w:r>
        <w:t xml:space="preserve">Cloud </w:t>
      </w:r>
      <w:r w:rsidR="00324D5A">
        <w:t>service models</w:t>
      </w:r>
      <w:r>
        <w:t>: Evaluate IaaS, PaaS, and SaaS. Determine which services the company should adopt for different applications (</w:t>
      </w:r>
      <w:r w:rsidR="00D358C9">
        <w:t>for example</w:t>
      </w:r>
      <w:r>
        <w:t>, website hosting, database management, software development).</w:t>
      </w:r>
    </w:p>
    <w:p w14:paraId="4A5732F6" w14:textId="613BC7B8" w:rsidR="00572CAB" w:rsidRDefault="00572CAB" w:rsidP="00324D5A">
      <w:pPr>
        <w:pStyle w:val="Bulletlist1"/>
      </w:pPr>
      <w:r>
        <w:t xml:space="preserve">Benefits and </w:t>
      </w:r>
      <w:r w:rsidR="00324D5A">
        <w:t>d</w:t>
      </w:r>
      <w:r>
        <w:t>rawbacks: List the potential benefits and drawbacks of moving to the cloud. Consider factors such as cost, security, and performance.</w:t>
      </w:r>
    </w:p>
    <w:p w14:paraId="0E4ADE83" w14:textId="4E4D6AF0" w:rsidR="00572CAB" w:rsidRPr="00572CAB" w:rsidRDefault="00572CAB" w:rsidP="00572CAB">
      <w:r w:rsidRPr="00572CAB">
        <w:t>Based on your research, select the best options for the business:</w:t>
      </w:r>
    </w:p>
    <w:p w14:paraId="69470494" w14:textId="2F836C37" w:rsidR="00572CAB" w:rsidRDefault="00572CAB" w:rsidP="00324D5A">
      <w:pPr>
        <w:pStyle w:val="Bulletlist1"/>
      </w:pPr>
      <w:r>
        <w:t xml:space="preserve">Deployment </w:t>
      </w:r>
      <w:r w:rsidR="00324D5A">
        <w:t>model decision</w:t>
      </w:r>
      <w:r>
        <w:t>: Based on your research, decide which cloud deployment model the company should adopt. Justify your choice.</w:t>
      </w:r>
    </w:p>
    <w:p w14:paraId="64879C6C" w14:textId="5ACC5CEF" w:rsidR="00572CAB" w:rsidRDefault="00572CAB" w:rsidP="00324D5A">
      <w:pPr>
        <w:pStyle w:val="Bulletlist1"/>
      </w:pPr>
      <w:r>
        <w:t xml:space="preserve">Service </w:t>
      </w:r>
      <w:r w:rsidR="00324D5A">
        <w:t>model decision</w:t>
      </w:r>
      <w:r>
        <w:t>: Choose the appropriate cloud service models for different applications within the company. Explain your reasoning.</w:t>
      </w:r>
    </w:p>
    <w:p w14:paraId="4188C256" w14:textId="02D2308C" w:rsidR="00572CAB" w:rsidRDefault="00572CAB" w:rsidP="00324D5A">
      <w:pPr>
        <w:pStyle w:val="Bulletlist1"/>
      </w:pPr>
      <w:r>
        <w:t xml:space="preserve">VM </w:t>
      </w:r>
      <w:r w:rsidR="00324D5A">
        <w:t>u</w:t>
      </w:r>
      <w:r>
        <w:t>sage: Determine how the company can use VMs to improve operations. Consider aspects like application deployment, testing, and disaster recovery.</w:t>
      </w:r>
    </w:p>
    <w:p w14:paraId="6EB5F670" w14:textId="32626B59" w:rsidR="00572CAB" w:rsidRDefault="00572CAB" w:rsidP="00572CAB">
      <w:r>
        <w:t>Prepare a presentation summar</w:t>
      </w:r>
      <w:r w:rsidR="00374CE7">
        <w:t>ising</w:t>
      </w:r>
      <w:r>
        <w:t xml:space="preserve"> your decisions and recommendations.</w:t>
      </w:r>
    </w:p>
    <w:p w14:paraId="2A0C21A5" w14:textId="77777777" w:rsidR="00324D5A" w:rsidRDefault="00324D5A" w:rsidP="00572CAB"/>
    <w:p w14:paraId="55BC10DC" w14:textId="549D1A70" w:rsidR="00572CAB" w:rsidRDefault="00572CAB" w:rsidP="00572CAB">
      <w:r>
        <w:lastRenderedPageBreak/>
        <w:t>Include the following sections:</w:t>
      </w:r>
    </w:p>
    <w:p w14:paraId="2ADFB099" w14:textId="77777777" w:rsidR="00572CAB" w:rsidRDefault="00572CAB" w:rsidP="00324D5A">
      <w:pPr>
        <w:pStyle w:val="Bulletlist1"/>
      </w:pPr>
      <w:r>
        <w:t>Introduction: Brief overview of the company's current situation and goals.</w:t>
      </w:r>
    </w:p>
    <w:p w14:paraId="6286ADE7" w14:textId="1DC63109" w:rsidR="00572CAB" w:rsidRDefault="00572CAB" w:rsidP="00324D5A">
      <w:pPr>
        <w:pStyle w:val="Bulletlist1"/>
      </w:pPr>
      <w:r>
        <w:t xml:space="preserve">Research </w:t>
      </w:r>
      <w:r w:rsidR="00324D5A">
        <w:t>f</w:t>
      </w:r>
      <w:r>
        <w:t>indings: Summary of your research on deployment and service models, benefits, and drawbacks.</w:t>
      </w:r>
    </w:p>
    <w:p w14:paraId="63CA6C54" w14:textId="18E0CB6C" w:rsidR="00572CAB" w:rsidRDefault="00572CAB" w:rsidP="00324D5A">
      <w:pPr>
        <w:pStyle w:val="Bulletlist1"/>
      </w:pPr>
      <w:r>
        <w:t>Recommendations: Detailed explanation of your decisions regarding deployment model, service models, virtual</w:t>
      </w:r>
      <w:r w:rsidR="00374CE7">
        <w:t>isation</w:t>
      </w:r>
      <w:r>
        <w:t>, hypervisor type, and VM usage.</w:t>
      </w:r>
    </w:p>
    <w:p w14:paraId="67AAC48E" w14:textId="77777777" w:rsidR="00572CAB" w:rsidRDefault="00572CAB" w:rsidP="00324D5A">
      <w:pPr>
        <w:pStyle w:val="Bulletlist1"/>
      </w:pPr>
      <w:r>
        <w:t>Conclusion: Final thoughts and potential next steps for the company.</w:t>
      </w:r>
    </w:p>
    <w:p w14:paraId="1D4366F6" w14:textId="494AC9BC" w:rsidR="00572CAB" w:rsidRPr="0010121D" w:rsidRDefault="00572CAB" w:rsidP="00324D5A">
      <w:pPr>
        <w:pStyle w:val="Heading2"/>
      </w:pPr>
      <w:bookmarkStart w:id="98" w:name="_Toc215661085"/>
      <w:r w:rsidRPr="0010121D">
        <w:t xml:space="preserve">Discussion and </w:t>
      </w:r>
      <w:r w:rsidR="00324D5A">
        <w:t>f</w:t>
      </w:r>
      <w:r w:rsidRPr="0010121D">
        <w:t>eedback</w:t>
      </w:r>
      <w:bookmarkEnd w:id="98"/>
    </w:p>
    <w:p w14:paraId="3DD1AA02" w14:textId="77777777" w:rsidR="00572CAB" w:rsidRDefault="00572CAB" w:rsidP="00572CAB">
      <w:r>
        <w:t>Present your findings to a group.</w:t>
      </w:r>
    </w:p>
    <w:p w14:paraId="2F73E2DF" w14:textId="77777777" w:rsidR="00572CAB" w:rsidRDefault="00572CAB" w:rsidP="00572CAB">
      <w:r>
        <w:t>Reflect on the feedback and consider any adjustments to your recommendations.</w:t>
      </w:r>
    </w:p>
    <w:bookmarkEnd w:id="1"/>
    <w:p w14:paraId="4E19C156" w14:textId="2E97D59B" w:rsidR="00DF1239" w:rsidRDefault="00DF1239">
      <w:pPr>
        <w:spacing w:before="0" w:after="160" w:line="259" w:lineRule="auto"/>
      </w:pPr>
      <w:r>
        <w:br w:type="page"/>
      </w:r>
    </w:p>
    <w:p w14:paraId="4D1AE6AB" w14:textId="7102E11B" w:rsidR="00175BFD" w:rsidRPr="00175BFD" w:rsidRDefault="005A66CE" w:rsidP="000217FA">
      <w:pPr>
        <w:spacing w:before="0" w:after="160" w:line="259" w:lineRule="auto"/>
      </w:pPr>
      <w:r>
        <w:rPr>
          <w:noProof/>
        </w:rPr>
        <w:lastRenderedPageBreak/>
        <w:drawing>
          <wp:anchor distT="0" distB="0" distL="114300" distR="114300" simplePos="0" relativeHeight="251658244" behindDoc="0" locked="0" layoutInCell="1" allowOverlap="1" wp14:anchorId="70FA645F" wp14:editId="0EA13690">
            <wp:simplePos x="0" y="0"/>
            <wp:positionH relativeFrom="margin">
              <wp:posOffset>-544830</wp:posOffset>
            </wp:positionH>
            <wp:positionV relativeFrom="margin">
              <wp:posOffset>-1076629</wp:posOffset>
            </wp:positionV>
            <wp:extent cx="7566424" cy="10694724"/>
            <wp:effectExtent l="0" t="0" r="3175" b="0"/>
            <wp:wrapNone/>
            <wp:docPr id="5293052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05263" name="Picture 529305263"/>
                    <pic:cNvPicPr/>
                  </pic:nvPicPr>
                  <pic:blipFill>
                    <a:blip r:embed="rId52" cstate="print">
                      <a:extLst>
                        <a:ext uri="{28A0092B-C50C-407E-A947-70E740481C1C}">
                          <a14:useLocalDpi xmlns:a14="http://schemas.microsoft.com/office/drawing/2010/main" val="0"/>
                        </a:ext>
                      </a:extLst>
                    </a:blip>
                    <a:stretch>
                      <a:fillRect/>
                    </a:stretch>
                  </pic:blipFill>
                  <pic:spPr>
                    <a:xfrm>
                      <a:off x="0" y="0"/>
                      <a:ext cx="7566424" cy="10694724"/>
                    </a:xfrm>
                    <a:prstGeom prst="rect">
                      <a:avLst/>
                    </a:prstGeom>
                  </pic:spPr>
                </pic:pic>
              </a:graphicData>
            </a:graphic>
            <wp14:sizeRelH relativeFrom="page">
              <wp14:pctWidth>0</wp14:pctWidth>
            </wp14:sizeRelH>
            <wp14:sizeRelV relativeFrom="page">
              <wp14:pctHeight>0</wp14:pctHeight>
            </wp14:sizeRelV>
          </wp:anchor>
        </w:drawing>
      </w:r>
    </w:p>
    <w:sectPr w:rsidR="00175BFD" w:rsidRPr="00175BFD" w:rsidSect="002920C8">
      <w:pgSz w:w="11906" w:h="16838"/>
      <w:pgMar w:top="1701" w:right="851" w:bottom="1134" w:left="851" w:header="56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72FEA" w14:textId="77777777" w:rsidR="00656466" w:rsidRDefault="00656466" w:rsidP="007F513E">
      <w:r>
        <w:separator/>
      </w:r>
    </w:p>
    <w:p w14:paraId="1395ED71" w14:textId="77777777" w:rsidR="00656466" w:rsidRDefault="00656466"/>
    <w:p w14:paraId="79C2BBD3" w14:textId="77777777" w:rsidR="00656466" w:rsidRDefault="00656466"/>
  </w:endnote>
  <w:endnote w:type="continuationSeparator" w:id="0">
    <w:p w14:paraId="79FF1C94" w14:textId="77777777" w:rsidR="00656466" w:rsidRDefault="00656466" w:rsidP="007F513E">
      <w:r>
        <w:continuationSeparator/>
      </w:r>
    </w:p>
    <w:p w14:paraId="4AF85DCA" w14:textId="77777777" w:rsidR="00656466" w:rsidRDefault="00656466"/>
    <w:p w14:paraId="3532EA52" w14:textId="77777777" w:rsidR="00656466" w:rsidRDefault="00656466"/>
  </w:endnote>
  <w:endnote w:type="continuationNotice" w:id="1">
    <w:p w14:paraId="1F798B92" w14:textId="77777777" w:rsidR="00656466" w:rsidRDefault="00656466">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panose1 w:val="00000000000000000000"/>
    <w:charset w:val="00"/>
    <w:family w:val="auto"/>
    <w:pitch w:val="variable"/>
    <w:sig w:usb0="A000006F" w:usb1="0000007B" w:usb2="00000000" w:usb3="00000000" w:csb0="00000093" w:csb1="00000000"/>
    <w:embedRegular r:id="rId1" w:fontKey="{CB1C7B04-3CEC-4F98-8B68-19F86A9FBB1B}"/>
    <w:embedBold r:id="rId2" w:fontKey="{1B2F8316-AFE6-4B4D-89A9-3CA074C92AFB}"/>
    <w:embedItalic r:id="rId3" w:fontKey="{3E936DC5-DAC1-491E-96C2-C17B4F0F9EAC}"/>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igtree ExtraBold">
    <w:panose1 w:val="00000000000000000000"/>
    <w:charset w:val="00"/>
    <w:family w:val="auto"/>
    <w:pitch w:val="variable"/>
    <w:sig w:usb0="A000006F" w:usb1="0000007B" w:usb2="00000000" w:usb3="00000000" w:csb0="00000093" w:csb1="00000000"/>
    <w:embedRegular r:id="rId4" w:fontKey="{A78284FD-7826-473B-A6D3-803136385D84}"/>
    <w:embedBold r:id="rId5" w:fontKey="{1D32B2BA-77F4-45B9-BA6D-6AA6497994A0}"/>
  </w:font>
  <w:font w:name="Figtree SemiBold">
    <w:altName w:val="Calibri"/>
    <w:charset w:val="00"/>
    <w:family w:val="auto"/>
    <w:pitch w:val="variable"/>
    <w:sig w:usb0="A000006F" w:usb1="0000007B" w:usb2="00000000" w:usb3="00000000" w:csb0="00000093" w:csb1="00000000"/>
    <w:embedBold r:id="rId6" w:fontKey="{A8852E62-4456-4385-9056-8C9B06DEF2FA}"/>
  </w:font>
  <w:font w:name="Figtree Light">
    <w:altName w:val="Calibri"/>
    <w:charset w:val="00"/>
    <w:family w:val="auto"/>
    <w:pitch w:val="variable"/>
    <w:sig w:usb0="A000006F" w:usb1="0000007B" w:usb2="00000000" w:usb3="00000000" w:csb0="00000093" w:csb1="00000000"/>
    <w:embedRegular r:id="rId7" w:fontKey="{0417D814-DBA8-407A-A085-28F4C8135917}"/>
  </w:font>
  <w:font w:name="Montserrat Light">
    <w:panose1 w:val="00000400000000000000"/>
    <w:charset w:val="00"/>
    <w:family w:val="auto"/>
    <w:pitch w:val="variable"/>
    <w:sig w:usb0="2000020F" w:usb1="00000003" w:usb2="00000000" w:usb3="00000000" w:csb0="00000197" w:csb1="00000000"/>
    <w:embedRegular r:id="rId8" w:fontKey="{ACE7E384-C44D-4677-A326-4A9895607F61}"/>
  </w:font>
  <w:font w:name="Krana Fat B">
    <w:panose1 w:val="00000B00000000000000"/>
    <w:charset w:val="00"/>
    <w:family w:val="modern"/>
    <w:notTrueType/>
    <w:pitch w:val="variable"/>
    <w:sig w:usb0="A000002F" w:usb1="00000053" w:usb2="00000000" w:usb3="00000000" w:csb0="00000093" w:csb1="00000000"/>
  </w:font>
  <w:font w:name="Segoe UI">
    <w:panose1 w:val="020B0502040204020203"/>
    <w:charset w:val="00"/>
    <w:family w:val="swiss"/>
    <w:pitch w:val="variable"/>
    <w:sig w:usb0="E4002EFF" w:usb1="C000E47F" w:usb2="00000009" w:usb3="00000000" w:csb0="000001FF" w:csb1="00000000"/>
    <w:embedRegular r:id="rId9" w:fontKey="{D3007937-0FCA-4EFB-8201-96F60E2F8489}"/>
    <w:embedItalic r:id="rId10" w:fontKey="{A439A2E7-F2E8-4734-9869-1FD3ECF81364}"/>
  </w:font>
  <w:font w:name="Montserrat">
    <w:altName w:val="Montserrat"/>
    <w:panose1 w:val="00000500000000000000"/>
    <w:charset w:val="00"/>
    <w:family w:val="auto"/>
    <w:pitch w:val="variable"/>
    <w:sig w:usb0="2000020F" w:usb1="00000003" w:usb2="00000000" w:usb3="00000000" w:csb0="00000197" w:csb1="00000000"/>
    <w:embedBold r:id="rId11" w:fontKey="{A8D3BB8B-8EB4-4EF6-A344-00935D8EE95C}"/>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2" w:fontKey="{065E36B0-2940-4D9D-A70F-B2233D42B09A}"/>
    <w:embedBold r:id="rId13" w:fontKey="{2144015D-AA5E-436D-845F-EE71A221D7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5523093"/>
      <w:docPartObj>
        <w:docPartGallery w:val="Page Numbers (Bottom of Page)"/>
        <w:docPartUnique/>
      </w:docPartObj>
    </w:sdtPr>
    <w:sdtContent>
      <w:p w14:paraId="49FE2FF7" w14:textId="34934B60" w:rsidR="00D767F5" w:rsidRDefault="00D767F5" w:rsidP="002920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489905783"/>
      <w:docPartObj>
        <w:docPartGallery w:val="Page Numbers (Bottom of Page)"/>
        <w:docPartUnique/>
      </w:docPartObj>
    </w:sdtPr>
    <w:sdtContent>
      <w:p w14:paraId="3E71DDE6" w14:textId="7A94755D" w:rsidR="00D767F5" w:rsidRDefault="00D767F5" w:rsidP="002920C8">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A5FCC4" w14:textId="77777777" w:rsidR="00D767F5" w:rsidRDefault="00D767F5" w:rsidP="00D767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3400182"/>
      <w:docPartObj>
        <w:docPartGallery w:val="Page Numbers (Bottom of Page)"/>
        <w:docPartUnique/>
      </w:docPartObj>
    </w:sdtPr>
    <w:sdtContent>
      <w:p w14:paraId="6AF03E12" w14:textId="21533D1E" w:rsidR="002920C8" w:rsidRDefault="002920C8" w:rsidP="00CB70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1043EA5" w14:textId="2366C6EF" w:rsidR="00D767F5" w:rsidRPr="005A2769" w:rsidRDefault="00D767F5" w:rsidP="00D767F5">
    <w:pPr>
      <w:pStyle w:val="Footer"/>
      <w:tabs>
        <w:tab w:val="clear" w:pos="4513"/>
        <w:tab w:val="clear" w:pos="9026"/>
        <w:tab w:val="right" w:pos="10204"/>
      </w:tabs>
      <w:ind w:right="360"/>
      <w:rPr>
        <w:szCs w:val="20"/>
      </w:rPr>
    </w:pPr>
    <w:r w:rsidRPr="0022574D">
      <w:rPr>
        <w:szCs w:val="20"/>
      </w:rPr>
      <w:t>© 202</w:t>
    </w:r>
    <w:r w:rsidR="002D00D2">
      <w:rPr>
        <w:szCs w:val="20"/>
      </w:rPr>
      <w:t>5</w:t>
    </w:r>
    <w:r w:rsidRPr="0022574D">
      <w:rPr>
        <w:szCs w:val="20"/>
      </w:rPr>
      <w:t xml:space="preserve"> QA Limited or its affiliates.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E4C4" w14:textId="77777777" w:rsidR="00786B7E" w:rsidRDefault="00786B7E" w:rsidP="00786B7E">
    <w:pPr>
      <w:pStyle w:val="Footer"/>
      <w:tabs>
        <w:tab w:val="clear" w:pos="9026"/>
        <w:tab w:val="right" w:pos="10204"/>
      </w:tabs>
    </w:pPr>
    <w:r w:rsidRPr="00232C50">
      <w:fldChar w:fldCharType="begin"/>
    </w:r>
    <w:r w:rsidRPr="00232C50">
      <w:instrText xml:space="preserve"> PAGE   \* MERGEFORMAT </w:instrText>
    </w:r>
    <w:r w:rsidRPr="00232C50">
      <w:fldChar w:fldCharType="separate"/>
    </w:r>
    <w:r>
      <w:t>i</w:t>
    </w:r>
    <w:r w:rsidRPr="00232C50">
      <w:fldChar w:fldCharType="end"/>
    </w:r>
    <w:r w:rsidRPr="00232C50">
      <w:t xml:space="preserve"> | </w:t>
    </w:r>
    <w:r>
      <w:t>[Insert title]</w:t>
    </w:r>
    <w:r>
      <w:tab/>
    </w:r>
    <w:r>
      <w:tab/>
      <w:t>© QA Limited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8878F" w14:textId="77777777" w:rsidR="00656466" w:rsidRDefault="00656466" w:rsidP="007F513E">
      <w:r>
        <w:separator/>
      </w:r>
    </w:p>
    <w:p w14:paraId="7F356BBC" w14:textId="77777777" w:rsidR="00656466" w:rsidRDefault="00656466"/>
    <w:p w14:paraId="3F7315FD" w14:textId="77777777" w:rsidR="00656466" w:rsidRDefault="00656466"/>
  </w:footnote>
  <w:footnote w:type="continuationSeparator" w:id="0">
    <w:p w14:paraId="79AADCEF" w14:textId="77777777" w:rsidR="00656466" w:rsidRDefault="00656466" w:rsidP="007F513E">
      <w:r>
        <w:continuationSeparator/>
      </w:r>
    </w:p>
    <w:p w14:paraId="2AEABB61" w14:textId="77777777" w:rsidR="00656466" w:rsidRDefault="00656466"/>
    <w:p w14:paraId="0A234A23" w14:textId="77777777" w:rsidR="00656466" w:rsidRDefault="00656466"/>
  </w:footnote>
  <w:footnote w:type="continuationNotice" w:id="1">
    <w:p w14:paraId="56ECEA2A" w14:textId="77777777" w:rsidR="00656466" w:rsidRDefault="00656466">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888F" w14:textId="77777777" w:rsidR="00EE41BF" w:rsidRDefault="00185B11">
    <w:pPr>
      <w:pStyle w:val="Header"/>
    </w:pPr>
    <w:r>
      <w:rPr>
        <w:noProof/>
      </w:rPr>
      <w:drawing>
        <wp:inline distT="0" distB="0" distL="0" distR="0" wp14:anchorId="666D9104" wp14:editId="1461423D">
          <wp:extent cx="1097532" cy="360000"/>
          <wp:effectExtent l="0" t="0" r="7620" b="2540"/>
          <wp:docPr id="1490381462"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3702"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532" cy="360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409D" w14:textId="5978EE56" w:rsidR="00750DA6" w:rsidRDefault="002920C8">
    <w:pPr>
      <w:pStyle w:val="Header"/>
    </w:pPr>
    <w:r>
      <w:rPr>
        <w:noProof/>
      </w:rPr>
      <mc:AlternateContent>
        <mc:Choice Requires="wps">
          <w:drawing>
            <wp:anchor distT="0" distB="0" distL="114300" distR="114300" simplePos="0" relativeHeight="251659264" behindDoc="0" locked="0" layoutInCell="1" allowOverlap="1" wp14:anchorId="789E1200" wp14:editId="25FEF1D3">
              <wp:simplePos x="0" y="0"/>
              <wp:positionH relativeFrom="column">
                <wp:posOffset>626907</wp:posOffset>
              </wp:positionH>
              <wp:positionV relativeFrom="paragraph">
                <wp:posOffset>-125122</wp:posOffset>
              </wp:positionV>
              <wp:extent cx="5464783" cy="505163"/>
              <wp:effectExtent l="0" t="0" r="0" b="0"/>
              <wp:wrapNone/>
              <wp:docPr id="158598700" name="Text Box 13"/>
              <wp:cNvGraphicFramePr/>
              <a:graphic xmlns:a="http://schemas.openxmlformats.org/drawingml/2006/main">
                <a:graphicData uri="http://schemas.microsoft.com/office/word/2010/wordprocessingShape">
                  <wps:wsp>
                    <wps:cNvSpPr txBox="1"/>
                    <wps:spPr>
                      <a:xfrm>
                        <a:off x="0" y="0"/>
                        <a:ext cx="5464783" cy="505163"/>
                      </a:xfrm>
                      <a:prstGeom prst="rect">
                        <a:avLst/>
                      </a:prstGeom>
                      <a:noFill/>
                      <a:ln w="6350">
                        <a:noFill/>
                      </a:ln>
                    </wps:spPr>
                    <wps:txbx>
                      <w:txbxContent>
                        <w:p w14:paraId="72A16A12" w14:textId="6B543FC3" w:rsidR="00D767F5" w:rsidRPr="00EC2133" w:rsidRDefault="007E1B2C" w:rsidP="00D767F5">
                          <w:pPr>
                            <w:pStyle w:val="Header"/>
                          </w:pPr>
                          <w:r>
                            <w:t>NEL4 Module 2 Live Event: Learner Activity Document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9E1200" id="_x0000_t202" coordsize="21600,21600" o:spt="202" path="m,l,21600r21600,l21600,xe">
              <v:stroke joinstyle="miter"/>
              <v:path gradientshapeok="t" o:connecttype="rect"/>
            </v:shapetype>
            <v:shape id="Text Box 13" o:spid="_x0000_s1115" type="#_x0000_t202" style="position:absolute;margin-left:49.35pt;margin-top:-9.85pt;width:430.3pt;height:3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1zFw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" filled="f" stroked="f" strokeweight=".5pt">
              <v:textbox>
                <w:txbxContent>
                  <w:p w14:paraId="72A16A12" w14:textId="6B543FC3" w:rsidR="00D767F5" w:rsidRPr="00EC2133" w:rsidRDefault="007E1B2C" w:rsidP="00D767F5">
                    <w:pPr>
                      <w:pStyle w:val="Header"/>
                    </w:pPr>
                    <w:r>
                      <w:t>NEL4 Module 2 Live Event: Learner Activity Document</w:t>
                    </w:r>
                  </w:p>
                </w:txbxContent>
              </v:textbox>
            </v:shape>
          </w:pict>
        </mc:Fallback>
      </mc:AlternateContent>
    </w:r>
    <w:r w:rsidR="00D767F5">
      <w:rPr>
        <w:noProof/>
      </w:rPr>
      <w:drawing>
        <wp:anchor distT="0" distB="0" distL="114300" distR="114300" simplePos="0" relativeHeight="251657216" behindDoc="1" locked="0" layoutInCell="1" allowOverlap="1" wp14:anchorId="01C6828F" wp14:editId="5551AA0E">
          <wp:simplePos x="0" y="0"/>
          <wp:positionH relativeFrom="margin">
            <wp:posOffset>0</wp:posOffset>
          </wp:positionH>
          <wp:positionV relativeFrom="paragraph">
            <wp:posOffset>126365</wp:posOffset>
          </wp:positionV>
          <wp:extent cx="6804000" cy="253386"/>
          <wp:effectExtent l="0" t="0" r="3810" b="635"/>
          <wp:wrapNone/>
          <wp:docPr id="10986188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7732" name="Picture 267987732"/>
                  <pic:cNvPicPr/>
                </pic:nvPicPr>
                <pic:blipFill>
                  <a:blip r:embed="rId1">
                    <a:extLst>
                      <a:ext uri="{28A0092B-C50C-407E-A947-70E740481C1C}">
                        <a14:useLocalDpi xmlns:a14="http://schemas.microsoft.com/office/drawing/2010/main" val="0"/>
                      </a:ext>
                    </a:extLst>
                  </a:blip>
                  <a:stretch>
                    <a:fillRect/>
                  </a:stretch>
                </pic:blipFill>
                <pic:spPr>
                  <a:xfrm>
                    <a:off x="0" y="0"/>
                    <a:ext cx="6804000" cy="253386"/>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128D0" w14:textId="77777777" w:rsidR="0084601C" w:rsidRDefault="008460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E59D5"/>
    <w:multiLevelType w:val="hybridMultilevel"/>
    <w:tmpl w:val="31DAF9A4"/>
    <w:lvl w:ilvl="0" w:tplc="4B127FD8">
      <w:numFmt w:val="bullet"/>
      <w:pStyle w:val="Bulletlist1"/>
      <w:lvlText w:val="•"/>
      <w:lvlJc w:val="left"/>
      <w:pPr>
        <w:ind w:left="851" w:hanging="284"/>
      </w:pPr>
      <w:rPr>
        <w:rFonts w:ascii="Figtree" w:eastAsiaTheme="minorHAnsi" w:hAnsi="Figtre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503872"/>
    <w:multiLevelType w:val="multilevel"/>
    <w:tmpl w:val="55A03AEC"/>
    <w:styleLink w:val="CurrentList3"/>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F5321F"/>
    <w:multiLevelType w:val="hybridMultilevel"/>
    <w:tmpl w:val="1054B970"/>
    <w:lvl w:ilvl="0" w:tplc="1622880C">
      <w:start w:val="1"/>
      <w:numFmt w:val="bullet"/>
      <w:pStyle w:val="Paragraph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1149E1"/>
    <w:multiLevelType w:val="multilevel"/>
    <w:tmpl w:val="C86082BA"/>
    <w:styleLink w:val="CurrentList2"/>
    <w:lvl w:ilvl="0">
      <w:start w:val="1"/>
      <w:numFmt w:val="decimal"/>
      <w:lvlText w:val="%1."/>
      <w:lvlJc w:val="left"/>
      <w:pPr>
        <w:ind w:left="1080" w:hanging="720"/>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C11349"/>
    <w:multiLevelType w:val="multilevel"/>
    <w:tmpl w:val="A6D01C28"/>
    <w:styleLink w:val="Style4"/>
    <w:lvl w:ilvl="0">
      <w:start w:val="1"/>
      <w:numFmt w:val="decimal"/>
      <w:suff w:val="space"/>
      <w:lvlText w:val="%1."/>
      <w:lvlJc w:val="left"/>
      <w:pPr>
        <w:ind w:left="851" w:hanging="284"/>
      </w:pPr>
      <w:rPr>
        <w:rFonts w:hint="default"/>
        <w:b w:val="0"/>
        <w:bCs w:val="0"/>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37A91925"/>
    <w:multiLevelType w:val="multilevel"/>
    <w:tmpl w:val="40A0A4FA"/>
    <w:styleLink w:val="CurrentList1"/>
    <w:lvl w:ilvl="0">
      <w:numFmt w:val="bullet"/>
      <w:lvlText w:val="•"/>
      <w:lvlJc w:val="left"/>
      <w:pPr>
        <w:ind w:left="1080" w:hanging="720"/>
      </w:pPr>
      <w:rPr>
        <w:rFonts w:ascii="Figtree" w:eastAsiaTheme="minorHAnsi" w:hAnsi="Figtree"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4387497B"/>
    <w:multiLevelType w:val="hybridMultilevel"/>
    <w:tmpl w:val="7D0A7FCC"/>
    <w:lvl w:ilvl="0" w:tplc="555C0D56">
      <w:start w:val="1"/>
      <w:numFmt w:val="bullet"/>
      <w:pStyle w:val="TableBullet"/>
      <w:lvlText w:val=""/>
      <w:lvlJc w:val="left"/>
      <w:pPr>
        <w:ind w:left="397" w:hanging="284"/>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461B4D36"/>
    <w:multiLevelType w:val="multilevel"/>
    <w:tmpl w:val="55A03AEC"/>
    <w:styleLink w:val="CurrentList4"/>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32758DD"/>
    <w:multiLevelType w:val="hybridMultilevel"/>
    <w:tmpl w:val="810658FE"/>
    <w:lvl w:ilvl="0" w:tplc="0248C30E">
      <w:start w:val="1"/>
      <w:numFmt w:val="decimal"/>
      <w:pStyle w:val="Numberlist"/>
      <w:lvlText w:val="%1."/>
      <w:lvlJc w:val="left"/>
      <w:pPr>
        <w:ind w:left="927" w:hanging="360"/>
      </w:pPr>
      <w:rPr>
        <w:rFonts w:hint="default"/>
        <w:b w:val="0"/>
        <w:bCs w:val="0"/>
        <w:color w:val="auto"/>
      </w:rPr>
    </w:lvl>
    <w:lvl w:ilvl="1" w:tplc="65E80172">
      <w:start w:val="1"/>
      <w:numFmt w:val="lowerLetter"/>
      <w:lvlText w:val="%2)"/>
      <w:lvlJc w:val="left"/>
      <w:pPr>
        <w:ind w:left="1656" w:hanging="576"/>
      </w:pPr>
      <w:rPr>
        <w:rFonts w:hint="default"/>
      </w:r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6373AD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6B6466E"/>
    <w:multiLevelType w:val="multilevel"/>
    <w:tmpl w:val="563826F4"/>
    <w:lvl w:ilvl="0">
      <w:start w:val="1"/>
      <w:numFmt w:val="decimal"/>
      <w:suff w:val="space"/>
      <w:lvlText w:val="%1."/>
      <w:lvlJc w:val="left"/>
      <w:pPr>
        <w:ind w:left="851" w:hanging="284"/>
      </w:pPr>
      <w:rPr>
        <w:rFonts w:hint="default"/>
        <w:b w:val="0"/>
        <w:bCs w:val="0"/>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58045B12"/>
    <w:multiLevelType w:val="multilevel"/>
    <w:tmpl w:val="1CF2B872"/>
    <w:styleLink w:val="Style3"/>
    <w:lvl w:ilvl="0">
      <w:start w:val="1"/>
      <w:numFmt w:val="decimal"/>
      <w:suff w:val="space"/>
      <w:lvlText w:val="%1."/>
      <w:lvlJc w:val="left"/>
      <w:pPr>
        <w:ind w:left="851" w:hanging="284"/>
      </w:pPr>
      <w:rPr>
        <w:rFonts w:hint="default"/>
        <w:b w:val="0"/>
        <w:bCs w:val="0"/>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A15737C"/>
    <w:multiLevelType w:val="hybridMultilevel"/>
    <w:tmpl w:val="8FC4D410"/>
    <w:lvl w:ilvl="0" w:tplc="02024104">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BC52AEC"/>
    <w:multiLevelType w:val="hybridMultilevel"/>
    <w:tmpl w:val="F60CCCCC"/>
    <w:lvl w:ilvl="0" w:tplc="2CFC06DC">
      <w:start w:val="1"/>
      <w:numFmt w:val="decimal"/>
      <w:lvlText w:val="%1."/>
      <w:lvlJc w:val="left"/>
      <w:pPr>
        <w:ind w:left="860" w:hanging="360"/>
      </w:pPr>
      <w:rPr>
        <w:rFonts w:hint="default"/>
        <w:b w:val="0"/>
        <w:bCs w:val="0"/>
        <w:color w:val="auto"/>
        <w:spacing w:val="-3"/>
        <w:w w:val="99"/>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DC443E8"/>
    <w:multiLevelType w:val="hybridMultilevel"/>
    <w:tmpl w:val="CD7460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27E22AF"/>
    <w:multiLevelType w:val="multilevel"/>
    <w:tmpl w:val="1CF2B872"/>
    <w:numStyleLink w:val="Style3"/>
  </w:abstractNum>
  <w:abstractNum w:abstractNumId="16" w15:restartNumberingAfterBreak="0">
    <w:nsid w:val="75E34A92"/>
    <w:multiLevelType w:val="multilevel"/>
    <w:tmpl w:val="9F808E3C"/>
    <w:lvl w:ilvl="0">
      <w:start w:val="1"/>
      <w:numFmt w:val="decimal"/>
      <w:lvlText w:val="%1)"/>
      <w:lvlJc w:val="left"/>
      <w:pPr>
        <w:ind w:left="1134" w:hanging="360"/>
      </w:pPr>
      <w:rPr>
        <w:rFonts w:hint="default"/>
      </w:rPr>
    </w:lvl>
    <w:lvl w:ilvl="1">
      <w:start w:val="1"/>
      <w:numFmt w:val="lowerLetter"/>
      <w:pStyle w:val="Letterlist"/>
      <w:lvlText w:val="%2)"/>
      <w:lvlJc w:val="left"/>
      <w:pPr>
        <w:ind w:left="1701" w:hanging="397"/>
      </w:pPr>
      <w:rPr>
        <w:rFonts w:hint="default"/>
      </w:rPr>
    </w:lvl>
    <w:lvl w:ilvl="2">
      <w:start w:val="1"/>
      <w:numFmt w:val="lowerRoman"/>
      <w:lvlText w:val="%3)"/>
      <w:lvlJc w:val="left"/>
      <w:pPr>
        <w:ind w:left="1854" w:hanging="360"/>
      </w:pPr>
      <w:rPr>
        <w:rFonts w:hint="default"/>
      </w:rPr>
    </w:lvl>
    <w:lvl w:ilvl="3">
      <w:start w:val="1"/>
      <w:numFmt w:val="decimal"/>
      <w:lvlText w:val="(%4)"/>
      <w:lvlJc w:val="left"/>
      <w:pPr>
        <w:ind w:left="2214" w:hanging="360"/>
      </w:pPr>
      <w:rPr>
        <w:rFonts w:hint="default"/>
      </w:rPr>
    </w:lvl>
    <w:lvl w:ilvl="4">
      <w:start w:val="1"/>
      <w:numFmt w:val="lowerLetter"/>
      <w:lvlText w:val="(%5)"/>
      <w:lvlJc w:val="left"/>
      <w:pPr>
        <w:ind w:left="2574" w:hanging="360"/>
      </w:pPr>
      <w:rPr>
        <w:rFonts w:hint="default"/>
      </w:rPr>
    </w:lvl>
    <w:lvl w:ilvl="5">
      <w:start w:val="1"/>
      <w:numFmt w:val="lowerRoman"/>
      <w:lvlText w:val="(%6)"/>
      <w:lvlJc w:val="left"/>
      <w:pPr>
        <w:ind w:left="2934" w:hanging="360"/>
      </w:pPr>
      <w:rPr>
        <w:rFonts w:hint="default"/>
      </w:rPr>
    </w:lvl>
    <w:lvl w:ilvl="6">
      <w:start w:val="1"/>
      <w:numFmt w:val="decimal"/>
      <w:lvlText w:val="%7."/>
      <w:lvlJc w:val="left"/>
      <w:pPr>
        <w:ind w:left="3294" w:hanging="360"/>
      </w:pPr>
      <w:rPr>
        <w:rFonts w:hint="default"/>
      </w:rPr>
    </w:lvl>
    <w:lvl w:ilvl="7">
      <w:start w:val="1"/>
      <w:numFmt w:val="lowerLetter"/>
      <w:lvlText w:val="%8."/>
      <w:lvlJc w:val="left"/>
      <w:pPr>
        <w:ind w:left="3654" w:hanging="360"/>
      </w:pPr>
      <w:rPr>
        <w:rFonts w:hint="default"/>
      </w:rPr>
    </w:lvl>
    <w:lvl w:ilvl="8">
      <w:start w:val="1"/>
      <w:numFmt w:val="lowerRoman"/>
      <w:lvlText w:val="%9."/>
      <w:lvlJc w:val="left"/>
      <w:pPr>
        <w:ind w:left="4014" w:hanging="360"/>
      </w:pPr>
      <w:rPr>
        <w:rFonts w:hint="default"/>
      </w:rPr>
    </w:lvl>
  </w:abstractNum>
  <w:num w:numId="1" w16cid:durableId="37897106">
    <w:abstractNumId w:val="0"/>
  </w:num>
  <w:num w:numId="2" w16cid:durableId="1589922319">
    <w:abstractNumId w:val="6"/>
  </w:num>
  <w:num w:numId="3" w16cid:durableId="1693529811">
    <w:abstractNumId w:val="16"/>
  </w:num>
  <w:num w:numId="4" w16cid:durableId="1663772690">
    <w:abstractNumId w:val="5"/>
  </w:num>
  <w:num w:numId="5" w16cid:durableId="112597264">
    <w:abstractNumId w:val="3"/>
  </w:num>
  <w:num w:numId="6" w16cid:durableId="714547675">
    <w:abstractNumId w:val="1"/>
  </w:num>
  <w:num w:numId="7" w16cid:durableId="1528326635">
    <w:abstractNumId w:val="7"/>
  </w:num>
  <w:num w:numId="8" w16cid:durableId="996686339">
    <w:abstractNumId w:val="9"/>
  </w:num>
  <w:num w:numId="9" w16cid:durableId="8801901">
    <w:abstractNumId w:val="12"/>
  </w:num>
  <w:num w:numId="10" w16cid:durableId="734546070">
    <w:abstractNumId w:val="14"/>
  </w:num>
  <w:num w:numId="11" w16cid:durableId="1681200940">
    <w:abstractNumId w:val="2"/>
  </w:num>
  <w:num w:numId="12" w16cid:durableId="1460492746">
    <w:abstractNumId w:val="13"/>
  </w:num>
  <w:num w:numId="13" w16cid:durableId="1894733037">
    <w:abstractNumId w:val="8"/>
    <w:lvlOverride w:ilvl="0">
      <w:startOverride w:val="1"/>
    </w:lvlOverride>
  </w:num>
  <w:num w:numId="14" w16cid:durableId="1103721473">
    <w:abstractNumId w:val="8"/>
    <w:lvlOverride w:ilvl="0">
      <w:startOverride w:val="1"/>
    </w:lvlOverride>
  </w:num>
  <w:num w:numId="15" w16cid:durableId="275913582">
    <w:abstractNumId w:val="8"/>
    <w:lvlOverride w:ilvl="0">
      <w:startOverride w:val="1"/>
    </w:lvlOverride>
  </w:num>
  <w:num w:numId="16" w16cid:durableId="361975663">
    <w:abstractNumId w:val="8"/>
    <w:lvlOverride w:ilvl="0">
      <w:startOverride w:val="1"/>
    </w:lvlOverride>
  </w:num>
  <w:num w:numId="17" w16cid:durableId="220361480">
    <w:abstractNumId w:val="8"/>
    <w:lvlOverride w:ilvl="0">
      <w:startOverride w:val="1"/>
    </w:lvlOverride>
  </w:num>
  <w:num w:numId="18" w16cid:durableId="645207772">
    <w:abstractNumId w:val="8"/>
    <w:lvlOverride w:ilvl="0">
      <w:startOverride w:val="1"/>
    </w:lvlOverride>
  </w:num>
  <w:num w:numId="19" w16cid:durableId="19107704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68097906">
    <w:abstractNumId w:val="8"/>
    <w:lvlOverride w:ilvl="0">
      <w:startOverride w:val="1"/>
    </w:lvlOverride>
  </w:num>
  <w:num w:numId="21" w16cid:durableId="822283576">
    <w:abstractNumId w:val="8"/>
    <w:lvlOverride w:ilvl="0">
      <w:startOverride w:val="1"/>
    </w:lvlOverride>
  </w:num>
  <w:num w:numId="22" w16cid:durableId="1632714206">
    <w:abstractNumId w:val="8"/>
    <w:lvlOverride w:ilvl="0">
      <w:startOverride w:val="1"/>
    </w:lvlOverride>
  </w:num>
  <w:num w:numId="23" w16cid:durableId="1917737657">
    <w:abstractNumId w:val="8"/>
    <w:lvlOverride w:ilvl="0">
      <w:startOverride w:val="1"/>
    </w:lvlOverride>
  </w:num>
  <w:num w:numId="24" w16cid:durableId="824660378">
    <w:abstractNumId w:val="8"/>
    <w:lvlOverride w:ilvl="0">
      <w:startOverride w:val="1"/>
    </w:lvlOverride>
  </w:num>
  <w:num w:numId="25" w16cid:durableId="1167401974">
    <w:abstractNumId w:val="8"/>
    <w:lvlOverride w:ilvl="0">
      <w:startOverride w:val="1"/>
    </w:lvlOverride>
  </w:num>
  <w:num w:numId="26" w16cid:durableId="1778673753">
    <w:abstractNumId w:val="8"/>
    <w:lvlOverride w:ilvl="0">
      <w:startOverride w:val="1"/>
    </w:lvlOverride>
  </w:num>
  <w:num w:numId="27" w16cid:durableId="758647666">
    <w:abstractNumId w:val="8"/>
    <w:lvlOverride w:ilvl="0">
      <w:startOverride w:val="1"/>
    </w:lvlOverride>
  </w:num>
  <w:num w:numId="28" w16cid:durableId="414018174">
    <w:abstractNumId w:val="8"/>
    <w:lvlOverride w:ilvl="0">
      <w:startOverride w:val="1"/>
    </w:lvlOverride>
  </w:num>
  <w:num w:numId="29" w16cid:durableId="484669383">
    <w:abstractNumId w:val="8"/>
    <w:lvlOverride w:ilvl="0">
      <w:startOverride w:val="1"/>
    </w:lvlOverride>
  </w:num>
  <w:num w:numId="30" w16cid:durableId="1132363282">
    <w:abstractNumId w:val="8"/>
    <w:lvlOverride w:ilvl="0">
      <w:startOverride w:val="1"/>
    </w:lvlOverride>
  </w:num>
  <w:num w:numId="31" w16cid:durableId="1835142224">
    <w:abstractNumId w:val="8"/>
    <w:lvlOverride w:ilvl="0">
      <w:startOverride w:val="1"/>
    </w:lvlOverride>
  </w:num>
  <w:num w:numId="32" w16cid:durableId="626282775">
    <w:abstractNumId w:val="8"/>
    <w:lvlOverride w:ilvl="0">
      <w:startOverride w:val="3"/>
    </w:lvlOverride>
  </w:num>
  <w:num w:numId="33" w16cid:durableId="621887447">
    <w:abstractNumId w:val="8"/>
    <w:lvlOverride w:ilvl="0">
      <w:startOverride w:val="1"/>
    </w:lvlOverride>
  </w:num>
  <w:num w:numId="34" w16cid:durableId="606499852">
    <w:abstractNumId w:val="8"/>
    <w:lvlOverride w:ilvl="0">
      <w:startOverride w:val="1"/>
    </w:lvlOverride>
  </w:num>
  <w:num w:numId="35" w16cid:durableId="139344334">
    <w:abstractNumId w:val="8"/>
    <w:lvlOverride w:ilvl="0">
      <w:startOverride w:val="1"/>
    </w:lvlOverride>
  </w:num>
  <w:num w:numId="36" w16cid:durableId="913929459">
    <w:abstractNumId w:val="8"/>
    <w:lvlOverride w:ilvl="0">
      <w:startOverride w:val="1"/>
    </w:lvlOverride>
  </w:num>
  <w:num w:numId="37" w16cid:durableId="1213692190">
    <w:abstractNumId w:val="8"/>
    <w:lvlOverride w:ilvl="0">
      <w:startOverride w:val="1"/>
    </w:lvlOverride>
  </w:num>
  <w:num w:numId="38" w16cid:durableId="331572355">
    <w:abstractNumId w:val="11"/>
  </w:num>
  <w:num w:numId="39" w16cid:durableId="2001810514">
    <w:abstractNumId w:val="15"/>
  </w:num>
  <w:num w:numId="40" w16cid:durableId="860318093">
    <w:abstractNumId w:val="8"/>
    <w:lvlOverride w:ilvl="0">
      <w:startOverride w:val="2"/>
    </w:lvlOverride>
  </w:num>
  <w:num w:numId="41" w16cid:durableId="1928078645">
    <w:abstractNumId w:val="8"/>
    <w:lvlOverride w:ilvl="0">
      <w:startOverride w:val="1"/>
    </w:lvlOverride>
  </w:num>
  <w:num w:numId="42" w16cid:durableId="216672348">
    <w:abstractNumId w:val="4"/>
  </w:num>
  <w:num w:numId="43" w16cid:durableId="1228762107">
    <w:abstractNumId w:val="10"/>
  </w:num>
  <w:num w:numId="44" w16cid:durableId="2012488754">
    <w:abstractNumId w:val="8"/>
    <w:lvlOverride w:ilvl="0">
      <w:startOverride w:val="2"/>
    </w:lvlOverride>
  </w:num>
  <w:num w:numId="45" w16cid:durableId="487018479">
    <w:abstractNumId w:val="8"/>
    <w:lvlOverride w:ilvl="0">
      <w:startOverride w:val="1"/>
    </w:lvlOverride>
  </w:num>
  <w:num w:numId="46" w16cid:durableId="312375241">
    <w:abstractNumId w:val="8"/>
    <w:lvlOverride w:ilvl="0">
      <w:startOverride w:val="1"/>
    </w:lvlOverride>
  </w:num>
  <w:num w:numId="47" w16cid:durableId="822743230">
    <w:abstractNumId w:val="8"/>
    <w:lvlOverride w:ilvl="0">
      <w:startOverride w:val="1"/>
    </w:lvlOverride>
  </w:num>
  <w:num w:numId="48" w16cid:durableId="1670596258">
    <w:abstractNumId w:val="8"/>
    <w:lvlOverride w:ilvl="0">
      <w:startOverride w:val="1"/>
    </w:lvlOverride>
  </w:num>
  <w:num w:numId="49" w16cid:durableId="1156723268">
    <w:abstractNumId w:val="8"/>
    <w:lvlOverride w:ilvl="0">
      <w:startOverride w:val="1"/>
    </w:lvlOverride>
  </w:num>
  <w:num w:numId="50" w16cid:durableId="165557661">
    <w:abstractNumId w:val="8"/>
    <w:lvlOverride w:ilvl="0">
      <w:startOverride w:val="1"/>
    </w:lvlOverride>
  </w:num>
  <w:num w:numId="51" w16cid:durableId="2076664953">
    <w:abstractNumId w:val="8"/>
    <w:lvlOverride w:ilvl="0">
      <w:startOverride w:val="1"/>
    </w:lvlOverride>
  </w:num>
  <w:num w:numId="52" w16cid:durableId="1304000904">
    <w:abstractNumId w:val="8"/>
    <w:lvlOverride w:ilvl="0">
      <w:startOverride w:val="1"/>
    </w:lvlOverride>
  </w:num>
  <w:num w:numId="53" w16cid:durableId="254173268">
    <w:abstractNumId w:val="8"/>
    <w:lvlOverride w:ilvl="0">
      <w:startOverride w:val="1"/>
    </w:lvlOverride>
  </w:num>
  <w:num w:numId="54" w16cid:durableId="2142453640">
    <w:abstractNumId w:val="8"/>
    <w:lvlOverride w:ilvl="0">
      <w:startOverride w:val="1"/>
    </w:lvlOverride>
  </w:num>
  <w:num w:numId="55" w16cid:durableId="2005469099">
    <w:abstractNumId w:val="8"/>
    <w:lvlOverride w:ilvl="0">
      <w:startOverride w:val="1"/>
    </w:lvlOverride>
  </w:num>
  <w:num w:numId="56" w16cid:durableId="191722669">
    <w:abstractNumId w:val="8"/>
    <w:lvlOverride w:ilvl="0">
      <w:startOverride w:val="1"/>
    </w:lvlOverride>
  </w:num>
  <w:num w:numId="57" w16cid:durableId="226885817">
    <w:abstractNumId w:val="8"/>
    <w:lvlOverride w:ilvl="0">
      <w:startOverride w:val="1"/>
    </w:lvlOverride>
  </w:num>
  <w:num w:numId="58" w16cid:durableId="393434003">
    <w:abstractNumId w:val="8"/>
    <w:lvlOverride w:ilvl="0">
      <w:startOverride w:val="1"/>
    </w:lvlOverride>
  </w:num>
  <w:num w:numId="59" w16cid:durableId="1974825299">
    <w:abstractNumId w:val="8"/>
    <w:lvlOverride w:ilvl="0">
      <w:startOverride w:val="1"/>
    </w:lvlOverride>
  </w:num>
  <w:num w:numId="60" w16cid:durableId="1048457830">
    <w:abstractNumId w:val="8"/>
    <w:lvlOverride w:ilvl="0">
      <w:startOverride w:val="1"/>
    </w:lvlOverride>
  </w:num>
  <w:num w:numId="61" w16cid:durableId="1290281797">
    <w:abstractNumId w:val="8"/>
    <w:lvlOverride w:ilvl="0">
      <w:startOverride w:val="1"/>
    </w:lvlOverride>
  </w:num>
  <w:num w:numId="62" w16cid:durableId="2143649106">
    <w:abstractNumId w:val="8"/>
    <w:lvlOverride w:ilvl="0">
      <w:startOverride w:val="1"/>
    </w:lvlOverride>
  </w:num>
  <w:num w:numId="63" w16cid:durableId="1647316205">
    <w:abstractNumId w:val="8"/>
    <w:lvlOverride w:ilvl="0">
      <w:startOverride w:val="1"/>
    </w:lvlOverride>
  </w:num>
  <w:num w:numId="64" w16cid:durableId="452751237">
    <w:abstractNumId w:val="8"/>
    <w:lvlOverride w:ilvl="0">
      <w:startOverride w:val="1"/>
    </w:lvlOverride>
  </w:num>
  <w:num w:numId="65" w16cid:durableId="1748310283">
    <w:abstractNumId w:val="8"/>
    <w:lvlOverride w:ilvl="0">
      <w:startOverride w:val="1"/>
    </w:lvlOverride>
  </w:num>
  <w:num w:numId="66" w16cid:durableId="1999963576">
    <w:abstractNumId w:val="8"/>
    <w:lvlOverride w:ilvl="0">
      <w:startOverride w:val="1"/>
    </w:lvlOverride>
  </w:num>
  <w:num w:numId="67" w16cid:durableId="282616942">
    <w:abstractNumId w:val="8"/>
    <w:lvlOverride w:ilvl="0">
      <w:startOverride w:val="1"/>
    </w:lvlOverride>
  </w:num>
  <w:num w:numId="68" w16cid:durableId="625695479">
    <w:abstractNumId w:val="8"/>
    <w:lvlOverride w:ilvl="0">
      <w:startOverride w:val="1"/>
    </w:lvlOverride>
  </w:num>
  <w:num w:numId="69" w16cid:durableId="522518835">
    <w:abstractNumId w:val="8"/>
    <w:lvlOverride w:ilvl="0">
      <w:startOverride w:val="1"/>
    </w:lvlOverride>
  </w:num>
  <w:num w:numId="70" w16cid:durableId="1565944825">
    <w:abstractNumId w:val="8"/>
    <w:lvlOverride w:ilvl="0">
      <w:startOverride w:val="1"/>
    </w:lvlOverride>
  </w:num>
  <w:num w:numId="71" w16cid:durableId="2145541807">
    <w:abstractNumId w:val="8"/>
    <w:lvlOverride w:ilvl="0">
      <w:startOverride w:val="1"/>
    </w:lvlOverride>
  </w:num>
  <w:num w:numId="72" w16cid:durableId="1106732882">
    <w:abstractNumId w:val="8"/>
    <w:lvlOverride w:ilvl="0">
      <w:startOverride w:val="1"/>
    </w:lvlOverride>
  </w:num>
  <w:num w:numId="73" w16cid:durableId="1208227256">
    <w:abstractNumId w:val="8"/>
    <w:lvlOverride w:ilvl="0">
      <w:startOverride w:val="1"/>
    </w:lvlOverride>
  </w:num>
  <w:num w:numId="74" w16cid:durableId="958796840">
    <w:abstractNumId w:val="8"/>
    <w:lvlOverride w:ilvl="0">
      <w:startOverride w:val="1"/>
    </w:lvlOverride>
  </w:num>
  <w:num w:numId="75" w16cid:durableId="933823273">
    <w:abstractNumId w:val="8"/>
    <w:lvlOverride w:ilvl="0">
      <w:startOverride w:val="1"/>
    </w:lvlOverride>
  </w:num>
  <w:num w:numId="76" w16cid:durableId="1676684249">
    <w:abstractNumId w:val="8"/>
  </w:num>
  <w:num w:numId="77" w16cid:durableId="1121261024">
    <w:abstractNumId w:val="8"/>
    <w:lvlOverride w:ilvl="0">
      <w:startOverride w:val="1"/>
    </w:lvlOverride>
  </w:num>
  <w:num w:numId="78" w16cid:durableId="1857570204">
    <w:abstractNumId w:val="8"/>
  </w:num>
  <w:num w:numId="79" w16cid:durableId="295719632">
    <w:abstractNumId w:val="8"/>
    <w:lvlOverride w:ilvl="0">
      <w:startOverride w:val="1"/>
    </w:lvlOverride>
  </w:num>
  <w:num w:numId="80" w16cid:durableId="1958179147">
    <w:abstractNumId w:val="8"/>
    <w:lvlOverride w:ilvl="0">
      <w:startOverride w:val="1"/>
    </w:lvlOverride>
  </w:num>
  <w:num w:numId="81" w16cid:durableId="1038311566">
    <w:abstractNumId w:val="8"/>
  </w:num>
  <w:num w:numId="82" w16cid:durableId="268852887">
    <w:abstractNumId w:val="8"/>
    <w:lvlOverride w:ilvl="0">
      <w:startOverride w:val="1"/>
    </w:lvlOverride>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embedTrueTypeFonts/>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B77"/>
    <w:rsid w:val="00007656"/>
    <w:rsid w:val="00014C9E"/>
    <w:rsid w:val="000208DB"/>
    <w:rsid w:val="00020937"/>
    <w:rsid w:val="00020CC0"/>
    <w:rsid w:val="000217FA"/>
    <w:rsid w:val="0003148E"/>
    <w:rsid w:val="00032F27"/>
    <w:rsid w:val="00033B7F"/>
    <w:rsid w:val="00035F9E"/>
    <w:rsid w:val="000424D0"/>
    <w:rsid w:val="000439EF"/>
    <w:rsid w:val="0004620D"/>
    <w:rsid w:val="00053EC2"/>
    <w:rsid w:val="000551F7"/>
    <w:rsid w:val="00062853"/>
    <w:rsid w:val="00062A17"/>
    <w:rsid w:val="0006472B"/>
    <w:rsid w:val="000650C2"/>
    <w:rsid w:val="0006516C"/>
    <w:rsid w:val="0006530F"/>
    <w:rsid w:val="00066747"/>
    <w:rsid w:val="000669F6"/>
    <w:rsid w:val="00066D94"/>
    <w:rsid w:val="00066E08"/>
    <w:rsid w:val="0007050E"/>
    <w:rsid w:val="00071916"/>
    <w:rsid w:val="000776F8"/>
    <w:rsid w:val="00080277"/>
    <w:rsid w:val="00082AC3"/>
    <w:rsid w:val="000878B0"/>
    <w:rsid w:val="00094E27"/>
    <w:rsid w:val="000A0BBB"/>
    <w:rsid w:val="000A2798"/>
    <w:rsid w:val="000A3C09"/>
    <w:rsid w:val="000B6E13"/>
    <w:rsid w:val="000C11D1"/>
    <w:rsid w:val="000C50AE"/>
    <w:rsid w:val="000C6C71"/>
    <w:rsid w:val="000C6D45"/>
    <w:rsid w:val="000D691F"/>
    <w:rsid w:val="000E15E1"/>
    <w:rsid w:val="000E2091"/>
    <w:rsid w:val="000E2F26"/>
    <w:rsid w:val="000E317C"/>
    <w:rsid w:val="000E5B0B"/>
    <w:rsid w:val="000F1EDD"/>
    <w:rsid w:val="000F640B"/>
    <w:rsid w:val="001105DD"/>
    <w:rsid w:val="0011477C"/>
    <w:rsid w:val="001238C6"/>
    <w:rsid w:val="00124F97"/>
    <w:rsid w:val="00132A36"/>
    <w:rsid w:val="00134C15"/>
    <w:rsid w:val="00135889"/>
    <w:rsid w:val="00137386"/>
    <w:rsid w:val="00137B58"/>
    <w:rsid w:val="0014145F"/>
    <w:rsid w:val="00145071"/>
    <w:rsid w:val="001454B3"/>
    <w:rsid w:val="00152835"/>
    <w:rsid w:val="00152AE6"/>
    <w:rsid w:val="00154A69"/>
    <w:rsid w:val="0015529F"/>
    <w:rsid w:val="00155588"/>
    <w:rsid w:val="001600EC"/>
    <w:rsid w:val="00162A8C"/>
    <w:rsid w:val="001709BE"/>
    <w:rsid w:val="0017587F"/>
    <w:rsid w:val="00175BFD"/>
    <w:rsid w:val="00176AC7"/>
    <w:rsid w:val="00176CDE"/>
    <w:rsid w:val="00182A6A"/>
    <w:rsid w:val="00182B22"/>
    <w:rsid w:val="00183D12"/>
    <w:rsid w:val="00185B11"/>
    <w:rsid w:val="00185C33"/>
    <w:rsid w:val="00190862"/>
    <w:rsid w:val="00191093"/>
    <w:rsid w:val="00194F98"/>
    <w:rsid w:val="001972A9"/>
    <w:rsid w:val="001B6FB5"/>
    <w:rsid w:val="001C25AC"/>
    <w:rsid w:val="001C6644"/>
    <w:rsid w:val="001D77DA"/>
    <w:rsid w:val="001E2910"/>
    <w:rsid w:val="001E3BCE"/>
    <w:rsid w:val="001E44F2"/>
    <w:rsid w:val="001E5525"/>
    <w:rsid w:val="001E7B7E"/>
    <w:rsid w:val="0020222F"/>
    <w:rsid w:val="00202329"/>
    <w:rsid w:val="00222540"/>
    <w:rsid w:val="0022574D"/>
    <w:rsid w:val="002260DA"/>
    <w:rsid w:val="00234670"/>
    <w:rsid w:val="0023554D"/>
    <w:rsid w:val="002461C8"/>
    <w:rsid w:val="00255E42"/>
    <w:rsid w:val="00256887"/>
    <w:rsid w:val="002641FD"/>
    <w:rsid w:val="00264846"/>
    <w:rsid w:val="002650BF"/>
    <w:rsid w:val="00267F48"/>
    <w:rsid w:val="0027259C"/>
    <w:rsid w:val="0028219F"/>
    <w:rsid w:val="002823CC"/>
    <w:rsid w:val="00284C38"/>
    <w:rsid w:val="00286373"/>
    <w:rsid w:val="002920C8"/>
    <w:rsid w:val="00292978"/>
    <w:rsid w:val="002A02A4"/>
    <w:rsid w:val="002A3720"/>
    <w:rsid w:val="002A4449"/>
    <w:rsid w:val="002A65F1"/>
    <w:rsid w:val="002B086E"/>
    <w:rsid w:val="002B5342"/>
    <w:rsid w:val="002B6761"/>
    <w:rsid w:val="002B69D6"/>
    <w:rsid w:val="002B7966"/>
    <w:rsid w:val="002C1B7A"/>
    <w:rsid w:val="002C21DA"/>
    <w:rsid w:val="002C51CE"/>
    <w:rsid w:val="002C783B"/>
    <w:rsid w:val="002D00D2"/>
    <w:rsid w:val="002D6393"/>
    <w:rsid w:val="002D64AE"/>
    <w:rsid w:val="002E03F2"/>
    <w:rsid w:val="002E1E0A"/>
    <w:rsid w:val="002E2D72"/>
    <w:rsid w:val="002E35F1"/>
    <w:rsid w:val="002E3C35"/>
    <w:rsid w:val="002E4C08"/>
    <w:rsid w:val="002E79E2"/>
    <w:rsid w:val="002F1D41"/>
    <w:rsid w:val="002F1DB5"/>
    <w:rsid w:val="00303DD8"/>
    <w:rsid w:val="00306CC8"/>
    <w:rsid w:val="00313F4D"/>
    <w:rsid w:val="00317785"/>
    <w:rsid w:val="0032085B"/>
    <w:rsid w:val="00324D5A"/>
    <w:rsid w:val="00325D71"/>
    <w:rsid w:val="00331674"/>
    <w:rsid w:val="00332077"/>
    <w:rsid w:val="003332F3"/>
    <w:rsid w:val="0033641D"/>
    <w:rsid w:val="00342DD7"/>
    <w:rsid w:val="003430F9"/>
    <w:rsid w:val="003432E5"/>
    <w:rsid w:val="0034482D"/>
    <w:rsid w:val="00350EFD"/>
    <w:rsid w:val="0035305B"/>
    <w:rsid w:val="00353B94"/>
    <w:rsid w:val="003559F6"/>
    <w:rsid w:val="003603BA"/>
    <w:rsid w:val="00360E58"/>
    <w:rsid w:val="00364719"/>
    <w:rsid w:val="0036568D"/>
    <w:rsid w:val="00366B6B"/>
    <w:rsid w:val="00370581"/>
    <w:rsid w:val="00371D38"/>
    <w:rsid w:val="00374CE7"/>
    <w:rsid w:val="003824BC"/>
    <w:rsid w:val="003906C2"/>
    <w:rsid w:val="00391057"/>
    <w:rsid w:val="003A427B"/>
    <w:rsid w:val="003A7644"/>
    <w:rsid w:val="003B008A"/>
    <w:rsid w:val="003B1B6E"/>
    <w:rsid w:val="003B54B5"/>
    <w:rsid w:val="003B60EF"/>
    <w:rsid w:val="003C1220"/>
    <w:rsid w:val="003C436F"/>
    <w:rsid w:val="003C78F2"/>
    <w:rsid w:val="003D2474"/>
    <w:rsid w:val="003D3711"/>
    <w:rsid w:val="003D4FAF"/>
    <w:rsid w:val="003D6645"/>
    <w:rsid w:val="003E49EE"/>
    <w:rsid w:val="003E4D7F"/>
    <w:rsid w:val="003E51A9"/>
    <w:rsid w:val="003F0139"/>
    <w:rsid w:val="003F05DC"/>
    <w:rsid w:val="003F4C3A"/>
    <w:rsid w:val="003F4CB3"/>
    <w:rsid w:val="00402E68"/>
    <w:rsid w:val="004050FE"/>
    <w:rsid w:val="00410889"/>
    <w:rsid w:val="00414145"/>
    <w:rsid w:val="0041660E"/>
    <w:rsid w:val="00416861"/>
    <w:rsid w:val="004210EB"/>
    <w:rsid w:val="00421D46"/>
    <w:rsid w:val="004260A1"/>
    <w:rsid w:val="00426576"/>
    <w:rsid w:val="00430076"/>
    <w:rsid w:val="00430896"/>
    <w:rsid w:val="004337A7"/>
    <w:rsid w:val="00441EB6"/>
    <w:rsid w:val="004429D9"/>
    <w:rsid w:val="00455C03"/>
    <w:rsid w:val="0046212B"/>
    <w:rsid w:val="00465FFB"/>
    <w:rsid w:val="00473139"/>
    <w:rsid w:val="00481DB4"/>
    <w:rsid w:val="00486D9B"/>
    <w:rsid w:val="0048772D"/>
    <w:rsid w:val="004929EA"/>
    <w:rsid w:val="0049653B"/>
    <w:rsid w:val="00497AD6"/>
    <w:rsid w:val="00497DAD"/>
    <w:rsid w:val="004A227A"/>
    <w:rsid w:val="004A2C68"/>
    <w:rsid w:val="004A65CF"/>
    <w:rsid w:val="004A7087"/>
    <w:rsid w:val="004A7810"/>
    <w:rsid w:val="004B455B"/>
    <w:rsid w:val="004C00BC"/>
    <w:rsid w:val="004C07D7"/>
    <w:rsid w:val="004C0895"/>
    <w:rsid w:val="004D163F"/>
    <w:rsid w:val="004D4932"/>
    <w:rsid w:val="004D5FC3"/>
    <w:rsid w:val="004E5F65"/>
    <w:rsid w:val="004E7878"/>
    <w:rsid w:val="004E7CFB"/>
    <w:rsid w:val="004F5BB4"/>
    <w:rsid w:val="00500A5A"/>
    <w:rsid w:val="0050405F"/>
    <w:rsid w:val="005069A8"/>
    <w:rsid w:val="00523655"/>
    <w:rsid w:val="00523B77"/>
    <w:rsid w:val="00524EC7"/>
    <w:rsid w:val="00527243"/>
    <w:rsid w:val="00527370"/>
    <w:rsid w:val="0053225A"/>
    <w:rsid w:val="005324A5"/>
    <w:rsid w:val="00534E82"/>
    <w:rsid w:val="00536EFE"/>
    <w:rsid w:val="00555765"/>
    <w:rsid w:val="005563F4"/>
    <w:rsid w:val="005577F7"/>
    <w:rsid w:val="00572CAB"/>
    <w:rsid w:val="00574380"/>
    <w:rsid w:val="00574D3D"/>
    <w:rsid w:val="00580657"/>
    <w:rsid w:val="00581435"/>
    <w:rsid w:val="00584D99"/>
    <w:rsid w:val="00586AAF"/>
    <w:rsid w:val="00587965"/>
    <w:rsid w:val="00597E56"/>
    <w:rsid w:val="005A0A58"/>
    <w:rsid w:val="005A2769"/>
    <w:rsid w:val="005A2F5C"/>
    <w:rsid w:val="005A300C"/>
    <w:rsid w:val="005A38C2"/>
    <w:rsid w:val="005A656D"/>
    <w:rsid w:val="005A66CE"/>
    <w:rsid w:val="005B0D93"/>
    <w:rsid w:val="005B33F0"/>
    <w:rsid w:val="005B3A6D"/>
    <w:rsid w:val="005B5EF6"/>
    <w:rsid w:val="005B6649"/>
    <w:rsid w:val="005C3927"/>
    <w:rsid w:val="005C5075"/>
    <w:rsid w:val="005C553B"/>
    <w:rsid w:val="005C6623"/>
    <w:rsid w:val="005C6DDC"/>
    <w:rsid w:val="005C75D5"/>
    <w:rsid w:val="005D12D7"/>
    <w:rsid w:val="005D5A8A"/>
    <w:rsid w:val="005E376C"/>
    <w:rsid w:val="005E58B6"/>
    <w:rsid w:val="005E7D5C"/>
    <w:rsid w:val="005F0B6B"/>
    <w:rsid w:val="006007BF"/>
    <w:rsid w:val="006008FE"/>
    <w:rsid w:val="00602689"/>
    <w:rsid w:val="00602A15"/>
    <w:rsid w:val="00610438"/>
    <w:rsid w:val="00616CE3"/>
    <w:rsid w:val="00617979"/>
    <w:rsid w:val="006209FF"/>
    <w:rsid w:val="00622BD2"/>
    <w:rsid w:val="0063469B"/>
    <w:rsid w:val="00640C76"/>
    <w:rsid w:val="006471A8"/>
    <w:rsid w:val="006511A2"/>
    <w:rsid w:val="00652585"/>
    <w:rsid w:val="00652807"/>
    <w:rsid w:val="00654BE2"/>
    <w:rsid w:val="00656466"/>
    <w:rsid w:val="00662B46"/>
    <w:rsid w:val="00667D45"/>
    <w:rsid w:val="00671688"/>
    <w:rsid w:val="00673236"/>
    <w:rsid w:val="0067718E"/>
    <w:rsid w:val="00685314"/>
    <w:rsid w:val="006921D8"/>
    <w:rsid w:val="006926C6"/>
    <w:rsid w:val="00697B9A"/>
    <w:rsid w:val="006A45C5"/>
    <w:rsid w:val="006A5BEC"/>
    <w:rsid w:val="006B0EFF"/>
    <w:rsid w:val="006B7965"/>
    <w:rsid w:val="006C0FEB"/>
    <w:rsid w:val="006D2FEC"/>
    <w:rsid w:val="006D3A01"/>
    <w:rsid w:val="006D5BBC"/>
    <w:rsid w:val="006D71DB"/>
    <w:rsid w:val="006E7EC9"/>
    <w:rsid w:val="006F0468"/>
    <w:rsid w:val="006F385F"/>
    <w:rsid w:val="006F693F"/>
    <w:rsid w:val="006F73C7"/>
    <w:rsid w:val="00700570"/>
    <w:rsid w:val="007040AE"/>
    <w:rsid w:val="00710FD0"/>
    <w:rsid w:val="007126C2"/>
    <w:rsid w:val="00715AE7"/>
    <w:rsid w:val="00723EC4"/>
    <w:rsid w:val="00724E3E"/>
    <w:rsid w:val="0074135F"/>
    <w:rsid w:val="00741562"/>
    <w:rsid w:val="007458DA"/>
    <w:rsid w:val="00747546"/>
    <w:rsid w:val="00750DA6"/>
    <w:rsid w:val="0075246A"/>
    <w:rsid w:val="00753DEF"/>
    <w:rsid w:val="00757101"/>
    <w:rsid w:val="00760749"/>
    <w:rsid w:val="00762BD0"/>
    <w:rsid w:val="007655BA"/>
    <w:rsid w:val="00765FEF"/>
    <w:rsid w:val="00771E06"/>
    <w:rsid w:val="0077328C"/>
    <w:rsid w:val="007741DD"/>
    <w:rsid w:val="007760E2"/>
    <w:rsid w:val="00786B7E"/>
    <w:rsid w:val="00787EDF"/>
    <w:rsid w:val="00794D9B"/>
    <w:rsid w:val="00795A3F"/>
    <w:rsid w:val="00797315"/>
    <w:rsid w:val="007A5D0E"/>
    <w:rsid w:val="007B1BA5"/>
    <w:rsid w:val="007B2F2F"/>
    <w:rsid w:val="007C1D30"/>
    <w:rsid w:val="007C2497"/>
    <w:rsid w:val="007C6FF5"/>
    <w:rsid w:val="007C701F"/>
    <w:rsid w:val="007D5CA7"/>
    <w:rsid w:val="007D6B05"/>
    <w:rsid w:val="007E1B2C"/>
    <w:rsid w:val="007E2CF4"/>
    <w:rsid w:val="007E4E2E"/>
    <w:rsid w:val="007E7856"/>
    <w:rsid w:val="007F513E"/>
    <w:rsid w:val="007F5A7E"/>
    <w:rsid w:val="008016B7"/>
    <w:rsid w:val="00803040"/>
    <w:rsid w:val="0080546A"/>
    <w:rsid w:val="008056F1"/>
    <w:rsid w:val="00813540"/>
    <w:rsid w:val="00814B55"/>
    <w:rsid w:val="00817DA1"/>
    <w:rsid w:val="0082080E"/>
    <w:rsid w:val="00820B3A"/>
    <w:rsid w:val="00820D5C"/>
    <w:rsid w:val="0082549C"/>
    <w:rsid w:val="00833678"/>
    <w:rsid w:val="0084601C"/>
    <w:rsid w:val="008538D4"/>
    <w:rsid w:val="00853DE6"/>
    <w:rsid w:val="00855A26"/>
    <w:rsid w:val="00860FDC"/>
    <w:rsid w:val="0086388F"/>
    <w:rsid w:val="008648DD"/>
    <w:rsid w:val="00866B4E"/>
    <w:rsid w:val="00870762"/>
    <w:rsid w:val="008723D2"/>
    <w:rsid w:val="00877F5A"/>
    <w:rsid w:val="008856DD"/>
    <w:rsid w:val="00885A79"/>
    <w:rsid w:val="008876C2"/>
    <w:rsid w:val="008935D5"/>
    <w:rsid w:val="00895ADE"/>
    <w:rsid w:val="008965EE"/>
    <w:rsid w:val="008A7DCD"/>
    <w:rsid w:val="008B460F"/>
    <w:rsid w:val="008B4D68"/>
    <w:rsid w:val="008B55C9"/>
    <w:rsid w:val="008B5F2E"/>
    <w:rsid w:val="008B66EB"/>
    <w:rsid w:val="008B6E6B"/>
    <w:rsid w:val="008C6142"/>
    <w:rsid w:val="008D13C1"/>
    <w:rsid w:val="008D140D"/>
    <w:rsid w:val="008D4504"/>
    <w:rsid w:val="008D5043"/>
    <w:rsid w:val="008D7670"/>
    <w:rsid w:val="008D76CD"/>
    <w:rsid w:val="008E0AD5"/>
    <w:rsid w:val="008E254F"/>
    <w:rsid w:val="008E316B"/>
    <w:rsid w:val="008E47B7"/>
    <w:rsid w:val="008E7AA2"/>
    <w:rsid w:val="008F48CE"/>
    <w:rsid w:val="008F5350"/>
    <w:rsid w:val="00901E6B"/>
    <w:rsid w:val="0090200F"/>
    <w:rsid w:val="00911ABF"/>
    <w:rsid w:val="00914FE3"/>
    <w:rsid w:val="00917B5C"/>
    <w:rsid w:val="009225D0"/>
    <w:rsid w:val="00922C9A"/>
    <w:rsid w:val="0092574D"/>
    <w:rsid w:val="0093598F"/>
    <w:rsid w:val="00936440"/>
    <w:rsid w:val="00937313"/>
    <w:rsid w:val="009375F6"/>
    <w:rsid w:val="00940F8A"/>
    <w:rsid w:val="009423E2"/>
    <w:rsid w:val="009444B9"/>
    <w:rsid w:val="009447EB"/>
    <w:rsid w:val="00944951"/>
    <w:rsid w:val="00946E72"/>
    <w:rsid w:val="00951F45"/>
    <w:rsid w:val="00953AB3"/>
    <w:rsid w:val="009600E4"/>
    <w:rsid w:val="0096280D"/>
    <w:rsid w:val="009650D1"/>
    <w:rsid w:val="00965F5F"/>
    <w:rsid w:val="009662D6"/>
    <w:rsid w:val="009731F3"/>
    <w:rsid w:val="00981E9D"/>
    <w:rsid w:val="009856C2"/>
    <w:rsid w:val="00987561"/>
    <w:rsid w:val="009974C2"/>
    <w:rsid w:val="009A0F75"/>
    <w:rsid w:val="009A26F4"/>
    <w:rsid w:val="009A2E1D"/>
    <w:rsid w:val="009A4495"/>
    <w:rsid w:val="009B0E0C"/>
    <w:rsid w:val="009B28FA"/>
    <w:rsid w:val="009B2A06"/>
    <w:rsid w:val="009C03C5"/>
    <w:rsid w:val="009C68FC"/>
    <w:rsid w:val="009C6A2C"/>
    <w:rsid w:val="009D028B"/>
    <w:rsid w:val="009D1DAC"/>
    <w:rsid w:val="009D3007"/>
    <w:rsid w:val="009D61D6"/>
    <w:rsid w:val="009D73A3"/>
    <w:rsid w:val="009E190A"/>
    <w:rsid w:val="009E6BF5"/>
    <w:rsid w:val="009F23DA"/>
    <w:rsid w:val="009F393B"/>
    <w:rsid w:val="009F7157"/>
    <w:rsid w:val="00A0086B"/>
    <w:rsid w:val="00A029D5"/>
    <w:rsid w:val="00A03FE1"/>
    <w:rsid w:val="00A208B6"/>
    <w:rsid w:val="00A21BA0"/>
    <w:rsid w:val="00A26A66"/>
    <w:rsid w:val="00A31043"/>
    <w:rsid w:val="00A354FC"/>
    <w:rsid w:val="00A433B2"/>
    <w:rsid w:val="00A44778"/>
    <w:rsid w:val="00A45AFE"/>
    <w:rsid w:val="00A625F2"/>
    <w:rsid w:val="00A7165C"/>
    <w:rsid w:val="00A76D1A"/>
    <w:rsid w:val="00A83249"/>
    <w:rsid w:val="00A85367"/>
    <w:rsid w:val="00A922CF"/>
    <w:rsid w:val="00A92980"/>
    <w:rsid w:val="00AA5160"/>
    <w:rsid w:val="00AA54A4"/>
    <w:rsid w:val="00AB6337"/>
    <w:rsid w:val="00AB7C76"/>
    <w:rsid w:val="00AC6736"/>
    <w:rsid w:val="00AD1429"/>
    <w:rsid w:val="00AD2A6A"/>
    <w:rsid w:val="00AD4410"/>
    <w:rsid w:val="00AD6324"/>
    <w:rsid w:val="00AE0A33"/>
    <w:rsid w:val="00AE3655"/>
    <w:rsid w:val="00AF4694"/>
    <w:rsid w:val="00B02C91"/>
    <w:rsid w:val="00B07370"/>
    <w:rsid w:val="00B14693"/>
    <w:rsid w:val="00B169B8"/>
    <w:rsid w:val="00B1774D"/>
    <w:rsid w:val="00B20A72"/>
    <w:rsid w:val="00B279D6"/>
    <w:rsid w:val="00B34022"/>
    <w:rsid w:val="00B409DE"/>
    <w:rsid w:val="00B4238E"/>
    <w:rsid w:val="00B43BF4"/>
    <w:rsid w:val="00B50489"/>
    <w:rsid w:val="00B5083A"/>
    <w:rsid w:val="00B50B23"/>
    <w:rsid w:val="00B52AFD"/>
    <w:rsid w:val="00B52D8B"/>
    <w:rsid w:val="00B57DB4"/>
    <w:rsid w:val="00B632F7"/>
    <w:rsid w:val="00B63EC6"/>
    <w:rsid w:val="00B758A3"/>
    <w:rsid w:val="00B87D62"/>
    <w:rsid w:val="00B91DEE"/>
    <w:rsid w:val="00B94526"/>
    <w:rsid w:val="00BA0462"/>
    <w:rsid w:val="00BA4525"/>
    <w:rsid w:val="00BB7B1E"/>
    <w:rsid w:val="00BC0C8C"/>
    <w:rsid w:val="00BC13CF"/>
    <w:rsid w:val="00BC51AA"/>
    <w:rsid w:val="00BD463A"/>
    <w:rsid w:val="00BD4FA5"/>
    <w:rsid w:val="00BE0167"/>
    <w:rsid w:val="00BE5B88"/>
    <w:rsid w:val="00BE5D1E"/>
    <w:rsid w:val="00BE6F66"/>
    <w:rsid w:val="00BF20F2"/>
    <w:rsid w:val="00BF7CC3"/>
    <w:rsid w:val="00C003E2"/>
    <w:rsid w:val="00C004DC"/>
    <w:rsid w:val="00C12ECC"/>
    <w:rsid w:val="00C1331D"/>
    <w:rsid w:val="00C164AB"/>
    <w:rsid w:val="00C16E2E"/>
    <w:rsid w:val="00C217D8"/>
    <w:rsid w:val="00C242F9"/>
    <w:rsid w:val="00C25021"/>
    <w:rsid w:val="00C33089"/>
    <w:rsid w:val="00C341D9"/>
    <w:rsid w:val="00C34B4B"/>
    <w:rsid w:val="00C34B92"/>
    <w:rsid w:val="00C4044B"/>
    <w:rsid w:val="00C43E59"/>
    <w:rsid w:val="00C45675"/>
    <w:rsid w:val="00C5403A"/>
    <w:rsid w:val="00C57911"/>
    <w:rsid w:val="00C60BAC"/>
    <w:rsid w:val="00C62026"/>
    <w:rsid w:val="00C63C93"/>
    <w:rsid w:val="00C72D50"/>
    <w:rsid w:val="00C75240"/>
    <w:rsid w:val="00C82ADE"/>
    <w:rsid w:val="00C85939"/>
    <w:rsid w:val="00CA2106"/>
    <w:rsid w:val="00CA29FB"/>
    <w:rsid w:val="00CA310D"/>
    <w:rsid w:val="00CB3CB4"/>
    <w:rsid w:val="00CC14FB"/>
    <w:rsid w:val="00CC5731"/>
    <w:rsid w:val="00CE5672"/>
    <w:rsid w:val="00CE7486"/>
    <w:rsid w:val="00CF034F"/>
    <w:rsid w:val="00D01A91"/>
    <w:rsid w:val="00D04303"/>
    <w:rsid w:val="00D1346F"/>
    <w:rsid w:val="00D212FD"/>
    <w:rsid w:val="00D2240C"/>
    <w:rsid w:val="00D24437"/>
    <w:rsid w:val="00D24EA6"/>
    <w:rsid w:val="00D25DCB"/>
    <w:rsid w:val="00D358C9"/>
    <w:rsid w:val="00D419BB"/>
    <w:rsid w:val="00D420D9"/>
    <w:rsid w:val="00D43346"/>
    <w:rsid w:val="00D43923"/>
    <w:rsid w:val="00D44685"/>
    <w:rsid w:val="00D44765"/>
    <w:rsid w:val="00D55752"/>
    <w:rsid w:val="00D63AB5"/>
    <w:rsid w:val="00D67109"/>
    <w:rsid w:val="00D70BF9"/>
    <w:rsid w:val="00D71E1F"/>
    <w:rsid w:val="00D75DE4"/>
    <w:rsid w:val="00D767F5"/>
    <w:rsid w:val="00D77AD3"/>
    <w:rsid w:val="00D77C82"/>
    <w:rsid w:val="00D81B80"/>
    <w:rsid w:val="00D83199"/>
    <w:rsid w:val="00D8439A"/>
    <w:rsid w:val="00D856D5"/>
    <w:rsid w:val="00D902E9"/>
    <w:rsid w:val="00D93299"/>
    <w:rsid w:val="00D95E09"/>
    <w:rsid w:val="00D975A7"/>
    <w:rsid w:val="00DA1471"/>
    <w:rsid w:val="00DA78AB"/>
    <w:rsid w:val="00DB029E"/>
    <w:rsid w:val="00DB4C6E"/>
    <w:rsid w:val="00DB79DE"/>
    <w:rsid w:val="00DC04D7"/>
    <w:rsid w:val="00DC43A3"/>
    <w:rsid w:val="00DC43C6"/>
    <w:rsid w:val="00DC7582"/>
    <w:rsid w:val="00DD050E"/>
    <w:rsid w:val="00DE2271"/>
    <w:rsid w:val="00DE61A7"/>
    <w:rsid w:val="00DE7270"/>
    <w:rsid w:val="00DF1239"/>
    <w:rsid w:val="00DF1581"/>
    <w:rsid w:val="00DF18B7"/>
    <w:rsid w:val="00DF5FF9"/>
    <w:rsid w:val="00E000D7"/>
    <w:rsid w:val="00E022E8"/>
    <w:rsid w:val="00E029C2"/>
    <w:rsid w:val="00E03BA5"/>
    <w:rsid w:val="00E05F23"/>
    <w:rsid w:val="00E1001C"/>
    <w:rsid w:val="00E10B82"/>
    <w:rsid w:val="00E112F1"/>
    <w:rsid w:val="00E12600"/>
    <w:rsid w:val="00E22609"/>
    <w:rsid w:val="00E23E44"/>
    <w:rsid w:val="00E27367"/>
    <w:rsid w:val="00E4088E"/>
    <w:rsid w:val="00E424DA"/>
    <w:rsid w:val="00E536DC"/>
    <w:rsid w:val="00E56718"/>
    <w:rsid w:val="00E5797C"/>
    <w:rsid w:val="00E61A5A"/>
    <w:rsid w:val="00E61FA2"/>
    <w:rsid w:val="00E635A6"/>
    <w:rsid w:val="00E6522C"/>
    <w:rsid w:val="00E71734"/>
    <w:rsid w:val="00E74211"/>
    <w:rsid w:val="00E76654"/>
    <w:rsid w:val="00E77C81"/>
    <w:rsid w:val="00E81CB0"/>
    <w:rsid w:val="00E8323D"/>
    <w:rsid w:val="00E871A8"/>
    <w:rsid w:val="00E90364"/>
    <w:rsid w:val="00E93347"/>
    <w:rsid w:val="00E9627A"/>
    <w:rsid w:val="00E971A8"/>
    <w:rsid w:val="00EA096D"/>
    <w:rsid w:val="00EA37C5"/>
    <w:rsid w:val="00EB0883"/>
    <w:rsid w:val="00EB09DA"/>
    <w:rsid w:val="00EB2811"/>
    <w:rsid w:val="00EB3038"/>
    <w:rsid w:val="00EC1115"/>
    <w:rsid w:val="00EC175D"/>
    <w:rsid w:val="00EC1C0E"/>
    <w:rsid w:val="00EC2133"/>
    <w:rsid w:val="00EC796E"/>
    <w:rsid w:val="00ED1EA6"/>
    <w:rsid w:val="00ED3E02"/>
    <w:rsid w:val="00EE0D2A"/>
    <w:rsid w:val="00EE12D5"/>
    <w:rsid w:val="00EE185A"/>
    <w:rsid w:val="00EE29DC"/>
    <w:rsid w:val="00EE41BF"/>
    <w:rsid w:val="00EE77E0"/>
    <w:rsid w:val="00EF4EE4"/>
    <w:rsid w:val="00F02405"/>
    <w:rsid w:val="00F04C1A"/>
    <w:rsid w:val="00F078E3"/>
    <w:rsid w:val="00F10D42"/>
    <w:rsid w:val="00F1127F"/>
    <w:rsid w:val="00F155AE"/>
    <w:rsid w:val="00F171A1"/>
    <w:rsid w:val="00F17B78"/>
    <w:rsid w:val="00F17E19"/>
    <w:rsid w:val="00F2051A"/>
    <w:rsid w:val="00F209F9"/>
    <w:rsid w:val="00F22D43"/>
    <w:rsid w:val="00F26426"/>
    <w:rsid w:val="00F3281A"/>
    <w:rsid w:val="00F408C7"/>
    <w:rsid w:val="00F41476"/>
    <w:rsid w:val="00F440A6"/>
    <w:rsid w:val="00F5074A"/>
    <w:rsid w:val="00F5076F"/>
    <w:rsid w:val="00F50B47"/>
    <w:rsid w:val="00F559A5"/>
    <w:rsid w:val="00F57352"/>
    <w:rsid w:val="00F57EB3"/>
    <w:rsid w:val="00F71083"/>
    <w:rsid w:val="00F80443"/>
    <w:rsid w:val="00F81233"/>
    <w:rsid w:val="00F862AE"/>
    <w:rsid w:val="00F87FCC"/>
    <w:rsid w:val="00F9159C"/>
    <w:rsid w:val="00FA005F"/>
    <w:rsid w:val="00FA0812"/>
    <w:rsid w:val="00FA34CA"/>
    <w:rsid w:val="00FB034E"/>
    <w:rsid w:val="00FB185F"/>
    <w:rsid w:val="00FB5B97"/>
    <w:rsid w:val="00FB65D5"/>
    <w:rsid w:val="00FD594D"/>
    <w:rsid w:val="00FD7757"/>
    <w:rsid w:val="00FE2973"/>
    <w:rsid w:val="00FE607D"/>
    <w:rsid w:val="00FE6367"/>
    <w:rsid w:val="00FF45E5"/>
    <w:rsid w:val="0113F739"/>
    <w:rsid w:val="0429E0BC"/>
    <w:rsid w:val="0B6EFD21"/>
    <w:rsid w:val="192339AE"/>
    <w:rsid w:val="1FBE9E64"/>
    <w:rsid w:val="20ECDC2A"/>
    <w:rsid w:val="23CFC4EC"/>
    <w:rsid w:val="2828DA04"/>
    <w:rsid w:val="3293429A"/>
    <w:rsid w:val="34B40952"/>
    <w:rsid w:val="3BA24A71"/>
    <w:rsid w:val="3C40F177"/>
    <w:rsid w:val="3D09492E"/>
    <w:rsid w:val="42CBACE5"/>
    <w:rsid w:val="488AF4A8"/>
    <w:rsid w:val="49BB5683"/>
    <w:rsid w:val="4ACA7FCD"/>
    <w:rsid w:val="4C4F2FD5"/>
    <w:rsid w:val="4D0C4143"/>
    <w:rsid w:val="5255E55E"/>
    <w:rsid w:val="5C1DC6FA"/>
    <w:rsid w:val="668E6085"/>
    <w:rsid w:val="6C9EBFE7"/>
    <w:rsid w:val="6F4AFE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3C5F1"/>
  <w15:chartTrackingRefBased/>
  <w15:docId w15:val="{DFA52B27-B0E1-3245-9699-8F42504F5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D8B"/>
    <w:pPr>
      <w:spacing w:before="120" w:after="0" w:line="336" w:lineRule="auto"/>
    </w:pPr>
    <w:rPr>
      <w:color w:val="0D0D0D" w:themeColor="text1"/>
      <w:sz w:val="24"/>
      <w:szCs w:val="24"/>
    </w:rPr>
  </w:style>
  <w:style w:type="paragraph" w:styleId="Heading1">
    <w:name w:val="heading 1"/>
    <w:basedOn w:val="Normal"/>
    <w:next w:val="Normal"/>
    <w:link w:val="Heading1Char"/>
    <w:uiPriority w:val="9"/>
    <w:qFormat/>
    <w:rsid w:val="00640C76"/>
    <w:pPr>
      <w:keepNext/>
      <w:keepLines/>
      <w:pageBreakBefore/>
      <w:spacing w:before="24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0669F6"/>
    <w:pPr>
      <w:keepNext/>
      <w:keepLines/>
      <w:outlineLvl w:val="1"/>
    </w:pPr>
    <w:rPr>
      <w:rFonts w:eastAsiaTheme="majorEastAsia" w:cstheme="majorBidi"/>
      <w:b/>
      <w:bCs/>
      <w:sz w:val="32"/>
      <w:szCs w:val="32"/>
    </w:rPr>
  </w:style>
  <w:style w:type="paragraph" w:styleId="Heading3">
    <w:name w:val="heading 3"/>
    <w:basedOn w:val="Normal"/>
    <w:next w:val="Normal"/>
    <w:link w:val="Heading3Char"/>
    <w:uiPriority w:val="9"/>
    <w:unhideWhenUsed/>
    <w:qFormat/>
    <w:rsid w:val="000669F6"/>
    <w:pPr>
      <w:outlineLvl w:val="2"/>
    </w:pPr>
    <w:rPr>
      <w:b/>
      <w:bCs/>
      <w:sz w:val="28"/>
      <w:szCs w:val="28"/>
    </w:rPr>
  </w:style>
  <w:style w:type="paragraph" w:styleId="Heading4">
    <w:name w:val="heading 4"/>
    <w:basedOn w:val="Normal"/>
    <w:next w:val="Normal"/>
    <w:link w:val="Heading4Char"/>
    <w:uiPriority w:val="9"/>
    <w:unhideWhenUsed/>
    <w:qFormat/>
    <w:rsid w:val="000669F6"/>
    <w:pPr>
      <w:outlineLvl w:val="3"/>
    </w:pPr>
    <w:rPr>
      <w:b/>
      <w:bCs/>
    </w:rPr>
  </w:style>
  <w:style w:type="paragraph" w:styleId="Heading5">
    <w:name w:val="heading 5"/>
    <w:basedOn w:val="Normal"/>
    <w:next w:val="Normal"/>
    <w:link w:val="Heading5Char"/>
    <w:uiPriority w:val="9"/>
    <w:unhideWhenUsed/>
    <w:rsid w:val="00066747"/>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A433B2"/>
    <w:pPr>
      <w:keepNext/>
      <w:keepLines/>
      <w:spacing w:before="40"/>
      <w:outlineLvl w:val="5"/>
    </w:pPr>
    <w:rPr>
      <w:rFonts w:eastAsiaTheme="majorEastAsia" w:cstheme="majorBidi"/>
      <w:i/>
      <w:iCs/>
      <w:color w:val="616161" w:themeColor="text1" w:themeTint="A6"/>
    </w:rPr>
  </w:style>
  <w:style w:type="paragraph" w:styleId="Heading7">
    <w:name w:val="heading 7"/>
    <w:basedOn w:val="Normal"/>
    <w:next w:val="Normal"/>
    <w:link w:val="Heading7Char"/>
    <w:uiPriority w:val="9"/>
    <w:semiHidden/>
    <w:unhideWhenUsed/>
    <w:qFormat/>
    <w:rsid w:val="00A433B2"/>
    <w:pPr>
      <w:keepNext/>
      <w:keepLines/>
      <w:spacing w:before="40"/>
      <w:outlineLvl w:val="6"/>
    </w:pPr>
    <w:rPr>
      <w:rFonts w:eastAsiaTheme="majorEastAsia" w:cstheme="majorBidi"/>
      <w:color w:val="616161" w:themeColor="text1" w:themeTint="A6"/>
    </w:rPr>
  </w:style>
  <w:style w:type="paragraph" w:styleId="Heading8">
    <w:name w:val="heading 8"/>
    <w:basedOn w:val="Normal"/>
    <w:next w:val="Normal"/>
    <w:link w:val="Heading8Char"/>
    <w:uiPriority w:val="9"/>
    <w:semiHidden/>
    <w:unhideWhenUsed/>
    <w:qFormat/>
    <w:rsid w:val="00A433B2"/>
    <w:pPr>
      <w:keepNext/>
      <w:keepLines/>
      <w:outlineLvl w:val="7"/>
    </w:pPr>
    <w:rPr>
      <w:rFonts w:eastAsiaTheme="majorEastAsia" w:cstheme="majorBidi"/>
      <w:i/>
      <w:iCs/>
      <w:color w:val="323232" w:themeColor="text1" w:themeTint="D8"/>
    </w:rPr>
  </w:style>
  <w:style w:type="paragraph" w:styleId="Heading9">
    <w:name w:val="heading 9"/>
    <w:basedOn w:val="Normal"/>
    <w:next w:val="Normal"/>
    <w:link w:val="Heading9Char"/>
    <w:uiPriority w:val="9"/>
    <w:semiHidden/>
    <w:unhideWhenUsed/>
    <w:qFormat/>
    <w:rsid w:val="00A433B2"/>
    <w:pPr>
      <w:keepNext/>
      <w:keepLines/>
      <w:outlineLvl w:val="8"/>
    </w:pPr>
    <w:rPr>
      <w:rFonts w:eastAsiaTheme="majorEastAsia" w:cstheme="majorBidi"/>
      <w:color w:val="323232"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49C"/>
    <w:rPr>
      <w:rFonts w:asciiTheme="majorHAnsi" w:eastAsiaTheme="majorEastAsia" w:hAnsiTheme="majorHAnsi" w:cstheme="majorBidi"/>
      <w:color w:val="0D0D0D" w:themeColor="text1"/>
      <w:sz w:val="40"/>
      <w:szCs w:val="40"/>
    </w:rPr>
  </w:style>
  <w:style w:type="character" w:customStyle="1" w:styleId="Heading2Char">
    <w:name w:val="Heading 2 Char"/>
    <w:basedOn w:val="DefaultParagraphFont"/>
    <w:link w:val="Heading2"/>
    <w:uiPriority w:val="9"/>
    <w:rsid w:val="004A2C68"/>
    <w:rPr>
      <w:rFonts w:eastAsiaTheme="majorEastAsia" w:cstheme="majorBidi"/>
      <w:b/>
      <w:bCs/>
      <w:sz w:val="32"/>
      <w:szCs w:val="32"/>
    </w:rPr>
  </w:style>
  <w:style w:type="character" w:customStyle="1" w:styleId="Heading3Char">
    <w:name w:val="Heading 3 Char"/>
    <w:basedOn w:val="DefaultParagraphFont"/>
    <w:link w:val="Heading3"/>
    <w:uiPriority w:val="9"/>
    <w:rsid w:val="004A2C68"/>
    <w:rPr>
      <w:b/>
      <w:bCs/>
      <w:sz w:val="28"/>
      <w:szCs w:val="28"/>
    </w:rPr>
  </w:style>
  <w:style w:type="character" w:customStyle="1" w:styleId="Heading4Char">
    <w:name w:val="Heading 4 Char"/>
    <w:basedOn w:val="DefaultParagraphFont"/>
    <w:link w:val="Heading4"/>
    <w:uiPriority w:val="9"/>
    <w:rsid w:val="00D2240C"/>
    <w:rPr>
      <w:b/>
      <w:bCs/>
      <w:color w:val="0D0D0D" w:themeColor="text1"/>
      <w:sz w:val="24"/>
      <w:szCs w:val="24"/>
    </w:rPr>
  </w:style>
  <w:style w:type="character" w:customStyle="1" w:styleId="Heading5Char">
    <w:name w:val="Heading 5 Char"/>
    <w:basedOn w:val="DefaultParagraphFont"/>
    <w:link w:val="Heading5"/>
    <w:uiPriority w:val="9"/>
    <w:rsid w:val="00066747"/>
    <w:rPr>
      <w:rFonts w:eastAsiaTheme="majorEastAsia" w:cstheme="majorBidi"/>
      <w:b/>
      <w:color w:val="0D0D0D" w:themeColor="text1"/>
      <w:sz w:val="24"/>
      <w:szCs w:val="24"/>
    </w:rPr>
  </w:style>
  <w:style w:type="character" w:customStyle="1" w:styleId="Heading6Char">
    <w:name w:val="Heading 6 Char"/>
    <w:basedOn w:val="DefaultParagraphFont"/>
    <w:link w:val="Heading6"/>
    <w:uiPriority w:val="9"/>
    <w:semiHidden/>
    <w:rsid w:val="00A433B2"/>
    <w:rPr>
      <w:rFonts w:eastAsiaTheme="majorEastAsia" w:cstheme="majorBidi"/>
      <w:i/>
      <w:iCs/>
      <w:color w:val="616161" w:themeColor="text1" w:themeTint="A6"/>
    </w:rPr>
  </w:style>
  <w:style w:type="character" w:customStyle="1" w:styleId="Heading7Char">
    <w:name w:val="Heading 7 Char"/>
    <w:basedOn w:val="DefaultParagraphFont"/>
    <w:link w:val="Heading7"/>
    <w:uiPriority w:val="9"/>
    <w:semiHidden/>
    <w:rsid w:val="00A433B2"/>
    <w:rPr>
      <w:rFonts w:eastAsiaTheme="majorEastAsia" w:cstheme="majorBidi"/>
      <w:color w:val="616161" w:themeColor="text1" w:themeTint="A6"/>
    </w:rPr>
  </w:style>
  <w:style w:type="character" w:customStyle="1" w:styleId="Heading8Char">
    <w:name w:val="Heading 8 Char"/>
    <w:basedOn w:val="DefaultParagraphFont"/>
    <w:link w:val="Heading8"/>
    <w:uiPriority w:val="9"/>
    <w:semiHidden/>
    <w:rsid w:val="00A433B2"/>
    <w:rPr>
      <w:rFonts w:eastAsiaTheme="majorEastAsia" w:cstheme="majorBidi"/>
      <w:i/>
      <w:iCs/>
      <w:color w:val="323232" w:themeColor="text1" w:themeTint="D8"/>
    </w:rPr>
  </w:style>
  <w:style w:type="character" w:customStyle="1" w:styleId="Heading9Char">
    <w:name w:val="Heading 9 Char"/>
    <w:basedOn w:val="DefaultParagraphFont"/>
    <w:link w:val="Heading9"/>
    <w:uiPriority w:val="9"/>
    <w:semiHidden/>
    <w:rsid w:val="00A433B2"/>
    <w:rPr>
      <w:rFonts w:eastAsiaTheme="majorEastAsia" w:cstheme="majorBidi"/>
      <w:color w:val="323232" w:themeColor="text1" w:themeTint="D8"/>
    </w:rPr>
  </w:style>
  <w:style w:type="paragraph" w:styleId="Title">
    <w:name w:val="Title"/>
    <w:basedOn w:val="Normal"/>
    <w:next w:val="Normal"/>
    <w:link w:val="TitleChar"/>
    <w:uiPriority w:val="10"/>
    <w:qFormat/>
    <w:rsid w:val="002920C8"/>
    <w:pPr>
      <w:spacing w:after="80" w:line="216" w:lineRule="auto"/>
      <w:contextualSpacing/>
    </w:pPr>
    <w:rPr>
      <w:rFonts w:asciiTheme="majorHAnsi" w:eastAsiaTheme="majorEastAsia" w:hAnsiTheme="majorHAnsi" w:cstheme="majorBidi"/>
      <w:b/>
      <w:spacing w:val="-10"/>
      <w:kern w:val="28"/>
      <w:sz w:val="76"/>
      <w:szCs w:val="96"/>
    </w:rPr>
  </w:style>
  <w:style w:type="character" w:customStyle="1" w:styleId="TitleChar">
    <w:name w:val="Title Char"/>
    <w:basedOn w:val="DefaultParagraphFont"/>
    <w:link w:val="Title"/>
    <w:uiPriority w:val="10"/>
    <w:rsid w:val="002920C8"/>
    <w:rPr>
      <w:rFonts w:asciiTheme="majorHAnsi" w:eastAsiaTheme="majorEastAsia" w:hAnsiTheme="majorHAnsi" w:cstheme="majorBidi"/>
      <w:b/>
      <w:color w:val="0D0D0D" w:themeColor="text1"/>
      <w:spacing w:val="-10"/>
      <w:kern w:val="28"/>
      <w:sz w:val="76"/>
      <w:szCs w:val="96"/>
    </w:rPr>
  </w:style>
  <w:style w:type="paragraph" w:styleId="Subtitle">
    <w:name w:val="Subtitle"/>
    <w:basedOn w:val="Normal"/>
    <w:next w:val="Normal"/>
    <w:link w:val="SubtitleChar"/>
    <w:uiPriority w:val="11"/>
    <w:qFormat/>
    <w:rsid w:val="002920C8"/>
    <w:pPr>
      <w:spacing w:before="0" w:line="264" w:lineRule="auto"/>
    </w:pPr>
    <w:rPr>
      <w:rFonts w:ascii="Figtree SemiBold" w:hAnsi="Figtree SemiBold"/>
      <w:b/>
      <w:sz w:val="40"/>
    </w:rPr>
  </w:style>
  <w:style w:type="character" w:customStyle="1" w:styleId="SubtitleChar">
    <w:name w:val="Subtitle Char"/>
    <w:basedOn w:val="DefaultParagraphFont"/>
    <w:link w:val="Subtitle"/>
    <w:uiPriority w:val="11"/>
    <w:rsid w:val="002920C8"/>
    <w:rPr>
      <w:rFonts w:ascii="Figtree SemiBold" w:hAnsi="Figtree SemiBold"/>
      <w:b/>
      <w:color w:val="0D0D0D" w:themeColor="text1"/>
      <w:sz w:val="40"/>
      <w:szCs w:val="24"/>
    </w:rPr>
  </w:style>
  <w:style w:type="paragraph" w:styleId="Quote">
    <w:name w:val="Quote"/>
    <w:basedOn w:val="Normal"/>
    <w:next w:val="Normal"/>
    <w:link w:val="QuoteChar"/>
    <w:uiPriority w:val="29"/>
    <w:qFormat/>
    <w:rsid w:val="00B20A72"/>
    <w:pPr>
      <w:spacing w:before="160"/>
      <w:jc w:val="center"/>
    </w:pPr>
    <w:rPr>
      <w:i/>
      <w:iCs/>
    </w:rPr>
  </w:style>
  <w:style w:type="character" w:customStyle="1" w:styleId="QuoteChar">
    <w:name w:val="Quote Char"/>
    <w:basedOn w:val="DefaultParagraphFont"/>
    <w:link w:val="Quote"/>
    <w:uiPriority w:val="29"/>
    <w:rsid w:val="00B20A72"/>
    <w:rPr>
      <w:i/>
      <w:iCs/>
      <w:color w:val="0D0D0D" w:themeColor="text1"/>
      <w:sz w:val="24"/>
      <w:szCs w:val="24"/>
    </w:rPr>
  </w:style>
  <w:style w:type="numbering" w:customStyle="1" w:styleId="CurrentList1">
    <w:name w:val="Current List1"/>
    <w:uiPriority w:val="99"/>
    <w:rsid w:val="00402E68"/>
    <w:pPr>
      <w:numPr>
        <w:numId w:val="4"/>
      </w:numPr>
    </w:pPr>
  </w:style>
  <w:style w:type="character" w:styleId="IntenseEmphasis">
    <w:name w:val="Intense Emphasis"/>
    <w:basedOn w:val="DefaultParagraphFont"/>
    <w:uiPriority w:val="21"/>
    <w:rsid w:val="00A433B2"/>
    <w:rPr>
      <w:i/>
      <w:iCs/>
      <w:color w:val="1E8BA8" w:themeColor="accent1" w:themeShade="BF"/>
    </w:rPr>
  </w:style>
  <w:style w:type="paragraph" w:styleId="IntenseQuote">
    <w:name w:val="Intense Quote"/>
    <w:basedOn w:val="Normal"/>
    <w:next w:val="Normal"/>
    <w:link w:val="IntenseQuoteChar"/>
    <w:uiPriority w:val="30"/>
    <w:rsid w:val="00A433B2"/>
    <w:pPr>
      <w:pBdr>
        <w:top w:val="single" w:sz="4" w:space="10" w:color="1E8BA8" w:themeColor="accent1" w:themeShade="BF"/>
        <w:bottom w:val="single" w:sz="4" w:space="10" w:color="1E8BA8" w:themeColor="accent1" w:themeShade="BF"/>
      </w:pBdr>
      <w:spacing w:before="360" w:after="360"/>
      <w:ind w:left="864" w:right="864"/>
      <w:jc w:val="center"/>
    </w:pPr>
    <w:rPr>
      <w:i/>
      <w:iCs/>
      <w:color w:val="1E8BA8" w:themeColor="accent1" w:themeShade="BF"/>
    </w:rPr>
  </w:style>
  <w:style w:type="character" w:customStyle="1" w:styleId="IntenseQuoteChar">
    <w:name w:val="Intense Quote Char"/>
    <w:basedOn w:val="DefaultParagraphFont"/>
    <w:link w:val="IntenseQuote"/>
    <w:uiPriority w:val="30"/>
    <w:rsid w:val="00A433B2"/>
    <w:rPr>
      <w:i/>
      <w:iCs/>
      <w:color w:val="1E8BA8" w:themeColor="accent1" w:themeShade="BF"/>
    </w:rPr>
  </w:style>
  <w:style w:type="numbering" w:customStyle="1" w:styleId="CurrentList2">
    <w:name w:val="Current List2"/>
    <w:uiPriority w:val="99"/>
    <w:rsid w:val="00402E68"/>
    <w:pPr>
      <w:numPr>
        <w:numId w:val="5"/>
      </w:numPr>
    </w:pPr>
  </w:style>
  <w:style w:type="paragraph" w:customStyle="1" w:styleId="Bulletlist1">
    <w:name w:val="Bullet list 1"/>
    <w:basedOn w:val="Normal"/>
    <w:link w:val="Bulletlist1Char"/>
    <w:qFormat/>
    <w:rsid w:val="00402E68"/>
    <w:pPr>
      <w:numPr>
        <w:numId w:val="1"/>
      </w:numPr>
      <w:spacing w:before="0"/>
    </w:pPr>
  </w:style>
  <w:style w:type="character" w:customStyle="1" w:styleId="Bulletlist1Char">
    <w:name w:val="Bullet list 1 Char"/>
    <w:basedOn w:val="DefaultParagraphFont"/>
    <w:link w:val="Bulletlist1"/>
    <w:rsid w:val="00DF18B7"/>
    <w:rPr>
      <w:color w:val="0D0D0D" w:themeColor="text1"/>
      <w:sz w:val="24"/>
      <w:szCs w:val="24"/>
    </w:rPr>
  </w:style>
  <w:style w:type="paragraph" w:customStyle="1" w:styleId="Bulletlist2">
    <w:name w:val="Bullet list 2"/>
    <w:basedOn w:val="Bulletlist1"/>
    <w:link w:val="Bulletlist2Char"/>
    <w:qFormat/>
    <w:rsid w:val="00DF18B7"/>
    <w:pPr>
      <w:ind w:left="1701"/>
    </w:pPr>
  </w:style>
  <w:style w:type="character" w:customStyle="1" w:styleId="Bulletlist2Char">
    <w:name w:val="Bullet list 2 Char"/>
    <w:basedOn w:val="Bulletlist1Char"/>
    <w:link w:val="Bulletlist2"/>
    <w:rsid w:val="00DF18B7"/>
    <w:rPr>
      <w:color w:val="0D0D0D" w:themeColor="text1"/>
      <w:sz w:val="24"/>
      <w:szCs w:val="24"/>
    </w:rPr>
  </w:style>
  <w:style w:type="paragraph" w:customStyle="1" w:styleId="Numberlist">
    <w:name w:val="Number list"/>
    <w:basedOn w:val="Normal"/>
    <w:link w:val="NumberlistChar"/>
    <w:qFormat/>
    <w:rsid w:val="00753DEF"/>
    <w:pPr>
      <w:numPr>
        <w:numId w:val="81"/>
      </w:numPr>
      <w:spacing w:before="0"/>
      <w:contextualSpacing/>
    </w:pPr>
  </w:style>
  <w:style w:type="numbering" w:customStyle="1" w:styleId="CurrentList3">
    <w:name w:val="Current List3"/>
    <w:uiPriority w:val="99"/>
    <w:rsid w:val="00402E68"/>
    <w:pPr>
      <w:numPr>
        <w:numId w:val="6"/>
      </w:numPr>
    </w:pPr>
  </w:style>
  <w:style w:type="character" w:customStyle="1" w:styleId="NumberlistChar">
    <w:name w:val="Number list Char"/>
    <w:basedOn w:val="DefaultParagraphFont"/>
    <w:link w:val="Numberlist"/>
    <w:rsid w:val="00410889"/>
    <w:rPr>
      <w:color w:val="0D0D0D" w:themeColor="text1"/>
      <w:sz w:val="24"/>
      <w:szCs w:val="24"/>
    </w:rPr>
  </w:style>
  <w:style w:type="paragraph" w:customStyle="1" w:styleId="Letterlist">
    <w:name w:val="Letter list"/>
    <w:basedOn w:val="Normal"/>
    <w:link w:val="LetterlistChar"/>
    <w:qFormat/>
    <w:rsid w:val="00402E68"/>
    <w:pPr>
      <w:numPr>
        <w:ilvl w:val="1"/>
        <w:numId w:val="3"/>
      </w:numPr>
      <w:spacing w:before="0"/>
    </w:pPr>
  </w:style>
  <w:style w:type="character" w:customStyle="1" w:styleId="LetterlistChar">
    <w:name w:val="Letter list Char"/>
    <w:basedOn w:val="DefaultParagraphFont"/>
    <w:link w:val="Letterlist"/>
    <w:rsid w:val="00DF18B7"/>
    <w:rPr>
      <w:color w:val="0D0D0D" w:themeColor="text1"/>
      <w:sz w:val="24"/>
      <w:szCs w:val="24"/>
    </w:rPr>
  </w:style>
  <w:style w:type="paragraph" w:styleId="NoSpacing">
    <w:name w:val="No Spacing"/>
    <w:link w:val="NoSpacingChar"/>
    <w:uiPriority w:val="1"/>
    <w:qFormat/>
    <w:rsid w:val="00762BD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62BD0"/>
    <w:rPr>
      <w:rFonts w:eastAsiaTheme="minorEastAsia"/>
      <w:kern w:val="0"/>
      <w:lang w:val="en-US"/>
      <w14:ligatures w14:val="none"/>
    </w:rPr>
  </w:style>
  <w:style w:type="paragraph" w:styleId="Header">
    <w:name w:val="header"/>
    <w:basedOn w:val="Normal"/>
    <w:link w:val="HeaderChar"/>
    <w:uiPriority w:val="99"/>
    <w:unhideWhenUsed/>
    <w:rsid w:val="00D767F5"/>
    <w:pPr>
      <w:tabs>
        <w:tab w:val="center" w:pos="4513"/>
        <w:tab w:val="right" w:pos="9026"/>
      </w:tabs>
    </w:pPr>
    <w:rPr>
      <w:rFonts w:ascii="Figtree Light" w:hAnsi="Figtree Light"/>
      <w:sz w:val="22"/>
    </w:rPr>
  </w:style>
  <w:style w:type="character" w:customStyle="1" w:styleId="HeaderChar">
    <w:name w:val="Header Char"/>
    <w:basedOn w:val="DefaultParagraphFont"/>
    <w:link w:val="Header"/>
    <w:uiPriority w:val="99"/>
    <w:rsid w:val="00D767F5"/>
    <w:rPr>
      <w:rFonts w:ascii="Figtree Light" w:hAnsi="Figtree Light"/>
      <w:color w:val="0D0D0D" w:themeColor="text1"/>
      <w:szCs w:val="24"/>
    </w:rPr>
  </w:style>
  <w:style w:type="paragraph" w:styleId="Footer">
    <w:name w:val="footer"/>
    <w:basedOn w:val="Normal"/>
    <w:link w:val="FooterChar"/>
    <w:uiPriority w:val="99"/>
    <w:unhideWhenUsed/>
    <w:rsid w:val="00D767F5"/>
    <w:pPr>
      <w:tabs>
        <w:tab w:val="center" w:pos="4513"/>
        <w:tab w:val="right" w:pos="9026"/>
      </w:tabs>
    </w:pPr>
    <w:rPr>
      <w:sz w:val="20"/>
    </w:rPr>
  </w:style>
  <w:style w:type="character" w:customStyle="1" w:styleId="FooterChar">
    <w:name w:val="Footer Char"/>
    <w:basedOn w:val="DefaultParagraphFont"/>
    <w:link w:val="Footer"/>
    <w:uiPriority w:val="99"/>
    <w:rsid w:val="00D767F5"/>
    <w:rPr>
      <w:color w:val="0D0D0D" w:themeColor="text1"/>
      <w:sz w:val="20"/>
      <w:szCs w:val="24"/>
    </w:rPr>
  </w:style>
  <w:style w:type="paragraph" w:styleId="TOCHeading">
    <w:name w:val="TOC Heading"/>
    <w:basedOn w:val="Heading1"/>
    <w:next w:val="Normal"/>
    <w:uiPriority w:val="39"/>
    <w:unhideWhenUsed/>
    <w:qFormat/>
    <w:rsid w:val="008D4504"/>
    <w:pPr>
      <w:spacing w:line="259" w:lineRule="auto"/>
      <w:outlineLvl w:val="9"/>
    </w:pPr>
    <w:rPr>
      <w:kern w:val="0"/>
      <w:szCs w:val="32"/>
      <w:lang w:val="en-US"/>
      <w14:ligatures w14:val="none"/>
    </w:rPr>
  </w:style>
  <w:style w:type="numbering" w:customStyle="1" w:styleId="CurrentList4">
    <w:name w:val="Current List4"/>
    <w:uiPriority w:val="99"/>
    <w:rsid w:val="00402E68"/>
    <w:pPr>
      <w:numPr>
        <w:numId w:val="7"/>
      </w:numPr>
    </w:pPr>
  </w:style>
  <w:style w:type="numbering" w:customStyle="1" w:styleId="CurrentList5">
    <w:name w:val="Current List5"/>
    <w:uiPriority w:val="99"/>
    <w:rsid w:val="00402E68"/>
    <w:pPr>
      <w:numPr>
        <w:numId w:val="8"/>
      </w:numPr>
    </w:pPr>
  </w:style>
  <w:style w:type="paragraph" w:styleId="TOC1">
    <w:name w:val="toc 1"/>
    <w:basedOn w:val="Normal"/>
    <w:next w:val="Normal"/>
    <w:autoRedefine/>
    <w:uiPriority w:val="39"/>
    <w:unhideWhenUsed/>
    <w:rsid w:val="00066747"/>
    <w:pPr>
      <w:spacing w:after="100"/>
    </w:pPr>
  </w:style>
  <w:style w:type="character" w:styleId="Hyperlink">
    <w:name w:val="Hyperlink"/>
    <w:basedOn w:val="DefaultParagraphFont"/>
    <w:uiPriority w:val="99"/>
    <w:unhideWhenUsed/>
    <w:rsid w:val="00F9159C"/>
    <w:rPr>
      <w:color w:val="467886" w:themeColor="hyperlink"/>
      <w:u w:val="single"/>
    </w:rPr>
  </w:style>
  <w:style w:type="paragraph" w:styleId="TOC2">
    <w:name w:val="toc 2"/>
    <w:basedOn w:val="Normal"/>
    <w:next w:val="Normal"/>
    <w:autoRedefine/>
    <w:uiPriority w:val="39"/>
    <w:unhideWhenUsed/>
    <w:rsid w:val="00066747"/>
    <w:pPr>
      <w:spacing w:after="100"/>
      <w:ind w:left="240"/>
    </w:pPr>
  </w:style>
  <w:style w:type="paragraph" w:styleId="BodyText">
    <w:name w:val="Body Text"/>
    <w:basedOn w:val="Normal"/>
    <w:link w:val="BodyTextChar"/>
    <w:uiPriority w:val="1"/>
    <w:qFormat/>
    <w:rsid w:val="007E2CF4"/>
    <w:pPr>
      <w:widowControl w:val="0"/>
      <w:autoSpaceDE w:val="0"/>
      <w:autoSpaceDN w:val="0"/>
      <w:spacing w:before="0"/>
    </w:pPr>
    <w:rPr>
      <w:rFonts w:ascii="Figtree" w:eastAsia="Figtree" w:hAnsi="Figtree" w:cs="Figtree"/>
      <w:kern w:val="0"/>
      <w:lang w:val="en-US"/>
      <w14:ligatures w14:val="none"/>
    </w:rPr>
  </w:style>
  <w:style w:type="character" w:customStyle="1" w:styleId="BodyTextChar">
    <w:name w:val="Body Text Char"/>
    <w:basedOn w:val="DefaultParagraphFont"/>
    <w:link w:val="BodyText"/>
    <w:uiPriority w:val="1"/>
    <w:rsid w:val="007E2CF4"/>
    <w:rPr>
      <w:rFonts w:ascii="Figtree" w:eastAsia="Figtree" w:hAnsi="Figtree" w:cs="Figtree"/>
      <w:kern w:val="0"/>
      <w:sz w:val="24"/>
      <w:szCs w:val="24"/>
      <w:lang w:val="en-US"/>
      <w14:ligatures w14:val="none"/>
    </w:rPr>
  </w:style>
  <w:style w:type="paragraph" w:styleId="Caption">
    <w:name w:val="caption"/>
    <w:basedOn w:val="Normal"/>
    <w:next w:val="Normal"/>
    <w:uiPriority w:val="35"/>
    <w:unhideWhenUsed/>
    <w:qFormat/>
    <w:rsid w:val="00C60BAC"/>
    <w:pPr>
      <w:spacing w:before="0" w:after="200"/>
    </w:pPr>
    <w:rPr>
      <w:i/>
      <w:iCs/>
      <w:sz w:val="20"/>
      <w:szCs w:val="20"/>
    </w:rPr>
  </w:style>
  <w:style w:type="paragraph" w:customStyle="1" w:styleId="Table">
    <w:name w:val="Table"/>
    <w:basedOn w:val="Normal"/>
    <w:rsid w:val="000E5B0B"/>
    <w:pPr>
      <w:spacing w:before="40" w:after="40" w:line="264" w:lineRule="auto"/>
    </w:pPr>
    <w:rPr>
      <w:kern w:val="0"/>
      <w:sz w:val="20"/>
      <w14:ligatures w14:val="none"/>
    </w:rPr>
  </w:style>
  <w:style w:type="paragraph" w:customStyle="1" w:styleId="TableBullet">
    <w:name w:val="Table Bullet"/>
    <w:basedOn w:val="Normal"/>
    <w:qFormat/>
    <w:rsid w:val="00F02405"/>
    <w:pPr>
      <w:numPr>
        <w:numId w:val="2"/>
      </w:numPr>
      <w:spacing w:before="40" w:after="40" w:line="264" w:lineRule="auto"/>
      <w:ind w:left="306"/>
    </w:pPr>
    <w:rPr>
      <w:kern w:val="0"/>
      <w:sz w:val="20"/>
      <w14:ligatures w14:val="none"/>
    </w:rPr>
  </w:style>
  <w:style w:type="table" w:styleId="TableGrid">
    <w:name w:val="Table Grid"/>
    <w:basedOn w:val="TableNormal"/>
    <w:uiPriority w:val="39"/>
    <w:rsid w:val="00574380"/>
    <w:pPr>
      <w:spacing w:after="0" w:line="240" w:lineRule="auto"/>
    </w:pPr>
    <w:rPr>
      <w:rFonts w:ascii="Montserrat Light" w:hAnsi="Montserrat Light"/>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next w:val="Table"/>
    <w:link w:val="Tableheading1Char"/>
    <w:qFormat/>
    <w:rsid w:val="00414145"/>
    <w:pPr>
      <w:spacing w:before="40" w:after="40" w:line="264" w:lineRule="auto"/>
    </w:pPr>
    <w:rPr>
      <w:b/>
      <w:bCs/>
      <w:color w:val="FFFFFF" w:themeColor="background1"/>
      <w:kern w:val="0"/>
      <w:sz w:val="20"/>
      <w14:ligatures w14:val="none"/>
    </w:rPr>
  </w:style>
  <w:style w:type="paragraph" w:customStyle="1" w:styleId="TableCaption">
    <w:name w:val="Table Caption"/>
    <w:basedOn w:val="Caption"/>
    <w:qFormat/>
    <w:rsid w:val="0082549C"/>
    <w:pPr>
      <w:keepNext/>
    </w:pPr>
  </w:style>
  <w:style w:type="table" w:styleId="PlainTable2">
    <w:name w:val="Plain Table 2"/>
    <w:basedOn w:val="TableNormal"/>
    <w:uiPriority w:val="42"/>
    <w:rsid w:val="00F559A5"/>
    <w:pPr>
      <w:spacing w:after="0" w:line="240" w:lineRule="auto"/>
    </w:pPr>
    <w:tblPr>
      <w:tblStyleRowBandSize w:val="1"/>
      <w:tblStyleColBandSize w:val="1"/>
      <w:tblBorders>
        <w:top w:val="single" w:sz="4" w:space="0" w:color="858585" w:themeColor="text1" w:themeTint="80"/>
        <w:bottom w:val="single" w:sz="4" w:space="0" w:color="858585" w:themeColor="text1" w:themeTint="80"/>
      </w:tblBorders>
    </w:tblPr>
    <w:tblStylePr w:type="firstRow">
      <w:rPr>
        <w:b/>
        <w:bCs/>
      </w:rPr>
      <w:tblPr/>
      <w:tcPr>
        <w:tcBorders>
          <w:bottom w:val="single" w:sz="4" w:space="0" w:color="858585" w:themeColor="text1" w:themeTint="80"/>
        </w:tcBorders>
      </w:tcPr>
    </w:tblStylePr>
    <w:tblStylePr w:type="lastRow">
      <w:rPr>
        <w:b/>
        <w:bCs/>
      </w:rPr>
      <w:tblPr/>
      <w:tcPr>
        <w:tcBorders>
          <w:top w:val="single" w:sz="4" w:space="0" w:color="858585" w:themeColor="text1" w:themeTint="80"/>
        </w:tcBorders>
      </w:tcPr>
    </w:tblStylePr>
    <w:tblStylePr w:type="firstCol">
      <w:rPr>
        <w:b/>
        <w:bCs/>
      </w:rPr>
    </w:tblStylePr>
    <w:tblStylePr w:type="lastCol">
      <w:rPr>
        <w:b/>
        <w:bCs/>
      </w:rPr>
    </w:tblStylePr>
    <w:tblStylePr w:type="band1Vert">
      <w:tblPr/>
      <w:tcPr>
        <w:tcBorders>
          <w:left w:val="single" w:sz="4" w:space="0" w:color="858585" w:themeColor="text1" w:themeTint="80"/>
          <w:right w:val="single" w:sz="4" w:space="0" w:color="858585" w:themeColor="text1" w:themeTint="80"/>
        </w:tcBorders>
      </w:tcPr>
    </w:tblStylePr>
    <w:tblStylePr w:type="band2Vert">
      <w:tblPr/>
      <w:tcPr>
        <w:tcBorders>
          <w:left w:val="single" w:sz="4" w:space="0" w:color="858585" w:themeColor="text1" w:themeTint="80"/>
          <w:right w:val="single" w:sz="4" w:space="0" w:color="858585" w:themeColor="text1" w:themeTint="80"/>
        </w:tcBorders>
      </w:tcPr>
    </w:tblStylePr>
    <w:tblStylePr w:type="band1Horz">
      <w:tblPr/>
      <w:tcPr>
        <w:tcBorders>
          <w:top w:val="single" w:sz="4" w:space="0" w:color="858585" w:themeColor="text1" w:themeTint="80"/>
          <w:bottom w:val="single" w:sz="4" w:space="0" w:color="858585" w:themeColor="text1" w:themeTint="80"/>
        </w:tcBorders>
      </w:tcPr>
    </w:tblStylePr>
  </w:style>
  <w:style w:type="table" w:styleId="ListTable3">
    <w:name w:val="List Table 3"/>
    <w:basedOn w:val="TableNormal"/>
    <w:uiPriority w:val="48"/>
    <w:rsid w:val="00BC51AA"/>
    <w:pPr>
      <w:spacing w:after="0" w:line="240" w:lineRule="auto"/>
    </w:pPr>
    <w:tblPr>
      <w:tblStyleRowBandSize w:val="1"/>
      <w:tblStyleColBandSize w:val="1"/>
      <w:tblBorders>
        <w:top w:val="single" w:sz="4" w:space="0" w:color="0D0D0D" w:themeColor="text1"/>
        <w:left w:val="single" w:sz="4" w:space="0" w:color="0D0D0D" w:themeColor="text1"/>
        <w:bottom w:val="single" w:sz="4" w:space="0" w:color="0D0D0D" w:themeColor="text1"/>
        <w:right w:val="single" w:sz="4" w:space="0" w:color="0D0D0D" w:themeColor="text1"/>
      </w:tblBorders>
    </w:tblPr>
    <w:tblStylePr w:type="firstRow">
      <w:rPr>
        <w:b/>
        <w:bCs/>
        <w:color w:val="FFFFFF" w:themeColor="background1"/>
      </w:rPr>
      <w:tblPr/>
      <w:tcPr>
        <w:shd w:val="clear" w:color="auto" w:fill="0D0D0D" w:themeFill="text1"/>
      </w:tcPr>
    </w:tblStylePr>
    <w:tblStylePr w:type="lastRow">
      <w:rPr>
        <w:b/>
        <w:bCs/>
      </w:rPr>
      <w:tblPr/>
      <w:tcPr>
        <w:tcBorders>
          <w:top w:val="double" w:sz="4" w:space="0" w:color="0D0D0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0D0D" w:themeColor="text1"/>
          <w:right w:val="single" w:sz="4" w:space="0" w:color="0D0D0D" w:themeColor="text1"/>
        </w:tcBorders>
      </w:tcPr>
    </w:tblStylePr>
    <w:tblStylePr w:type="band1Horz">
      <w:tblPr/>
      <w:tcPr>
        <w:tcBorders>
          <w:top w:val="single" w:sz="4" w:space="0" w:color="0D0D0D" w:themeColor="text1"/>
          <w:bottom w:val="single" w:sz="4" w:space="0" w:color="0D0D0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0D0D" w:themeColor="text1"/>
          <w:left w:val="nil"/>
        </w:tcBorders>
      </w:tcPr>
    </w:tblStylePr>
    <w:tblStylePr w:type="swCell">
      <w:tblPr/>
      <w:tcPr>
        <w:tcBorders>
          <w:top w:val="double" w:sz="4" w:space="0" w:color="0D0D0D" w:themeColor="text1"/>
          <w:right w:val="nil"/>
        </w:tcBorders>
      </w:tcPr>
    </w:tblStylePr>
  </w:style>
  <w:style w:type="table" w:styleId="GridTable4">
    <w:name w:val="Grid Table 4"/>
    <w:basedOn w:val="TableNormal"/>
    <w:uiPriority w:val="49"/>
    <w:rsid w:val="00BC51AA"/>
    <w:pPr>
      <w:spacing w:after="0" w:line="240" w:lineRule="auto"/>
    </w:pPr>
    <w:tblPr>
      <w:tblStyleRowBandSize w:val="1"/>
      <w:tblStyleColBandSize w:val="1"/>
      <w:tblBorders>
        <w:top w:val="single" w:sz="4" w:space="0" w:color="6D6D6D" w:themeColor="text1" w:themeTint="99"/>
        <w:left w:val="single" w:sz="4" w:space="0" w:color="6D6D6D" w:themeColor="text1" w:themeTint="99"/>
        <w:bottom w:val="single" w:sz="4" w:space="0" w:color="6D6D6D" w:themeColor="text1" w:themeTint="99"/>
        <w:right w:val="single" w:sz="4" w:space="0" w:color="6D6D6D" w:themeColor="text1" w:themeTint="99"/>
        <w:insideH w:val="single" w:sz="4" w:space="0" w:color="6D6D6D" w:themeColor="text1" w:themeTint="99"/>
        <w:insideV w:val="single" w:sz="4" w:space="0" w:color="6D6D6D" w:themeColor="text1" w:themeTint="99"/>
      </w:tblBorders>
    </w:tblPr>
    <w:tblStylePr w:type="firstRow">
      <w:rPr>
        <w:b/>
        <w:bCs/>
        <w:color w:val="FFFFFF" w:themeColor="background1"/>
      </w:rPr>
      <w:tblPr/>
      <w:tcPr>
        <w:tcBorders>
          <w:top w:val="single" w:sz="4" w:space="0" w:color="0D0D0D" w:themeColor="text1"/>
          <w:left w:val="single" w:sz="4" w:space="0" w:color="0D0D0D" w:themeColor="text1"/>
          <w:bottom w:val="single" w:sz="4" w:space="0" w:color="0D0D0D" w:themeColor="text1"/>
          <w:right w:val="single" w:sz="4" w:space="0" w:color="0D0D0D" w:themeColor="text1"/>
          <w:insideH w:val="nil"/>
          <w:insideV w:val="nil"/>
        </w:tcBorders>
        <w:shd w:val="clear" w:color="auto" w:fill="0D0D0D" w:themeFill="text1"/>
      </w:tcPr>
    </w:tblStylePr>
    <w:tblStylePr w:type="lastRow">
      <w:rPr>
        <w:b/>
        <w:bCs/>
      </w:rPr>
      <w:tblPr/>
      <w:tcPr>
        <w:tcBorders>
          <w:top w:val="double" w:sz="4" w:space="0" w:color="0D0D0D" w:themeColor="text1"/>
        </w:tcBorders>
      </w:tcPr>
    </w:tblStylePr>
    <w:tblStylePr w:type="firstCol">
      <w:rPr>
        <w:b/>
        <w:bCs/>
      </w:rPr>
    </w:tblStylePr>
    <w:tblStylePr w:type="lastCol">
      <w:rPr>
        <w:b/>
        <w:bCs/>
      </w:rPr>
    </w:tblStylePr>
    <w:tblStylePr w:type="band1Vert">
      <w:tblPr/>
      <w:tcPr>
        <w:shd w:val="clear" w:color="auto" w:fill="CECECE" w:themeFill="text1" w:themeFillTint="33"/>
      </w:tcPr>
    </w:tblStylePr>
    <w:tblStylePr w:type="band1Horz">
      <w:tblPr/>
      <w:tcPr>
        <w:shd w:val="clear" w:color="auto" w:fill="CECECE" w:themeFill="text1" w:themeFillTint="33"/>
      </w:tcPr>
    </w:tblStylePr>
  </w:style>
  <w:style w:type="table" w:customStyle="1" w:styleId="Style1">
    <w:name w:val="Style1"/>
    <w:basedOn w:val="TableNormal"/>
    <w:uiPriority w:val="99"/>
    <w:rsid w:val="00152AE6"/>
    <w:pPr>
      <w:spacing w:after="0" w:line="240" w:lineRule="auto"/>
    </w:pPr>
    <w:tblPr/>
  </w:style>
  <w:style w:type="table" w:customStyle="1" w:styleId="Style2">
    <w:name w:val="Style2"/>
    <w:basedOn w:val="TableNormal"/>
    <w:uiPriority w:val="99"/>
    <w:rsid w:val="002B086E"/>
    <w:pPr>
      <w:spacing w:after="0" w:line="240" w:lineRule="auto"/>
    </w:pPr>
    <w:tblPr/>
  </w:style>
  <w:style w:type="paragraph" w:styleId="TOC3">
    <w:name w:val="toc 3"/>
    <w:basedOn w:val="Normal"/>
    <w:next w:val="Normal"/>
    <w:autoRedefine/>
    <w:uiPriority w:val="39"/>
    <w:unhideWhenUsed/>
    <w:rsid w:val="00066747"/>
    <w:pPr>
      <w:spacing w:after="100"/>
      <w:ind w:left="480"/>
    </w:pPr>
  </w:style>
  <w:style w:type="paragraph" w:styleId="TOC4">
    <w:name w:val="toc 4"/>
    <w:basedOn w:val="Normal"/>
    <w:next w:val="Normal"/>
    <w:autoRedefine/>
    <w:uiPriority w:val="39"/>
    <w:unhideWhenUsed/>
    <w:rsid w:val="00066747"/>
    <w:pPr>
      <w:spacing w:after="100"/>
      <w:ind w:left="720"/>
    </w:pPr>
  </w:style>
  <w:style w:type="table" w:styleId="GridTable4-Accent1">
    <w:name w:val="Grid Table 4 Accent 1"/>
    <w:basedOn w:val="TableNormal"/>
    <w:uiPriority w:val="49"/>
    <w:rsid w:val="00F5074A"/>
    <w:pPr>
      <w:spacing w:after="0" w:line="240" w:lineRule="auto"/>
    </w:pPr>
    <w:tblPr>
      <w:tblStyleRowBandSize w:val="1"/>
      <w:tblStyleColBandSize w:val="1"/>
      <w:tblBorders>
        <w:top w:val="single" w:sz="4" w:space="0" w:color="82D3E8" w:themeColor="accent1" w:themeTint="99"/>
        <w:left w:val="single" w:sz="4" w:space="0" w:color="82D3E8" w:themeColor="accent1" w:themeTint="99"/>
        <w:bottom w:val="single" w:sz="4" w:space="0" w:color="82D3E8" w:themeColor="accent1" w:themeTint="99"/>
        <w:right w:val="single" w:sz="4" w:space="0" w:color="82D3E8" w:themeColor="accent1" w:themeTint="99"/>
        <w:insideH w:val="single" w:sz="4" w:space="0" w:color="82D3E8" w:themeColor="accent1" w:themeTint="99"/>
        <w:insideV w:val="single" w:sz="4" w:space="0" w:color="82D3E8" w:themeColor="accent1" w:themeTint="99"/>
      </w:tblBorders>
    </w:tblPr>
    <w:tblStylePr w:type="firstRow">
      <w:rPr>
        <w:b/>
        <w:bCs/>
        <w:color w:val="FFFFFF" w:themeColor="background1"/>
      </w:rPr>
      <w:tblPr/>
      <w:tcPr>
        <w:shd w:val="clear" w:color="auto" w:fill="82D3E8" w:themeFill="accent1" w:themeFillTint="99"/>
      </w:tcPr>
    </w:tblStylePr>
    <w:tblStylePr w:type="lastRow">
      <w:rPr>
        <w:b/>
        <w:bCs/>
      </w:rPr>
      <w:tblPr/>
      <w:tcPr>
        <w:tcBorders>
          <w:top w:val="double" w:sz="4" w:space="0" w:color="2FB7DA" w:themeColor="accent1"/>
        </w:tcBorders>
      </w:tcPr>
    </w:tblStylePr>
    <w:tblStylePr w:type="firstCol">
      <w:rPr>
        <w:b/>
        <w:bCs/>
      </w:rPr>
    </w:tblStylePr>
    <w:tblStylePr w:type="lastCol">
      <w:rPr>
        <w:b/>
        <w:bCs/>
      </w:rPr>
    </w:tblStylePr>
    <w:tblStylePr w:type="band1Vert">
      <w:tblPr/>
      <w:tcPr>
        <w:shd w:val="clear" w:color="auto" w:fill="D5F0F7" w:themeFill="accent1" w:themeFillTint="33"/>
      </w:tcPr>
    </w:tblStylePr>
    <w:tblStylePr w:type="band1Horz">
      <w:tblPr/>
      <w:tcPr>
        <w:shd w:val="clear" w:color="auto" w:fill="D5F0F7" w:themeFill="accent1" w:themeFillTint="33"/>
      </w:tcPr>
    </w:tblStylePr>
  </w:style>
  <w:style w:type="paragraph" w:customStyle="1" w:styleId="Tableheading2">
    <w:name w:val="Table heading 2"/>
    <w:basedOn w:val="Tableheading1"/>
    <w:link w:val="Tableheading2Char"/>
    <w:qFormat/>
    <w:rsid w:val="00414145"/>
    <w:rPr>
      <w:b w:val="0"/>
      <w:color w:val="auto"/>
    </w:rPr>
  </w:style>
  <w:style w:type="character" w:customStyle="1" w:styleId="Tableheading1Char">
    <w:name w:val="Table heading 1 Char"/>
    <w:basedOn w:val="DefaultParagraphFont"/>
    <w:link w:val="Tableheading1"/>
    <w:rsid w:val="00414145"/>
    <w:rPr>
      <w:b/>
      <w:bCs/>
      <w:color w:val="FFFFFF" w:themeColor="background1"/>
      <w:kern w:val="0"/>
      <w:sz w:val="20"/>
      <w:szCs w:val="24"/>
      <w14:ligatures w14:val="none"/>
    </w:rPr>
  </w:style>
  <w:style w:type="character" w:customStyle="1" w:styleId="Tableheading2Char">
    <w:name w:val="Table heading 2 Char"/>
    <w:basedOn w:val="Tableheading1Char"/>
    <w:link w:val="Tableheading2"/>
    <w:rsid w:val="00414145"/>
    <w:rPr>
      <w:b w:val="0"/>
      <w:bCs/>
      <w:color w:val="FFFFFF" w:themeColor="background1"/>
      <w:kern w:val="0"/>
      <w:sz w:val="20"/>
      <w:szCs w:val="24"/>
      <w14:ligatures w14:val="none"/>
    </w:rPr>
  </w:style>
  <w:style w:type="table" w:styleId="GridTable4-Accent2">
    <w:name w:val="Grid Table 4 Accent 2"/>
    <w:basedOn w:val="TableNormal"/>
    <w:uiPriority w:val="49"/>
    <w:rsid w:val="00D2240C"/>
    <w:pPr>
      <w:spacing w:after="0" w:line="240" w:lineRule="auto"/>
    </w:pPr>
    <w:tblPr>
      <w:tblStyleRowBandSize w:val="1"/>
      <w:tblStyleColBandSize w:val="1"/>
      <w:tblBorders>
        <w:top w:val="single" w:sz="4" w:space="0" w:color="FDCDA4" w:themeColor="accent2" w:themeTint="99"/>
        <w:left w:val="single" w:sz="4" w:space="0" w:color="FDCDA4" w:themeColor="accent2" w:themeTint="99"/>
        <w:bottom w:val="single" w:sz="4" w:space="0" w:color="FDCDA4" w:themeColor="accent2" w:themeTint="99"/>
        <w:right w:val="single" w:sz="4" w:space="0" w:color="FDCDA4" w:themeColor="accent2" w:themeTint="99"/>
        <w:insideH w:val="single" w:sz="4" w:space="0" w:color="FDCDA4" w:themeColor="accent2" w:themeTint="99"/>
        <w:insideV w:val="single" w:sz="4" w:space="0" w:color="FDCDA4" w:themeColor="accent2" w:themeTint="99"/>
      </w:tblBorders>
    </w:tblPr>
    <w:tblStylePr w:type="firstRow">
      <w:rPr>
        <w:b/>
        <w:bCs/>
        <w:color w:val="FFFFFF" w:themeColor="background1"/>
      </w:rPr>
      <w:tblPr/>
      <w:tcPr>
        <w:tcBorders>
          <w:top w:val="single" w:sz="4" w:space="0" w:color="FCAC69" w:themeColor="accent2"/>
          <w:left w:val="single" w:sz="4" w:space="0" w:color="FCAC69" w:themeColor="accent2"/>
          <w:bottom w:val="single" w:sz="4" w:space="0" w:color="FCAC69" w:themeColor="accent2"/>
          <w:right w:val="single" w:sz="4" w:space="0" w:color="FCAC69" w:themeColor="accent2"/>
          <w:insideH w:val="nil"/>
          <w:insideV w:val="nil"/>
        </w:tcBorders>
        <w:shd w:val="clear" w:color="auto" w:fill="FCAC69" w:themeFill="accent2"/>
      </w:tcPr>
    </w:tblStylePr>
    <w:tblStylePr w:type="lastRow">
      <w:rPr>
        <w:b/>
        <w:bCs/>
      </w:rPr>
      <w:tblPr/>
      <w:tcPr>
        <w:tcBorders>
          <w:top w:val="double" w:sz="4" w:space="0" w:color="FCAC69" w:themeColor="accent2"/>
        </w:tcBorders>
      </w:tcPr>
    </w:tblStylePr>
    <w:tblStylePr w:type="firstCol">
      <w:rPr>
        <w:b/>
        <w:bCs/>
      </w:rPr>
    </w:tblStylePr>
    <w:tblStylePr w:type="lastCol">
      <w:rPr>
        <w:b/>
        <w:bCs/>
      </w:rPr>
    </w:tblStylePr>
    <w:tblStylePr w:type="band1Vert">
      <w:tblPr/>
      <w:tcPr>
        <w:shd w:val="clear" w:color="auto" w:fill="FEEEE0" w:themeFill="accent2" w:themeFillTint="33"/>
      </w:tcPr>
    </w:tblStylePr>
    <w:tblStylePr w:type="band1Horz">
      <w:tblPr/>
      <w:tcPr>
        <w:shd w:val="clear" w:color="auto" w:fill="FEEEE0" w:themeFill="accent2" w:themeFillTint="33"/>
      </w:tcPr>
    </w:tblStylePr>
  </w:style>
  <w:style w:type="table" w:styleId="GridTable4-Accent5">
    <w:name w:val="Grid Table 4 Accent 5"/>
    <w:basedOn w:val="TableNormal"/>
    <w:uiPriority w:val="49"/>
    <w:rsid w:val="003E4D7F"/>
    <w:pPr>
      <w:spacing w:after="0" w:line="240" w:lineRule="auto"/>
    </w:pPr>
    <w:tblPr>
      <w:tblStyleRowBandSize w:val="1"/>
      <w:tblStyleColBandSize w:val="1"/>
      <w:tblBorders>
        <w:top w:val="single" w:sz="4" w:space="0" w:color="B3DFCE" w:themeColor="accent5" w:themeTint="99"/>
        <w:left w:val="single" w:sz="4" w:space="0" w:color="B3DFCE" w:themeColor="accent5" w:themeTint="99"/>
        <w:bottom w:val="single" w:sz="4" w:space="0" w:color="B3DFCE" w:themeColor="accent5" w:themeTint="99"/>
        <w:right w:val="single" w:sz="4" w:space="0" w:color="B3DFCE" w:themeColor="accent5" w:themeTint="99"/>
        <w:insideH w:val="single" w:sz="4" w:space="0" w:color="B3DFCE" w:themeColor="accent5" w:themeTint="99"/>
        <w:insideV w:val="single" w:sz="4" w:space="0" w:color="B3DFCE" w:themeColor="accent5" w:themeTint="99"/>
      </w:tblBorders>
    </w:tblPr>
    <w:tblStylePr w:type="firstRow">
      <w:rPr>
        <w:b/>
        <w:bCs/>
        <w:color w:val="FFFFFF" w:themeColor="background1"/>
      </w:rPr>
      <w:tblPr/>
      <w:tcPr>
        <w:tcBorders>
          <w:top w:val="single" w:sz="4" w:space="0" w:color="82CAAE" w:themeColor="accent5"/>
          <w:left w:val="single" w:sz="4" w:space="0" w:color="82CAAE" w:themeColor="accent5"/>
          <w:bottom w:val="single" w:sz="4" w:space="0" w:color="82CAAE" w:themeColor="accent5"/>
          <w:right w:val="single" w:sz="4" w:space="0" w:color="82CAAE" w:themeColor="accent5"/>
          <w:insideH w:val="nil"/>
          <w:insideV w:val="nil"/>
        </w:tcBorders>
        <w:shd w:val="clear" w:color="auto" w:fill="82CAAE" w:themeFill="accent5"/>
      </w:tcPr>
    </w:tblStylePr>
    <w:tblStylePr w:type="lastRow">
      <w:rPr>
        <w:b/>
        <w:bCs/>
      </w:rPr>
      <w:tblPr/>
      <w:tcPr>
        <w:tcBorders>
          <w:top w:val="double" w:sz="4" w:space="0" w:color="82CAAE" w:themeColor="accent5"/>
        </w:tcBorders>
      </w:tcPr>
    </w:tblStylePr>
    <w:tblStylePr w:type="firstCol">
      <w:rPr>
        <w:b/>
        <w:bCs/>
      </w:rPr>
    </w:tblStylePr>
    <w:tblStylePr w:type="lastCol">
      <w:rPr>
        <w:b/>
        <w:bCs/>
      </w:rPr>
    </w:tblStylePr>
    <w:tblStylePr w:type="band1Vert">
      <w:tblPr/>
      <w:tcPr>
        <w:shd w:val="clear" w:color="auto" w:fill="E5F4EE" w:themeFill="accent5" w:themeFillTint="33"/>
      </w:tcPr>
    </w:tblStylePr>
    <w:tblStylePr w:type="band1Horz">
      <w:tblPr/>
      <w:tcPr>
        <w:shd w:val="clear" w:color="auto" w:fill="E5F4EE" w:themeFill="accent5" w:themeFillTint="33"/>
      </w:tcPr>
    </w:tblStylePr>
  </w:style>
  <w:style w:type="character" w:styleId="PageNumber">
    <w:name w:val="page number"/>
    <w:basedOn w:val="DefaultParagraphFont"/>
    <w:uiPriority w:val="99"/>
    <w:semiHidden/>
    <w:unhideWhenUsed/>
    <w:rsid w:val="009F7157"/>
  </w:style>
  <w:style w:type="paragraph" w:styleId="Revision">
    <w:name w:val="Revision"/>
    <w:hidden/>
    <w:uiPriority w:val="99"/>
    <w:semiHidden/>
    <w:rsid w:val="00D767F5"/>
    <w:pPr>
      <w:spacing w:after="0" w:line="240" w:lineRule="auto"/>
    </w:pPr>
    <w:rPr>
      <w:color w:val="0D0D0D" w:themeColor="text1"/>
      <w:sz w:val="24"/>
      <w:szCs w:val="24"/>
    </w:rPr>
  </w:style>
  <w:style w:type="character" w:styleId="CommentReference">
    <w:name w:val="annotation reference"/>
    <w:basedOn w:val="DefaultParagraphFont"/>
    <w:uiPriority w:val="99"/>
    <w:semiHidden/>
    <w:unhideWhenUsed/>
    <w:rsid w:val="0092574D"/>
    <w:rPr>
      <w:sz w:val="16"/>
      <w:szCs w:val="16"/>
    </w:rPr>
  </w:style>
  <w:style w:type="paragraph" w:styleId="CommentText">
    <w:name w:val="annotation text"/>
    <w:basedOn w:val="Normal"/>
    <w:link w:val="CommentTextChar"/>
    <w:uiPriority w:val="99"/>
    <w:unhideWhenUsed/>
    <w:rsid w:val="0092574D"/>
    <w:pPr>
      <w:spacing w:line="240" w:lineRule="auto"/>
    </w:pPr>
    <w:rPr>
      <w:sz w:val="20"/>
      <w:szCs w:val="20"/>
    </w:rPr>
  </w:style>
  <w:style w:type="character" w:customStyle="1" w:styleId="CommentTextChar">
    <w:name w:val="Comment Text Char"/>
    <w:basedOn w:val="DefaultParagraphFont"/>
    <w:link w:val="CommentText"/>
    <w:uiPriority w:val="99"/>
    <w:rsid w:val="0092574D"/>
    <w:rPr>
      <w:color w:val="0D0D0D" w:themeColor="text1"/>
      <w:sz w:val="20"/>
      <w:szCs w:val="20"/>
    </w:rPr>
  </w:style>
  <w:style w:type="paragraph" w:styleId="CommentSubject">
    <w:name w:val="annotation subject"/>
    <w:basedOn w:val="CommentText"/>
    <w:next w:val="CommentText"/>
    <w:link w:val="CommentSubjectChar"/>
    <w:uiPriority w:val="99"/>
    <w:semiHidden/>
    <w:unhideWhenUsed/>
    <w:rsid w:val="0092574D"/>
    <w:rPr>
      <w:b/>
      <w:bCs/>
    </w:rPr>
  </w:style>
  <w:style w:type="character" w:customStyle="1" w:styleId="CommentSubjectChar">
    <w:name w:val="Comment Subject Char"/>
    <w:basedOn w:val="CommentTextChar"/>
    <w:link w:val="CommentSubject"/>
    <w:uiPriority w:val="99"/>
    <w:semiHidden/>
    <w:rsid w:val="0092574D"/>
    <w:rPr>
      <w:b/>
      <w:bCs/>
      <w:color w:val="0D0D0D" w:themeColor="text1"/>
      <w:sz w:val="20"/>
      <w:szCs w:val="20"/>
    </w:rPr>
  </w:style>
  <w:style w:type="character" w:styleId="UnresolvedMention">
    <w:name w:val="Unresolved Mention"/>
    <w:basedOn w:val="DefaultParagraphFont"/>
    <w:uiPriority w:val="99"/>
    <w:semiHidden/>
    <w:unhideWhenUsed/>
    <w:rsid w:val="006B0EFF"/>
    <w:rPr>
      <w:color w:val="605E5C"/>
      <w:shd w:val="clear" w:color="auto" w:fill="E1DFDD"/>
    </w:rPr>
  </w:style>
  <w:style w:type="paragraph" w:styleId="ListParagraph">
    <w:name w:val="List Paragraph"/>
    <w:basedOn w:val="Normal"/>
    <w:uiPriority w:val="34"/>
    <w:qFormat/>
    <w:rsid w:val="000669F6"/>
    <w:pPr>
      <w:ind w:left="720"/>
      <w:contextualSpacing/>
    </w:pPr>
  </w:style>
  <w:style w:type="table" w:styleId="GridTable2">
    <w:name w:val="Grid Table 2"/>
    <w:basedOn w:val="TableNormal"/>
    <w:uiPriority w:val="47"/>
    <w:rsid w:val="00723EC4"/>
    <w:pPr>
      <w:spacing w:after="0" w:line="240" w:lineRule="auto"/>
    </w:pPr>
    <w:tblPr>
      <w:tblStyleRowBandSize w:val="1"/>
      <w:tblStyleColBandSize w:val="1"/>
      <w:tblBorders>
        <w:top w:val="single" w:sz="2" w:space="0" w:color="6D6D6D" w:themeColor="text1" w:themeTint="99"/>
        <w:bottom w:val="single" w:sz="2" w:space="0" w:color="6D6D6D" w:themeColor="text1" w:themeTint="99"/>
        <w:insideH w:val="single" w:sz="2" w:space="0" w:color="6D6D6D" w:themeColor="text1" w:themeTint="99"/>
        <w:insideV w:val="single" w:sz="2" w:space="0" w:color="6D6D6D" w:themeColor="text1" w:themeTint="99"/>
      </w:tblBorders>
    </w:tblPr>
    <w:tblStylePr w:type="firstRow">
      <w:rPr>
        <w:b/>
        <w:bCs/>
      </w:rPr>
      <w:tblPr/>
      <w:tcPr>
        <w:tcBorders>
          <w:top w:val="nil"/>
          <w:bottom w:val="single" w:sz="12" w:space="0" w:color="6D6D6D" w:themeColor="text1" w:themeTint="99"/>
          <w:insideH w:val="nil"/>
          <w:insideV w:val="nil"/>
        </w:tcBorders>
        <w:shd w:val="clear" w:color="auto" w:fill="FFFFFF" w:themeFill="background1"/>
      </w:tcPr>
    </w:tblStylePr>
    <w:tblStylePr w:type="lastRow">
      <w:rPr>
        <w:b/>
        <w:bCs/>
      </w:rPr>
      <w:tblPr/>
      <w:tcPr>
        <w:tcBorders>
          <w:top w:val="double" w:sz="2" w:space="0" w:color="6D6D6D"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CECE" w:themeFill="text1" w:themeFillTint="33"/>
      </w:tcPr>
    </w:tblStylePr>
    <w:tblStylePr w:type="band1Horz">
      <w:tblPr/>
      <w:tcPr>
        <w:shd w:val="clear" w:color="auto" w:fill="CECECE" w:themeFill="text1" w:themeFillTint="33"/>
      </w:tcPr>
    </w:tblStylePr>
  </w:style>
  <w:style w:type="table" w:styleId="PlainTable1">
    <w:name w:val="Plain Table 1"/>
    <w:basedOn w:val="TableNormal"/>
    <w:uiPriority w:val="41"/>
    <w:rsid w:val="00723EC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CoverTitle">
    <w:name w:val="Cover Title"/>
    <w:basedOn w:val="Normal"/>
    <w:link w:val="CoverTitleChar"/>
    <w:rsid w:val="004C07D7"/>
    <w:pPr>
      <w:spacing w:before="0" w:after="160" w:line="168" w:lineRule="auto"/>
    </w:pPr>
    <w:rPr>
      <w:rFonts w:ascii="Krana Fat B" w:eastAsiaTheme="majorEastAsia" w:hAnsi="Krana Fat B" w:cs="Segoe UI"/>
      <w:color w:val="004050"/>
      <w:kern w:val="0"/>
      <w:sz w:val="80"/>
      <w:szCs w:val="80"/>
      <w14:ligatures w14:val="none"/>
    </w:rPr>
  </w:style>
  <w:style w:type="character" w:customStyle="1" w:styleId="CoverTitleChar">
    <w:name w:val="Cover Title Char"/>
    <w:basedOn w:val="DefaultParagraphFont"/>
    <w:link w:val="CoverTitle"/>
    <w:rsid w:val="004C07D7"/>
    <w:rPr>
      <w:rFonts w:ascii="Krana Fat B" w:eastAsiaTheme="majorEastAsia" w:hAnsi="Krana Fat B" w:cs="Segoe UI"/>
      <w:color w:val="004050"/>
      <w:kern w:val="0"/>
      <w:sz w:val="80"/>
      <w:szCs w:val="80"/>
      <w14:ligatures w14:val="none"/>
    </w:rPr>
  </w:style>
  <w:style w:type="paragraph" w:customStyle="1" w:styleId="ContentsTitle">
    <w:name w:val="Contents Title"/>
    <w:basedOn w:val="Normal"/>
    <w:link w:val="ContentsTitleChar"/>
    <w:rsid w:val="004C07D7"/>
    <w:pPr>
      <w:tabs>
        <w:tab w:val="left" w:pos="1395"/>
      </w:tabs>
      <w:spacing w:before="0" w:after="160" w:line="259" w:lineRule="auto"/>
    </w:pPr>
    <w:rPr>
      <w:rFonts w:ascii="Krana Fat B" w:hAnsi="Krana Fat B" w:cs="Segoe UI"/>
      <w:color w:val="004050"/>
      <w:kern w:val="0"/>
      <w:sz w:val="52"/>
      <w:szCs w:val="52"/>
      <w14:ligatures w14:val="none"/>
    </w:rPr>
  </w:style>
  <w:style w:type="character" w:customStyle="1" w:styleId="ContentsTitleChar">
    <w:name w:val="Contents Title Char"/>
    <w:basedOn w:val="DefaultParagraphFont"/>
    <w:link w:val="ContentsTitle"/>
    <w:rsid w:val="004C07D7"/>
    <w:rPr>
      <w:rFonts w:ascii="Krana Fat B" w:hAnsi="Krana Fat B" w:cs="Segoe UI"/>
      <w:color w:val="004050"/>
      <w:kern w:val="0"/>
      <w:sz w:val="52"/>
      <w:szCs w:val="52"/>
      <w14:ligatures w14:val="none"/>
    </w:rPr>
  </w:style>
  <w:style w:type="paragraph" w:customStyle="1" w:styleId="HeadingA">
    <w:name w:val="Heading A"/>
    <w:basedOn w:val="ContentsTitle"/>
    <w:link w:val="HeadingAChar"/>
    <w:rsid w:val="004C07D7"/>
    <w:pPr>
      <w:tabs>
        <w:tab w:val="clear" w:pos="1395"/>
      </w:tabs>
    </w:pPr>
    <w:rPr>
      <w:sz w:val="40"/>
      <w:szCs w:val="20"/>
    </w:rPr>
  </w:style>
  <w:style w:type="paragraph" w:customStyle="1" w:styleId="HeadingB">
    <w:name w:val="Heading B"/>
    <w:basedOn w:val="Heading4"/>
    <w:link w:val="HeadingBChar"/>
    <w:rsid w:val="004C07D7"/>
    <w:pPr>
      <w:keepNext/>
      <w:keepLines/>
      <w:spacing w:before="40" w:line="259" w:lineRule="auto"/>
      <w:ind w:right="464"/>
    </w:pPr>
    <w:rPr>
      <w:rFonts w:ascii="Montserrat" w:eastAsiaTheme="majorEastAsia" w:hAnsi="Montserrat" w:cs="Segoe UI"/>
      <w:bCs w:val="0"/>
      <w:iCs/>
      <w:color w:val="004050"/>
      <w:kern w:val="0"/>
      <w:szCs w:val="20"/>
      <w14:ligatures w14:val="none"/>
    </w:rPr>
  </w:style>
  <w:style w:type="character" w:customStyle="1" w:styleId="HeadingAChar">
    <w:name w:val="Heading A Char"/>
    <w:basedOn w:val="ContentsTitleChar"/>
    <w:link w:val="HeadingA"/>
    <w:rsid w:val="004C07D7"/>
    <w:rPr>
      <w:rFonts w:ascii="Krana Fat B" w:hAnsi="Krana Fat B" w:cs="Segoe UI"/>
      <w:color w:val="004050"/>
      <w:kern w:val="0"/>
      <w:sz w:val="40"/>
      <w:szCs w:val="20"/>
      <w14:ligatures w14:val="none"/>
    </w:rPr>
  </w:style>
  <w:style w:type="character" w:customStyle="1" w:styleId="HeadingBChar">
    <w:name w:val="Heading B Char"/>
    <w:basedOn w:val="Heading4Char"/>
    <w:link w:val="HeadingB"/>
    <w:rsid w:val="004C07D7"/>
    <w:rPr>
      <w:rFonts w:ascii="Montserrat" w:eastAsiaTheme="majorEastAsia" w:hAnsi="Montserrat" w:cs="Segoe UI"/>
      <w:b/>
      <w:bCs w:val="0"/>
      <w:iCs/>
      <w:color w:val="004050"/>
      <w:kern w:val="0"/>
      <w:sz w:val="24"/>
      <w:szCs w:val="20"/>
      <w14:ligatures w14:val="none"/>
    </w:rPr>
  </w:style>
  <w:style w:type="paragraph" w:customStyle="1" w:styleId="ParagraphStyle">
    <w:name w:val="Paragraph Style"/>
    <w:basedOn w:val="BodyText"/>
    <w:link w:val="ParagraphStyleChar"/>
    <w:rsid w:val="004C07D7"/>
    <w:pPr>
      <w:autoSpaceDE/>
      <w:autoSpaceDN/>
      <w:spacing w:before="192" w:line="259" w:lineRule="auto"/>
      <w:ind w:right="464"/>
    </w:pPr>
    <w:rPr>
      <w:rFonts w:ascii="Montserrat Light" w:eastAsia="Arial" w:hAnsi="Montserrat Light" w:cs="Arial"/>
    </w:rPr>
  </w:style>
  <w:style w:type="paragraph" w:customStyle="1" w:styleId="ParagraphBullet">
    <w:name w:val="Paragraph Bullet"/>
    <w:basedOn w:val="ListParagraph"/>
    <w:link w:val="ParagraphBulletChar"/>
    <w:rsid w:val="004C07D7"/>
    <w:pPr>
      <w:widowControl w:val="0"/>
      <w:numPr>
        <w:numId w:val="11"/>
      </w:numPr>
      <w:tabs>
        <w:tab w:val="left" w:pos="860"/>
      </w:tabs>
      <w:spacing w:before="159" w:line="240" w:lineRule="auto"/>
      <w:contextualSpacing w:val="0"/>
    </w:pPr>
    <w:rPr>
      <w:rFonts w:ascii="Montserrat Light" w:hAnsi="Montserrat Light" w:cs="Segoe UI"/>
      <w:kern w:val="0"/>
      <w:sz w:val="22"/>
      <w:szCs w:val="22"/>
      <w14:ligatures w14:val="none"/>
    </w:rPr>
  </w:style>
  <w:style w:type="character" w:customStyle="1" w:styleId="ParagraphStyleChar">
    <w:name w:val="Paragraph Style Char"/>
    <w:basedOn w:val="BodyTextChar"/>
    <w:link w:val="ParagraphStyle"/>
    <w:rsid w:val="004C07D7"/>
    <w:rPr>
      <w:rFonts w:ascii="Montserrat Light" w:eastAsia="Arial" w:hAnsi="Montserrat Light" w:cs="Arial"/>
      <w:color w:val="0D0D0D" w:themeColor="text1"/>
      <w:kern w:val="0"/>
      <w:sz w:val="24"/>
      <w:szCs w:val="24"/>
      <w:lang w:val="en-US"/>
      <w14:ligatures w14:val="none"/>
    </w:rPr>
  </w:style>
  <w:style w:type="paragraph" w:customStyle="1" w:styleId="ParagraphNumbered">
    <w:name w:val="Paragraph Numbered"/>
    <w:basedOn w:val="ListParagraph"/>
    <w:link w:val="ParagraphNumberedChar"/>
    <w:rsid w:val="004C07D7"/>
    <w:pPr>
      <w:widowControl w:val="0"/>
      <w:tabs>
        <w:tab w:val="left" w:pos="860"/>
      </w:tabs>
      <w:spacing w:before="166" w:line="240" w:lineRule="auto"/>
      <w:ind w:left="0"/>
      <w:contextualSpacing w:val="0"/>
    </w:pPr>
    <w:rPr>
      <w:rFonts w:ascii="Montserrat Light" w:hAnsi="Montserrat Light" w:cs="Segoe UI"/>
      <w:color w:val="auto"/>
      <w:kern w:val="0"/>
      <w:sz w:val="22"/>
      <w:szCs w:val="22"/>
      <w14:ligatures w14:val="none"/>
    </w:rPr>
  </w:style>
  <w:style w:type="character" w:customStyle="1" w:styleId="ParagraphBulletChar">
    <w:name w:val="Paragraph Bullet Char"/>
    <w:basedOn w:val="DefaultParagraphFont"/>
    <w:link w:val="ParagraphBullet"/>
    <w:rsid w:val="004C07D7"/>
    <w:rPr>
      <w:rFonts w:ascii="Montserrat Light" w:hAnsi="Montserrat Light" w:cs="Segoe UI"/>
      <w:color w:val="0D0D0D" w:themeColor="text1"/>
      <w:kern w:val="0"/>
      <w14:ligatures w14:val="none"/>
    </w:rPr>
  </w:style>
  <w:style w:type="character" w:customStyle="1" w:styleId="ParagraphNumberedChar">
    <w:name w:val="Paragraph Numbered Char"/>
    <w:basedOn w:val="DefaultParagraphFont"/>
    <w:link w:val="ParagraphNumbered"/>
    <w:rsid w:val="004C07D7"/>
    <w:rPr>
      <w:rFonts w:ascii="Montserrat Light" w:hAnsi="Montserrat Light" w:cs="Segoe UI"/>
      <w:kern w:val="0"/>
      <w14:ligatures w14:val="none"/>
    </w:rPr>
  </w:style>
  <w:style w:type="table" w:styleId="ListTable3-Accent1">
    <w:name w:val="List Table 3 Accent 1"/>
    <w:basedOn w:val="TableNormal"/>
    <w:uiPriority w:val="48"/>
    <w:rsid w:val="004C07D7"/>
    <w:pPr>
      <w:spacing w:after="0" w:line="240" w:lineRule="auto"/>
    </w:pPr>
    <w:rPr>
      <w:kern w:val="0"/>
      <w14:ligatures w14:val="none"/>
    </w:rPr>
    <w:tblPr>
      <w:tblStyleRowBandSize w:val="1"/>
      <w:tblStyleColBandSize w:val="1"/>
      <w:tblBorders>
        <w:top w:val="single" w:sz="4" w:space="0" w:color="2FB7DA" w:themeColor="accent1"/>
        <w:left w:val="single" w:sz="4" w:space="0" w:color="2FB7DA" w:themeColor="accent1"/>
        <w:bottom w:val="single" w:sz="4" w:space="0" w:color="2FB7DA" w:themeColor="accent1"/>
        <w:right w:val="single" w:sz="4" w:space="0" w:color="2FB7DA" w:themeColor="accent1"/>
      </w:tblBorders>
    </w:tblPr>
    <w:tblStylePr w:type="firstRow">
      <w:rPr>
        <w:b/>
        <w:bCs/>
        <w:color w:val="FFFFFF" w:themeColor="background1"/>
      </w:rPr>
      <w:tblPr/>
      <w:tcPr>
        <w:shd w:val="clear" w:color="auto" w:fill="2FB7DA" w:themeFill="accent1"/>
      </w:tcPr>
    </w:tblStylePr>
    <w:tblStylePr w:type="lastRow">
      <w:rPr>
        <w:b/>
        <w:bCs/>
      </w:rPr>
      <w:tblPr/>
      <w:tcPr>
        <w:tcBorders>
          <w:top w:val="double" w:sz="4" w:space="0" w:color="2FB7D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FB7DA" w:themeColor="accent1"/>
          <w:right w:val="single" w:sz="4" w:space="0" w:color="2FB7DA" w:themeColor="accent1"/>
        </w:tcBorders>
      </w:tcPr>
    </w:tblStylePr>
    <w:tblStylePr w:type="band1Horz">
      <w:tblPr/>
      <w:tcPr>
        <w:tcBorders>
          <w:top w:val="single" w:sz="4" w:space="0" w:color="2FB7DA" w:themeColor="accent1"/>
          <w:bottom w:val="single" w:sz="4" w:space="0" w:color="2FB7D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FB7DA" w:themeColor="accent1"/>
          <w:left w:val="nil"/>
        </w:tcBorders>
      </w:tcPr>
    </w:tblStylePr>
    <w:tblStylePr w:type="swCell">
      <w:tblPr/>
      <w:tcPr>
        <w:tcBorders>
          <w:top w:val="double" w:sz="4" w:space="0" w:color="2FB7DA" w:themeColor="accent1"/>
          <w:right w:val="nil"/>
        </w:tcBorders>
      </w:tcPr>
    </w:tblStylePr>
  </w:style>
  <w:style w:type="table" w:styleId="GridTable1Light-Accent1">
    <w:name w:val="Grid Table 1 Light Accent 1"/>
    <w:basedOn w:val="TableNormal"/>
    <w:uiPriority w:val="46"/>
    <w:rsid w:val="004C07D7"/>
    <w:pPr>
      <w:spacing w:after="0" w:line="240" w:lineRule="auto"/>
    </w:pPr>
    <w:rPr>
      <w:kern w:val="0"/>
      <w14:ligatures w14:val="none"/>
    </w:rPr>
    <w:tblPr>
      <w:tblStyleRowBandSize w:val="1"/>
      <w:tblStyleColBandSize w:val="1"/>
      <w:tblBorders>
        <w:top w:val="single" w:sz="4" w:space="0" w:color="ABE2F0" w:themeColor="accent1" w:themeTint="66"/>
        <w:left w:val="single" w:sz="4" w:space="0" w:color="ABE2F0" w:themeColor="accent1" w:themeTint="66"/>
        <w:bottom w:val="single" w:sz="4" w:space="0" w:color="ABE2F0" w:themeColor="accent1" w:themeTint="66"/>
        <w:right w:val="single" w:sz="4" w:space="0" w:color="ABE2F0" w:themeColor="accent1" w:themeTint="66"/>
        <w:insideH w:val="single" w:sz="4" w:space="0" w:color="ABE2F0" w:themeColor="accent1" w:themeTint="66"/>
        <w:insideV w:val="single" w:sz="4" w:space="0" w:color="ABE2F0" w:themeColor="accent1" w:themeTint="66"/>
      </w:tblBorders>
    </w:tblPr>
    <w:tblStylePr w:type="firstRow">
      <w:rPr>
        <w:b/>
        <w:bCs/>
      </w:rPr>
      <w:tblPr/>
      <w:tcPr>
        <w:tcBorders>
          <w:bottom w:val="single" w:sz="12" w:space="0" w:color="82D3E8" w:themeColor="accent1" w:themeTint="99"/>
        </w:tcBorders>
      </w:tcPr>
    </w:tblStylePr>
    <w:tblStylePr w:type="lastRow">
      <w:rPr>
        <w:b/>
        <w:bCs/>
      </w:rPr>
      <w:tblPr/>
      <w:tcPr>
        <w:tcBorders>
          <w:top w:val="double" w:sz="2" w:space="0" w:color="82D3E8"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4C07D7"/>
    <w:pPr>
      <w:spacing w:before="100" w:beforeAutospacing="1" w:after="100" w:afterAutospacing="1" w:line="240" w:lineRule="auto"/>
    </w:pPr>
    <w:rPr>
      <w:rFonts w:ascii="Times New Roman" w:eastAsia="Times New Roman" w:hAnsi="Times New Roman" w:cs="Times New Roman"/>
      <w:color w:val="auto"/>
      <w:kern w:val="0"/>
      <w:lang w:eastAsia="en-GB"/>
      <w14:ligatures w14:val="none"/>
    </w:rPr>
  </w:style>
  <w:style w:type="character" w:customStyle="1" w:styleId="apple-converted-space">
    <w:name w:val="apple-converted-space"/>
    <w:basedOn w:val="DefaultParagraphFont"/>
    <w:rsid w:val="004C07D7"/>
  </w:style>
  <w:style w:type="table" w:styleId="TableGridLight">
    <w:name w:val="Grid Table Light"/>
    <w:basedOn w:val="TableNormal"/>
    <w:uiPriority w:val="40"/>
    <w:rsid w:val="008E47B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5">
    <w:name w:val="toc 5"/>
    <w:basedOn w:val="Normal"/>
    <w:next w:val="Normal"/>
    <w:autoRedefine/>
    <w:uiPriority w:val="39"/>
    <w:unhideWhenUsed/>
    <w:rsid w:val="008D76CD"/>
    <w:pPr>
      <w:spacing w:before="0" w:after="100" w:line="278" w:lineRule="auto"/>
      <w:ind w:left="960"/>
    </w:pPr>
    <w:rPr>
      <w:rFonts w:eastAsiaTheme="minorEastAsia"/>
      <w:color w:val="auto"/>
      <w:lang w:eastAsia="en-GB"/>
    </w:rPr>
  </w:style>
  <w:style w:type="paragraph" w:styleId="TOC6">
    <w:name w:val="toc 6"/>
    <w:basedOn w:val="Normal"/>
    <w:next w:val="Normal"/>
    <w:autoRedefine/>
    <w:uiPriority w:val="39"/>
    <w:unhideWhenUsed/>
    <w:rsid w:val="008D76CD"/>
    <w:pPr>
      <w:spacing w:before="0" w:after="100" w:line="278" w:lineRule="auto"/>
      <w:ind w:left="1200"/>
    </w:pPr>
    <w:rPr>
      <w:rFonts w:eastAsiaTheme="minorEastAsia"/>
      <w:color w:val="auto"/>
      <w:lang w:eastAsia="en-GB"/>
    </w:rPr>
  </w:style>
  <w:style w:type="paragraph" w:styleId="TOC7">
    <w:name w:val="toc 7"/>
    <w:basedOn w:val="Normal"/>
    <w:next w:val="Normal"/>
    <w:autoRedefine/>
    <w:uiPriority w:val="39"/>
    <w:unhideWhenUsed/>
    <w:rsid w:val="008D76CD"/>
    <w:pPr>
      <w:spacing w:before="0" w:after="100" w:line="278" w:lineRule="auto"/>
      <w:ind w:left="1440"/>
    </w:pPr>
    <w:rPr>
      <w:rFonts w:eastAsiaTheme="minorEastAsia"/>
      <w:color w:val="auto"/>
      <w:lang w:eastAsia="en-GB"/>
    </w:rPr>
  </w:style>
  <w:style w:type="paragraph" w:styleId="TOC8">
    <w:name w:val="toc 8"/>
    <w:basedOn w:val="Normal"/>
    <w:next w:val="Normal"/>
    <w:autoRedefine/>
    <w:uiPriority w:val="39"/>
    <w:unhideWhenUsed/>
    <w:rsid w:val="008D76CD"/>
    <w:pPr>
      <w:spacing w:before="0" w:after="100" w:line="278" w:lineRule="auto"/>
      <w:ind w:left="1680"/>
    </w:pPr>
    <w:rPr>
      <w:rFonts w:eastAsiaTheme="minorEastAsia"/>
      <w:color w:val="auto"/>
      <w:lang w:eastAsia="en-GB"/>
    </w:rPr>
  </w:style>
  <w:style w:type="paragraph" w:styleId="TOC9">
    <w:name w:val="toc 9"/>
    <w:basedOn w:val="Normal"/>
    <w:next w:val="Normal"/>
    <w:autoRedefine/>
    <w:uiPriority w:val="39"/>
    <w:unhideWhenUsed/>
    <w:rsid w:val="008D76CD"/>
    <w:pPr>
      <w:spacing w:before="0" w:after="100" w:line="278" w:lineRule="auto"/>
      <w:ind w:left="1920"/>
    </w:pPr>
    <w:rPr>
      <w:rFonts w:eastAsiaTheme="minorEastAsia"/>
      <w:color w:val="auto"/>
      <w:lang w:eastAsia="en-GB"/>
    </w:rPr>
  </w:style>
  <w:style w:type="numbering" w:customStyle="1" w:styleId="Style3">
    <w:name w:val="Style3"/>
    <w:uiPriority w:val="99"/>
    <w:rsid w:val="001C25AC"/>
    <w:pPr>
      <w:numPr>
        <w:numId w:val="38"/>
      </w:numPr>
    </w:pPr>
  </w:style>
  <w:style w:type="numbering" w:customStyle="1" w:styleId="Style4">
    <w:name w:val="Style4"/>
    <w:uiPriority w:val="99"/>
    <w:rsid w:val="001C25AC"/>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355">
      <w:bodyDiv w:val="1"/>
      <w:marLeft w:val="0"/>
      <w:marRight w:val="0"/>
      <w:marTop w:val="0"/>
      <w:marBottom w:val="0"/>
      <w:divBdr>
        <w:top w:val="none" w:sz="0" w:space="0" w:color="auto"/>
        <w:left w:val="none" w:sz="0" w:space="0" w:color="auto"/>
        <w:bottom w:val="none" w:sz="0" w:space="0" w:color="auto"/>
        <w:right w:val="none" w:sz="0" w:space="0" w:color="auto"/>
      </w:divBdr>
    </w:div>
    <w:div w:id="66736190">
      <w:bodyDiv w:val="1"/>
      <w:marLeft w:val="0"/>
      <w:marRight w:val="0"/>
      <w:marTop w:val="0"/>
      <w:marBottom w:val="0"/>
      <w:divBdr>
        <w:top w:val="none" w:sz="0" w:space="0" w:color="auto"/>
        <w:left w:val="none" w:sz="0" w:space="0" w:color="auto"/>
        <w:bottom w:val="none" w:sz="0" w:space="0" w:color="auto"/>
        <w:right w:val="none" w:sz="0" w:space="0" w:color="auto"/>
      </w:divBdr>
      <w:divsChild>
        <w:div w:id="381249281">
          <w:marLeft w:val="0"/>
          <w:marRight w:val="0"/>
          <w:marTop w:val="0"/>
          <w:marBottom w:val="0"/>
          <w:divBdr>
            <w:top w:val="none" w:sz="0" w:space="0" w:color="auto"/>
            <w:left w:val="none" w:sz="0" w:space="0" w:color="auto"/>
            <w:bottom w:val="none" w:sz="0" w:space="0" w:color="auto"/>
            <w:right w:val="none" w:sz="0" w:space="0" w:color="auto"/>
          </w:divBdr>
        </w:div>
        <w:div w:id="1023364325">
          <w:marLeft w:val="0"/>
          <w:marRight w:val="0"/>
          <w:marTop w:val="0"/>
          <w:marBottom w:val="0"/>
          <w:divBdr>
            <w:top w:val="none" w:sz="0" w:space="0" w:color="auto"/>
            <w:left w:val="none" w:sz="0" w:space="0" w:color="auto"/>
            <w:bottom w:val="none" w:sz="0" w:space="0" w:color="auto"/>
            <w:right w:val="none" w:sz="0" w:space="0" w:color="auto"/>
          </w:divBdr>
        </w:div>
      </w:divsChild>
    </w:div>
    <w:div w:id="96802662">
      <w:bodyDiv w:val="1"/>
      <w:marLeft w:val="0"/>
      <w:marRight w:val="0"/>
      <w:marTop w:val="0"/>
      <w:marBottom w:val="0"/>
      <w:divBdr>
        <w:top w:val="none" w:sz="0" w:space="0" w:color="auto"/>
        <w:left w:val="none" w:sz="0" w:space="0" w:color="auto"/>
        <w:bottom w:val="none" w:sz="0" w:space="0" w:color="auto"/>
        <w:right w:val="none" w:sz="0" w:space="0" w:color="auto"/>
      </w:divBdr>
    </w:div>
    <w:div w:id="98452456">
      <w:bodyDiv w:val="1"/>
      <w:marLeft w:val="0"/>
      <w:marRight w:val="0"/>
      <w:marTop w:val="0"/>
      <w:marBottom w:val="0"/>
      <w:divBdr>
        <w:top w:val="none" w:sz="0" w:space="0" w:color="auto"/>
        <w:left w:val="none" w:sz="0" w:space="0" w:color="auto"/>
        <w:bottom w:val="none" w:sz="0" w:space="0" w:color="auto"/>
        <w:right w:val="none" w:sz="0" w:space="0" w:color="auto"/>
      </w:divBdr>
    </w:div>
    <w:div w:id="215750204">
      <w:bodyDiv w:val="1"/>
      <w:marLeft w:val="0"/>
      <w:marRight w:val="0"/>
      <w:marTop w:val="0"/>
      <w:marBottom w:val="0"/>
      <w:divBdr>
        <w:top w:val="none" w:sz="0" w:space="0" w:color="auto"/>
        <w:left w:val="none" w:sz="0" w:space="0" w:color="auto"/>
        <w:bottom w:val="none" w:sz="0" w:space="0" w:color="auto"/>
        <w:right w:val="none" w:sz="0" w:space="0" w:color="auto"/>
      </w:divBdr>
      <w:divsChild>
        <w:div w:id="978075821">
          <w:marLeft w:val="0"/>
          <w:marRight w:val="0"/>
          <w:marTop w:val="0"/>
          <w:marBottom w:val="0"/>
          <w:divBdr>
            <w:top w:val="none" w:sz="0" w:space="0" w:color="auto"/>
            <w:left w:val="none" w:sz="0" w:space="0" w:color="auto"/>
            <w:bottom w:val="none" w:sz="0" w:space="0" w:color="auto"/>
            <w:right w:val="none" w:sz="0" w:space="0" w:color="auto"/>
          </w:divBdr>
        </w:div>
        <w:div w:id="1513489779">
          <w:marLeft w:val="0"/>
          <w:marRight w:val="0"/>
          <w:marTop w:val="0"/>
          <w:marBottom w:val="0"/>
          <w:divBdr>
            <w:top w:val="none" w:sz="0" w:space="0" w:color="auto"/>
            <w:left w:val="none" w:sz="0" w:space="0" w:color="auto"/>
            <w:bottom w:val="none" w:sz="0" w:space="0" w:color="auto"/>
            <w:right w:val="none" w:sz="0" w:space="0" w:color="auto"/>
          </w:divBdr>
        </w:div>
      </w:divsChild>
    </w:div>
    <w:div w:id="287514482">
      <w:bodyDiv w:val="1"/>
      <w:marLeft w:val="0"/>
      <w:marRight w:val="0"/>
      <w:marTop w:val="0"/>
      <w:marBottom w:val="0"/>
      <w:divBdr>
        <w:top w:val="none" w:sz="0" w:space="0" w:color="auto"/>
        <w:left w:val="none" w:sz="0" w:space="0" w:color="auto"/>
        <w:bottom w:val="none" w:sz="0" w:space="0" w:color="auto"/>
        <w:right w:val="none" w:sz="0" w:space="0" w:color="auto"/>
      </w:divBdr>
    </w:div>
    <w:div w:id="299388902">
      <w:bodyDiv w:val="1"/>
      <w:marLeft w:val="0"/>
      <w:marRight w:val="0"/>
      <w:marTop w:val="0"/>
      <w:marBottom w:val="0"/>
      <w:divBdr>
        <w:top w:val="none" w:sz="0" w:space="0" w:color="auto"/>
        <w:left w:val="none" w:sz="0" w:space="0" w:color="auto"/>
        <w:bottom w:val="none" w:sz="0" w:space="0" w:color="auto"/>
        <w:right w:val="none" w:sz="0" w:space="0" w:color="auto"/>
      </w:divBdr>
    </w:div>
    <w:div w:id="304967512">
      <w:bodyDiv w:val="1"/>
      <w:marLeft w:val="0"/>
      <w:marRight w:val="0"/>
      <w:marTop w:val="0"/>
      <w:marBottom w:val="0"/>
      <w:divBdr>
        <w:top w:val="none" w:sz="0" w:space="0" w:color="auto"/>
        <w:left w:val="none" w:sz="0" w:space="0" w:color="auto"/>
        <w:bottom w:val="none" w:sz="0" w:space="0" w:color="auto"/>
        <w:right w:val="none" w:sz="0" w:space="0" w:color="auto"/>
      </w:divBdr>
    </w:div>
    <w:div w:id="306596945">
      <w:bodyDiv w:val="1"/>
      <w:marLeft w:val="0"/>
      <w:marRight w:val="0"/>
      <w:marTop w:val="0"/>
      <w:marBottom w:val="0"/>
      <w:divBdr>
        <w:top w:val="none" w:sz="0" w:space="0" w:color="auto"/>
        <w:left w:val="none" w:sz="0" w:space="0" w:color="auto"/>
        <w:bottom w:val="none" w:sz="0" w:space="0" w:color="auto"/>
        <w:right w:val="none" w:sz="0" w:space="0" w:color="auto"/>
      </w:divBdr>
    </w:div>
    <w:div w:id="562638096">
      <w:bodyDiv w:val="1"/>
      <w:marLeft w:val="0"/>
      <w:marRight w:val="0"/>
      <w:marTop w:val="0"/>
      <w:marBottom w:val="0"/>
      <w:divBdr>
        <w:top w:val="none" w:sz="0" w:space="0" w:color="auto"/>
        <w:left w:val="none" w:sz="0" w:space="0" w:color="auto"/>
        <w:bottom w:val="none" w:sz="0" w:space="0" w:color="auto"/>
        <w:right w:val="none" w:sz="0" w:space="0" w:color="auto"/>
      </w:divBdr>
    </w:div>
    <w:div w:id="658001180">
      <w:bodyDiv w:val="1"/>
      <w:marLeft w:val="0"/>
      <w:marRight w:val="0"/>
      <w:marTop w:val="0"/>
      <w:marBottom w:val="0"/>
      <w:divBdr>
        <w:top w:val="none" w:sz="0" w:space="0" w:color="auto"/>
        <w:left w:val="none" w:sz="0" w:space="0" w:color="auto"/>
        <w:bottom w:val="none" w:sz="0" w:space="0" w:color="auto"/>
        <w:right w:val="none" w:sz="0" w:space="0" w:color="auto"/>
      </w:divBdr>
    </w:div>
    <w:div w:id="715541060">
      <w:bodyDiv w:val="1"/>
      <w:marLeft w:val="0"/>
      <w:marRight w:val="0"/>
      <w:marTop w:val="0"/>
      <w:marBottom w:val="0"/>
      <w:divBdr>
        <w:top w:val="none" w:sz="0" w:space="0" w:color="auto"/>
        <w:left w:val="none" w:sz="0" w:space="0" w:color="auto"/>
        <w:bottom w:val="none" w:sz="0" w:space="0" w:color="auto"/>
        <w:right w:val="none" w:sz="0" w:space="0" w:color="auto"/>
      </w:divBdr>
    </w:div>
    <w:div w:id="717045625">
      <w:bodyDiv w:val="1"/>
      <w:marLeft w:val="0"/>
      <w:marRight w:val="0"/>
      <w:marTop w:val="0"/>
      <w:marBottom w:val="0"/>
      <w:divBdr>
        <w:top w:val="none" w:sz="0" w:space="0" w:color="auto"/>
        <w:left w:val="none" w:sz="0" w:space="0" w:color="auto"/>
        <w:bottom w:val="none" w:sz="0" w:space="0" w:color="auto"/>
        <w:right w:val="none" w:sz="0" w:space="0" w:color="auto"/>
      </w:divBdr>
    </w:div>
    <w:div w:id="771323544">
      <w:bodyDiv w:val="1"/>
      <w:marLeft w:val="0"/>
      <w:marRight w:val="0"/>
      <w:marTop w:val="0"/>
      <w:marBottom w:val="0"/>
      <w:divBdr>
        <w:top w:val="none" w:sz="0" w:space="0" w:color="auto"/>
        <w:left w:val="none" w:sz="0" w:space="0" w:color="auto"/>
        <w:bottom w:val="none" w:sz="0" w:space="0" w:color="auto"/>
        <w:right w:val="none" w:sz="0" w:space="0" w:color="auto"/>
      </w:divBdr>
    </w:div>
    <w:div w:id="857309061">
      <w:bodyDiv w:val="1"/>
      <w:marLeft w:val="0"/>
      <w:marRight w:val="0"/>
      <w:marTop w:val="0"/>
      <w:marBottom w:val="0"/>
      <w:divBdr>
        <w:top w:val="none" w:sz="0" w:space="0" w:color="auto"/>
        <w:left w:val="none" w:sz="0" w:space="0" w:color="auto"/>
        <w:bottom w:val="none" w:sz="0" w:space="0" w:color="auto"/>
        <w:right w:val="none" w:sz="0" w:space="0" w:color="auto"/>
      </w:divBdr>
    </w:div>
    <w:div w:id="881020168">
      <w:bodyDiv w:val="1"/>
      <w:marLeft w:val="0"/>
      <w:marRight w:val="0"/>
      <w:marTop w:val="0"/>
      <w:marBottom w:val="0"/>
      <w:divBdr>
        <w:top w:val="none" w:sz="0" w:space="0" w:color="auto"/>
        <w:left w:val="none" w:sz="0" w:space="0" w:color="auto"/>
        <w:bottom w:val="none" w:sz="0" w:space="0" w:color="auto"/>
        <w:right w:val="none" w:sz="0" w:space="0" w:color="auto"/>
      </w:divBdr>
    </w:div>
    <w:div w:id="969897615">
      <w:bodyDiv w:val="1"/>
      <w:marLeft w:val="0"/>
      <w:marRight w:val="0"/>
      <w:marTop w:val="0"/>
      <w:marBottom w:val="0"/>
      <w:divBdr>
        <w:top w:val="none" w:sz="0" w:space="0" w:color="auto"/>
        <w:left w:val="none" w:sz="0" w:space="0" w:color="auto"/>
        <w:bottom w:val="none" w:sz="0" w:space="0" w:color="auto"/>
        <w:right w:val="none" w:sz="0" w:space="0" w:color="auto"/>
      </w:divBdr>
    </w:div>
    <w:div w:id="1052581430">
      <w:bodyDiv w:val="1"/>
      <w:marLeft w:val="0"/>
      <w:marRight w:val="0"/>
      <w:marTop w:val="0"/>
      <w:marBottom w:val="0"/>
      <w:divBdr>
        <w:top w:val="none" w:sz="0" w:space="0" w:color="auto"/>
        <w:left w:val="none" w:sz="0" w:space="0" w:color="auto"/>
        <w:bottom w:val="none" w:sz="0" w:space="0" w:color="auto"/>
        <w:right w:val="none" w:sz="0" w:space="0" w:color="auto"/>
      </w:divBdr>
    </w:div>
    <w:div w:id="1097286524">
      <w:bodyDiv w:val="1"/>
      <w:marLeft w:val="0"/>
      <w:marRight w:val="0"/>
      <w:marTop w:val="0"/>
      <w:marBottom w:val="0"/>
      <w:divBdr>
        <w:top w:val="none" w:sz="0" w:space="0" w:color="auto"/>
        <w:left w:val="none" w:sz="0" w:space="0" w:color="auto"/>
        <w:bottom w:val="none" w:sz="0" w:space="0" w:color="auto"/>
        <w:right w:val="none" w:sz="0" w:space="0" w:color="auto"/>
      </w:divBdr>
    </w:div>
    <w:div w:id="1307003474">
      <w:bodyDiv w:val="1"/>
      <w:marLeft w:val="0"/>
      <w:marRight w:val="0"/>
      <w:marTop w:val="0"/>
      <w:marBottom w:val="0"/>
      <w:divBdr>
        <w:top w:val="none" w:sz="0" w:space="0" w:color="auto"/>
        <w:left w:val="none" w:sz="0" w:space="0" w:color="auto"/>
        <w:bottom w:val="none" w:sz="0" w:space="0" w:color="auto"/>
        <w:right w:val="none" w:sz="0" w:space="0" w:color="auto"/>
      </w:divBdr>
    </w:div>
    <w:div w:id="1393698768">
      <w:bodyDiv w:val="1"/>
      <w:marLeft w:val="0"/>
      <w:marRight w:val="0"/>
      <w:marTop w:val="0"/>
      <w:marBottom w:val="0"/>
      <w:divBdr>
        <w:top w:val="none" w:sz="0" w:space="0" w:color="auto"/>
        <w:left w:val="none" w:sz="0" w:space="0" w:color="auto"/>
        <w:bottom w:val="none" w:sz="0" w:space="0" w:color="auto"/>
        <w:right w:val="none" w:sz="0" w:space="0" w:color="auto"/>
      </w:divBdr>
    </w:div>
    <w:div w:id="1433235192">
      <w:bodyDiv w:val="1"/>
      <w:marLeft w:val="0"/>
      <w:marRight w:val="0"/>
      <w:marTop w:val="0"/>
      <w:marBottom w:val="0"/>
      <w:divBdr>
        <w:top w:val="none" w:sz="0" w:space="0" w:color="auto"/>
        <w:left w:val="none" w:sz="0" w:space="0" w:color="auto"/>
        <w:bottom w:val="none" w:sz="0" w:space="0" w:color="auto"/>
        <w:right w:val="none" w:sz="0" w:space="0" w:color="auto"/>
      </w:divBdr>
    </w:div>
    <w:div w:id="1471364381">
      <w:bodyDiv w:val="1"/>
      <w:marLeft w:val="0"/>
      <w:marRight w:val="0"/>
      <w:marTop w:val="0"/>
      <w:marBottom w:val="0"/>
      <w:divBdr>
        <w:top w:val="none" w:sz="0" w:space="0" w:color="auto"/>
        <w:left w:val="none" w:sz="0" w:space="0" w:color="auto"/>
        <w:bottom w:val="none" w:sz="0" w:space="0" w:color="auto"/>
        <w:right w:val="none" w:sz="0" w:space="0" w:color="auto"/>
      </w:divBdr>
    </w:div>
    <w:div w:id="1517504738">
      <w:bodyDiv w:val="1"/>
      <w:marLeft w:val="0"/>
      <w:marRight w:val="0"/>
      <w:marTop w:val="0"/>
      <w:marBottom w:val="0"/>
      <w:divBdr>
        <w:top w:val="none" w:sz="0" w:space="0" w:color="auto"/>
        <w:left w:val="none" w:sz="0" w:space="0" w:color="auto"/>
        <w:bottom w:val="none" w:sz="0" w:space="0" w:color="auto"/>
        <w:right w:val="none" w:sz="0" w:space="0" w:color="auto"/>
      </w:divBdr>
    </w:div>
    <w:div w:id="1543322681">
      <w:bodyDiv w:val="1"/>
      <w:marLeft w:val="0"/>
      <w:marRight w:val="0"/>
      <w:marTop w:val="0"/>
      <w:marBottom w:val="0"/>
      <w:divBdr>
        <w:top w:val="none" w:sz="0" w:space="0" w:color="auto"/>
        <w:left w:val="none" w:sz="0" w:space="0" w:color="auto"/>
        <w:bottom w:val="none" w:sz="0" w:space="0" w:color="auto"/>
        <w:right w:val="none" w:sz="0" w:space="0" w:color="auto"/>
      </w:divBdr>
    </w:div>
    <w:div w:id="1821534985">
      <w:bodyDiv w:val="1"/>
      <w:marLeft w:val="0"/>
      <w:marRight w:val="0"/>
      <w:marTop w:val="0"/>
      <w:marBottom w:val="0"/>
      <w:divBdr>
        <w:top w:val="none" w:sz="0" w:space="0" w:color="auto"/>
        <w:left w:val="none" w:sz="0" w:space="0" w:color="auto"/>
        <w:bottom w:val="none" w:sz="0" w:space="0" w:color="auto"/>
        <w:right w:val="none" w:sz="0" w:space="0" w:color="auto"/>
      </w:divBdr>
    </w:div>
    <w:div w:id="1884487969">
      <w:bodyDiv w:val="1"/>
      <w:marLeft w:val="0"/>
      <w:marRight w:val="0"/>
      <w:marTop w:val="0"/>
      <w:marBottom w:val="0"/>
      <w:divBdr>
        <w:top w:val="none" w:sz="0" w:space="0" w:color="auto"/>
        <w:left w:val="none" w:sz="0" w:space="0" w:color="auto"/>
        <w:bottom w:val="none" w:sz="0" w:space="0" w:color="auto"/>
        <w:right w:val="none" w:sz="0" w:space="0" w:color="auto"/>
      </w:divBdr>
    </w:div>
    <w:div w:id="1897006046">
      <w:bodyDiv w:val="1"/>
      <w:marLeft w:val="0"/>
      <w:marRight w:val="0"/>
      <w:marTop w:val="0"/>
      <w:marBottom w:val="0"/>
      <w:divBdr>
        <w:top w:val="none" w:sz="0" w:space="0" w:color="auto"/>
        <w:left w:val="none" w:sz="0" w:space="0" w:color="auto"/>
        <w:bottom w:val="none" w:sz="0" w:space="0" w:color="auto"/>
        <w:right w:val="none" w:sz="0" w:space="0" w:color="auto"/>
      </w:divBdr>
    </w:div>
    <w:div w:id="2026327941">
      <w:bodyDiv w:val="1"/>
      <w:marLeft w:val="0"/>
      <w:marRight w:val="0"/>
      <w:marTop w:val="0"/>
      <w:marBottom w:val="0"/>
      <w:divBdr>
        <w:top w:val="none" w:sz="0" w:space="0" w:color="auto"/>
        <w:left w:val="none" w:sz="0" w:space="0" w:color="auto"/>
        <w:bottom w:val="none" w:sz="0" w:space="0" w:color="auto"/>
        <w:right w:val="none" w:sz="0" w:space="0" w:color="auto"/>
      </w:divBdr>
    </w:div>
    <w:div w:id="209161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3.xml"/><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1.png"/><Relationship Id="rId50" Type="http://schemas.openxmlformats.org/officeDocument/2006/relationships/image" Target="media/image3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www.qa.com"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0.png"/><Relationship Id="rId53"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jp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3.png"/><Relationship Id="rId10" Type="http://schemas.openxmlformats.org/officeDocument/2006/relationships/endnotes" Target="endnotes.xml"/><Relationship Id="rId19" Type="http://schemas.openxmlformats.org/officeDocument/2006/relationships/image" Target="media/image5.jpg"/><Relationship Id="rId31" Type="http://schemas.openxmlformats.org/officeDocument/2006/relationships/image" Target="media/image17.png"/><Relationship Id="rId44" Type="http://schemas.openxmlformats.org/officeDocument/2006/relationships/hyperlink" Target="https://www.ietf.org/rfc/rfc3021.txt" TargetMode="External"/><Relationship Id="rId52" Type="http://schemas.openxmlformats.org/officeDocument/2006/relationships/image" Target="media/image3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2.png"/><Relationship Id="rId8" Type="http://schemas.openxmlformats.org/officeDocument/2006/relationships/webSettings" Target="webSettings.xml"/><Relationship Id="rId51" Type="http://schemas.openxmlformats.org/officeDocument/2006/relationships/image" Target="media/image3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enang\Downloads\new%20word\QAWordTemplate_BlackBL_June2024_v2.dotx" TargetMode="External"/></Relationships>
</file>

<file path=word/theme/theme1.xml><?xml version="1.0" encoding="utf-8"?>
<a:theme xmlns:a="http://schemas.openxmlformats.org/drawingml/2006/main" name="Office Theme">
  <a:themeElements>
    <a:clrScheme name="QA new">
      <a:dk1>
        <a:srgbClr val="0D0D0D"/>
      </a:dk1>
      <a:lt1>
        <a:sysClr val="window" lastClr="FFFFFF"/>
      </a:lt1>
      <a:dk2>
        <a:srgbClr val="0D0D0D"/>
      </a:dk2>
      <a:lt2>
        <a:srgbClr val="F2F2F2"/>
      </a:lt2>
      <a:accent1>
        <a:srgbClr val="2FB7DA"/>
      </a:accent1>
      <a:accent2>
        <a:srgbClr val="FCAC69"/>
      </a:accent2>
      <a:accent3>
        <a:srgbClr val="9E84F5"/>
      </a:accent3>
      <a:accent4>
        <a:srgbClr val="FC5B61"/>
      </a:accent4>
      <a:accent5>
        <a:srgbClr val="82CAAE"/>
      </a:accent5>
      <a:accent6>
        <a:srgbClr val="FFDC57"/>
      </a:accent6>
      <a:hlink>
        <a:srgbClr val="467886"/>
      </a:hlink>
      <a:folHlink>
        <a:srgbClr val="96607D"/>
      </a:folHlink>
    </a:clrScheme>
    <a:fontScheme name="QA - Theme font Figtree">
      <a:majorFont>
        <a:latin typeface="Figtree ExtraBold"/>
        <a:ea typeface=""/>
        <a:cs typeface=""/>
      </a:majorFont>
      <a:minorFont>
        <a:latin typeface="Figtre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17C33DDE971642A3AD62E1BE8FB4A8" ma:contentTypeVersion="19" ma:contentTypeDescription="Create a new document." ma:contentTypeScope="" ma:versionID="d02769d2ab7b1bcec9542bdd271fc7e9">
  <xsd:schema xmlns:xsd="http://www.w3.org/2001/XMLSchema" xmlns:xs="http://www.w3.org/2001/XMLSchema" xmlns:p="http://schemas.microsoft.com/office/2006/metadata/properties" xmlns:ns2="eb7c3fc1-ccd5-477b-94a4-7b6dc96a8d59" xmlns:ns3="9e706368-9a73-4dcc-9221-b8fc62424fbc" targetNamespace="http://schemas.microsoft.com/office/2006/metadata/properties" ma:root="true" ma:fieldsID="a1c8b2b3a1f44c45521bccb52bcb96c1" ns2:_="" ns3:_="">
    <xsd:import namespace="eb7c3fc1-ccd5-477b-94a4-7b6dc96a8d59"/>
    <xsd:import namespace="9e706368-9a73-4dcc-9221-b8fc62424fb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7c3fc1-ccd5-477b-94a4-7b6dc96a8d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5f1f1f9-0179-4c93-b971-8e9741e045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706368-9a73-4dcc-9221-b8fc62424fb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0d56f4e-fc78-4139-b8cb-10eb5f78ae8a}" ma:internalName="TaxCatchAll" ma:showField="CatchAllData" ma:web="9e706368-9a73-4dcc-9221-b8fc62424f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b7c3fc1-ccd5-477b-94a4-7b6dc96a8d59">
      <Terms xmlns="http://schemas.microsoft.com/office/infopath/2007/PartnerControls"/>
    </lcf76f155ced4ddcb4097134ff3c332f>
    <TaxCatchAll xmlns="9e706368-9a73-4dcc-9221-b8fc62424fb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4899EC-7E83-46E7-8F20-775214736B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7c3fc1-ccd5-477b-94a4-7b6dc96a8d59"/>
    <ds:schemaRef ds:uri="9e706368-9a73-4dcc-9221-b8fc62424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67B603-3B12-42EB-A71C-92DF23C6A36D}">
  <ds:schemaRefs>
    <ds:schemaRef ds:uri="http://schemas.microsoft.com/office/2006/metadata/properties"/>
    <ds:schemaRef ds:uri="http://schemas.microsoft.com/office/infopath/2007/PartnerControls"/>
    <ds:schemaRef ds:uri="eb7c3fc1-ccd5-477b-94a4-7b6dc96a8d59"/>
    <ds:schemaRef ds:uri="9e706368-9a73-4dcc-9221-b8fc62424fbc"/>
  </ds:schemaRefs>
</ds:datastoreItem>
</file>

<file path=customXml/itemProps3.xml><?xml version="1.0" encoding="utf-8"?>
<ds:datastoreItem xmlns:ds="http://schemas.openxmlformats.org/officeDocument/2006/customXml" ds:itemID="{1EF956C6-2A7C-438B-ACF2-9A85252697A5}">
  <ds:schemaRefs>
    <ds:schemaRef ds:uri="http://schemas.microsoft.com/sharepoint/v3/contenttype/forms"/>
  </ds:schemaRefs>
</ds:datastoreItem>
</file>

<file path=customXml/itemProps4.xml><?xml version="1.0" encoding="utf-8"?>
<ds:datastoreItem xmlns:ds="http://schemas.openxmlformats.org/officeDocument/2006/customXml" ds:itemID="{F5997309-FACA-442A-8A47-89BAD725A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QAWordTemplate_BlackBL_June2024_v2</Template>
  <TotalTime>355</TotalTime>
  <Pages>95</Pages>
  <Words>14681</Words>
  <Characters>77407</Characters>
  <Application>Microsoft Office Word</Application>
  <DocSecurity>0</DocSecurity>
  <Lines>2517</Lines>
  <Paragraphs>1377</Paragraphs>
  <ScaleCrop>false</ScaleCrop>
  <HeadingPairs>
    <vt:vector size="2" baseType="variant">
      <vt:variant>
        <vt:lpstr>Title</vt:lpstr>
      </vt:variant>
      <vt:variant>
        <vt:i4>1</vt:i4>
      </vt:variant>
    </vt:vector>
  </HeadingPairs>
  <TitlesOfParts>
    <vt:vector size="1" baseType="lpstr">
      <vt:lpstr/>
    </vt:vector>
  </TitlesOfParts>
  <Company>QA</Company>
  <LinksUpToDate>false</LinksUpToDate>
  <CharactersWithSpaces>91082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Renang, Antonia</dc:creator>
  <cp:keywords/>
  <dc:description/>
  <cp:lastModifiedBy>Rampure, Ninad</cp:lastModifiedBy>
  <cp:revision>84</cp:revision>
  <cp:lastPrinted>2024-06-05T09:35:00Z</cp:lastPrinted>
  <dcterms:created xsi:type="dcterms:W3CDTF">2025-05-20T13:06:00Z</dcterms:created>
  <dcterms:modified xsi:type="dcterms:W3CDTF">2026-01-15T16:48:00Z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0x010100A117C33DDE971642A3AD62E1BE8FB4A8</vt:lpwstr>
  </property>
  <property fmtid="{D5CDD505-2E9C-101B-9397-08002B2CF9AE}" pid="3" name="MediaServiceImageTags">
    <vt:lpwstr/>
  </property>
</Properties>
</file>